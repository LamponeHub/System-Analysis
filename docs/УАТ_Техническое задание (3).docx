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31A2" w14:textId="3D0E6779" w:rsidR="002E3B85" w:rsidRDefault="00CA4D24" w:rsidP="002E4F7E">
      <w:pPr>
        <w:pStyle w:val="34ffffe"/>
      </w:pPr>
      <w:r>
        <w:t>ООО «</w:t>
      </w:r>
      <w:proofErr w:type="spellStart"/>
      <w:r w:rsidR="002C318F">
        <w:t>Бетонсити</w:t>
      </w:r>
      <w:proofErr w:type="spellEnd"/>
      <w:r w:rsidR="00EE21F0">
        <w:t>»</w:t>
      </w:r>
    </w:p>
    <w:p w14:paraId="1238F2CA" w14:textId="77777777" w:rsidR="00133E0C" w:rsidRPr="00C816E8" w:rsidRDefault="00133E0C" w:rsidP="002E4F7E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133E0C" w:rsidRPr="00C816E8" w14:paraId="51C9C84B" w14:textId="77777777" w:rsidTr="00EE21F0">
        <w:trPr>
          <w:trHeight w:val="404"/>
        </w:trPr>
        <w:tc>
          <w:tcPr>
            <w:tcW w:w="4564" w:type="dxa"/>
            <w:vAlign w:val="center"/>
          </w:tcPr>
          <w:p w14:paraId="2DC6E82E" w14:textId="77777777" w:rsidR="00133E0C" w:rsidRPr="00C816E8" w:rsidRDefault="00133E0C" w:rsidP="002E4F7E">
            <w:pPr>
              <w:pStyle w:val="34ffff8"/>
            </w:pPr>
            <w:r w:rsidRPr="00C816E8">
              <w:t>УТВЕРЖДАЮ</w:t>
            </w:r>
          </w:p>
        </w:tc>
        <w:tc>
          <w:tcPr>
            <w:tcW w:w="990" w:type="dxa"/>
            <w:vAlign w:val="center"/>
          </w:tcPr>
          <w:p w14:paraId="42C5FA69" w14:textId="77777777" w:rsidR="00133E0C" w:rsidRPr="00C816E8" w:rsidRDefault="00133E0C" w:rsidP="002E4F7E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402475D8" w14:textId="77777777" w:rsidR="00133E0C" w:rsidRPr="00C816E8" w:rsidRDefault="00133E0C" w:rsidP="002E4F7E">
            <w:pPr>
              <w:pStyle w:val="34ffff9"/>
            </w:pPr>
            <w:r w:rsidRPr="00C816E8">
              <w:t>УТВЕРЖДАЮ</w:t>
            </w:r>
          </w:p>
        </w:tc>
      </w:tr>
      <w:tr w:rsidR="00133E0C" w:rsidRPr="00C816E8" w14:paraId="769BA2FD" w14:textId="77777777" w:rsidTr="00EE21F0">
        <w:trPr>
          <w:trHeight w:val="868"/>
        </w:trPr>
        <w:tc>
          <w:tcPr>
            <w:tcW w:w="4564" w:type="dxa"/>
          </w:tcPr>
          <w:p w14:paraId="4515C382" w14:textId="2824AD6E" w:rsidR="00133E0C" w:rsidRPr="00C816E8" w:rsidRDefault="00FE0066" w:rsidP="002E4F7E">
            <w:pPr>
              <w:pStyle w:val="34ffff9"/>
            </w:pPr>
            <w:r>
              <w:t>Генеральный директор ООО «</w:t>
            </w:r>
            <w:proofErr w:type="spellStart"/>
            <w:r w:rsidR="002C318F">
              <w:t>Бетонсити</w:t>
            </w:r>
            <w:proofErr w:type="spellEnd"/>
            <w:r w:rsidR="00EE21F0" w:rsidRPr="00EE21F0">
              <w:t>».</w:t>
            </w:r>
          </w:p>
        </w:tc>
        <w:tc>
          <w:tcPr>
            <w:tcW w:w="990" w:type="dxa"/>
          </w:tcPr>
          <w:p w14:paraId="6EFA1908" w14:textId="77777777" w:rsidR="00133E0C" w:rsidRPr="00C816E8" w:rsidRDefault="00133E0C" w:rsidP="002E4F7E">
            <w:pPr>
              <w:pStyle w:val="34ffff9"/>
            </w:pPr>
          </w:p>
        </w:tc>
        <w:tc>
          <w:tcPr>
            <w:tcW w:w="4563" w:type="dxa"/>
          </w:tcPr>
          <w:p w14:paraId="0B9F3AB3" w14:textId="395FD848" w:rsidR="00133E0C" w:rsidRPr="00A51F84" w:rsidRDefault="00FE0066" w:rsidP="002E4F7E">
            <w:pPr>
              <w:pStyle w:val="34ffff9"/>
            </w:pPr>
            <w:r>
              <w:t>Генеральный директор ООО «</w:t>
            </w:r>
            <w:proofErr w:type="spellStart"/>
            <w:r w:rsidR="002C318F">
              <w:t>Бетонсити</w:t>
            </w:r>
            <w:proofErr w:type="spellEnd"/>
            <w:r w:rsidR="00EE21F0" w:rsidRPr="00EE21F0">
              <w:t>».</w:t>
            </w:r>
          </w:p>
        </w:tc>
      </w:tr>
      <w:tr w:rsidR="00133E0C" w:rsidRPr="00C816E8" w14:paraId="769FD77A" w14:textId="77777777" w:rsidTr="00EE21F0">
        <w:trPr>
          <w:trHeight w:val="404"/>
        </w:trPr>
        <w:tc>
          <w:tcPr>
            <w:tcW w:w="4564" w:type="dxa"/>
          </w:tcPr>
          <w:p w14:paraId="4BC8CC6E" w14:textId="1519B11F" w:rsidR="00133E0C" w:rsidRPr="00C816E8" w:rsidRDefault="00EB49CA" w:rsidP="002E4F7E">
            <w:pPr>
              <w:pStyle w:val="34ffff9"/>
            </w:pPr>
            <w:r w:rsidRPr="00C816E8">
              <w:t xml:space="preserve">____________________ </w:t>
            </w:r>
            <w:r w:rsidR="00F80279">
              <w:t xml:space="preserve">Иванов. </w:t>
            </w:r>
            <w:r w:rsidR="002C318F">
              <w:t>И</w:t>
            </w:r>
            <w:proofErr w:type="gramStart"/>
            <w:r w:rsidR="00F80279">
              <w:t>.</w:t>
            </w:r>
            <w:r w:rsidR="002C318F">
              <w:t>И</w:t>
            </w:r>
            <w:proofErr w:type="gramEnd"/>
            <w:r w:rsidR="00F80279">
              <w:t xml:space="preserve"> </w:t>
            </w: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="00EE21F0">
              <w:t>2025</w:t>
            </w:r>
            <w:r w:rsidRPr="00C816E8">
              <w:t xml:space="preserve"> г.</w:t>
            </w:r>
          </w:p>
        </w:tc>
        <w:tc>
          <w:tcPr>
            <w:tcW w:w="990" w:type="dxa"/>
          </w:tcPr>
          <w:p w14:paraId="71577000" w14:textId="77777777" w:rsidR="00133E0C" w:rsidRPr="00C816E8" w:rsidRDefault="00133E0C" w:rsidP="002E4F7E">
            <w:pPr>
              <w:pStyle w:val="34ffff9"/>
            </w:pPr>
          </w:p>
        </w:tc>
        <w:tc>
          <w:tcPr>
            <w:tcW w:w="4563" w:type="dxa"/>
          </w:tcPr>
          <w:p w14:paraId="42709A40" w14:textId="3103786A" w:rsidR="00EB49CA" w:rsidRPr="00C816E8" w:rsidRDefault="00EB49CA" w:rsidP="002E4F7E">
            <w:pPr>
              <w:pStyle w:val="34ffff9"/>
            </w:pPr>
            <w:r w:rsidRPr="00C816E8">
              <w:t xml:space="preserve">____________________ </w:t>
            </w:r>
            <w:r w:rsidR="00F80279">
              <w:t xml:space="preserve">Иванов. </w:t>
            </w:r>
            <w:r w:rsidR="002C318F">
              <w:t>И</w:t>
            </w:r>
            <w:r w:rsidR="00F80279">
              <w:t>.</w:t>
            </w:r>
            <w:r w:rsidR="002C318F">
              <w:t>И</w:t>
            </w:r>
          </w:p>
          <w:p w14:paraId="74DA529A" w14:textId="77777777" w:rsidR="00133E0C" w:rsidRPr="00C816E8" w:rsidRDefault="00EB49CA" w:rsidP="002E4F7E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="00EE21F0">
              <w:t>2025</w:t>
            </w:r>
            <w:r w:rsidRPr="00C816E8">
              <w:t xml:space="preserve"> г.</w:t>
            </w:r>
          </w:p>
        </w:tc>
      </w:tr>
    </w:tbl>
    <w:p w14:paraId="6D1A5522" w14:textId="77777777" w:rsidR="00133E0C" w:rsidRDefault="00133E0C" w:rsidP="002E4F7E">
      <w:pPr>
        <w:pStyle w:val="34f5"/>
      </w:pPr>
    </w:p>
    <w:p w14:paraId="2640F642" w14:textId="77777777" w:rsidR="00133E0C" w:rsidRDefault="00133E0C" w:rsidP="002E4F7E">
      <w:pPr>
        <w:pStyle w:val="34f5"/>
      </w:pPr>
    </w:p>
    <w:p w14:paraId="25341406" w14:textId="77777777" w:rsidR="00133E0C" w:rsidRDefault="00133E0C" w:rsidP="002E4F7E">
      <w:pPr>
        <w:pStyle w:val="34f5"/>
        <w:rPr>
          <w:lang w:val="en-US"/>
        </w:rPr>
      </w:pPr>
    </w:p>
    <w:p w14:paraId="59F1000C" w14:textId="77777777" w:rsidR="00B73855" w:rsidRPr="00B73855" w:rsidRDefault="00B73855" w:rsidP="002E4F7E">
      <w:pPr>
        <w:pStyle w:val="34f5"/>
        <w:rPr>
          <w:lang w:val="en-US"/>
        </w:rPr>
      </w:pPr>
    </w:p>
    <w:p w14:paraId="0D9BAC59" w14:textId="77777777" w:rsidR="00133E0C" w:rsidRPr="00C816E8" w:rsidRDefault="00133E0C" w:rsidP="002E4F7E">
      <w:pPr>
        <w:pStyle w:val="34f5"/>
      </w:pPr>
    </w:p>
    <w:p w14:paraId="282F7999" w14:textId="77777777" w:rsidR="00EE21F0" w:rsidRDefault="00EE21F0" w:rsidP="002E4F7E">
      <w:pPr>
        <w:pStyle w:val="34ffc"/>
      </w:pPr>
      <w:r w:rsidRPr="00EE21F0">
        <w:t>Расширение для «1</w:t>
      </w:r>
      <w:proofErr w:type="gramStart"/>
      <w:r w:rsidRPr="00EE21F0">
        <w:t>С:Бухгалтерия</w:t>
      </w:r>
      <w:proofErr w:type="gramEnd"/>
      <w:r w:rsidRPr="00EE21F0">
        <w:t xml:space="preserve"> 3.0» для управления автотранспортом </w:t>
      </w:r>
    </w:p>
    <w:p w14:paraId="40589CF4" w14:textId="77777777" w:rsidR="002E3B85" w:rsidRPr="00C816E8" w:rsidRDefault="002E3B85" w:rsidP="002E4F7E">
      <w:pPr>
        <w:pStyle w:val="34ffc"/>
      </w:pPr>
      <w:r w:rsidRPr="00C816E8">
        <w:t>(</w:t>
      </w:r>
      <w:r w:rsidR="00EE21F0">
        <w:t>УАТ</w:t>
      </w:r>
      <w:r w:rsidRPr="00C816E8">
        <w:t>)</w:t>
      </w:r>
    </w:p>
    <w:p w14:paraId="228A033A" w14:textId="77777777" w:rsidR="002E3B85" w:rsidRPr="00C816E8" w:rsidRDefault="00307004" w:rsidP="002E4F7E">
      <w:pPr>
        <w:pStyle w:val="34ffd"/>
      </w:pPr>
      <w:fldSimple w:instr=" DOCPROPERTY  Title  \* MERGEFORMAT ">
        <w:r>
          <w:t>Техническое задание</w:t>
        </w:r>
      </w:fldSimple>
    </w:p>
    <w:p w14:paraId="23AA7F98" w14:textId="77777777" w:rsidR="00C7513A" w:rsidRPr="004629A9" w:rsidRDefault="00C7513A" w:rsidP="002E4F7E">
      <w:pPr>
        <w:pStyle w:val="34fffff2"/>
      </w:pPr>
      <w:r>
        <w:t xml:space="preserve">на </w:t>
      </w:r>
      <w:fldSimple w:instr=" DOCPROPERTY  Pages  \* MERGEFORMAT ">
        <w:r w:rsidR="0059459C">
          <w:t>52</w:t>
        </w:r>
      </w:fldSimple>
      <w:r>
        <w:t xml:space="preserve"> листах</w:t>
      </w:r>
    </w:p>
    <w:p w14:paraId="5EEDB48C" w14:textId="77777777" w:rsidR="002E3B85" w:rsidRDefault="002E3B85" w:rsidP="002E4F7E">
      <w:pPr>
        <w:pStyle w:val="34f5"/>
      </w:pPr>
    </w:p>
    <w:p w14:paraId="60343FE4" w14:textId="733F01B8" w:rsidR="002E3B85" w:rsidRDefault="0003648D" w:rsidP="002E4F7E">
      <w:pPr>
        <w:pStyle w:val="34f5"/>
      </w:pPr>
      <w:r w:rsidRPr="0003648D">
        <w:fldChar w:fldCharType="begin"/>
      </w:r>
      <w:r w:rsidRPr="0003648D">
        <w:instrText xml:space="preserve"> DOCPROPERTY  </w:instrText>
      </w:r>
      <w:r w:rsidRPr="0003648D">
        <w:rPr>
          <w:highlight w:val="lightGray"/>
        </w:rPr>
        <w:instrText>обозначение</w:instrText>
      </w:r>
      <w:r w:rsidRPr="0003648D">
        <w:instrText xml:space="preserve">_документа  \* MERGEFORMAT </w:instrText>
      </w:r>
      <w:r w:rsidRPr="0003648D">
        <w:fldChar w:fldCharType="separate"/>
      </w:r>
      <w:r w:rsidR="002C318F" w:rsidRPr="002C318F">
        <w:rPr>
          <w:color w:val="000000"/>
          <w:lang w:eastAsia="ru-RU"/>
        </w:rPr>
        <w:t xml:space="preserve"> </w:t>
      </w:r>
      <w:r w:rsidR="002C318F" w:rsidRPr="002C318F">
        <w:t>412768098</w:t>
      </w:r>
      <w:r w:rsidRPr="0003648D">
        <w:t>.</w:t>
      </w:r>
      <w:r w:rsidRPr="0003648D">
        <w:rPr>
          <w:color w:val="000000"/>
        </w:rPr>
        <w:t>425750.</w:t>
      </w:r>
      <w:r w:rsidRPr="0003648D">
        <w:t>001.01</w:t>
      </w:r>
      <w:r w:rsidRPr="0003648D">
        <w:fldChar w:fldCharType="end"/>
      </w:r>
      <w:r w:rsidR="0059459C">
        <w:t>.</w:t>
      </w:r>
      <w:r>
        <w:t xml:space="preserve"> ТО</w:t>
      </w:r>
    </w:p>
    <w:p w14:paraId="4F83F049" w14:textId="77777777" w:rsidR="002E3B85" w:rsidRPr="0003648D" w:rsidRDefault="002E3B85" w:rsidP="002E4F7E">
      <w:pPr>
        <w:pStyle w:val="34f5"/>
      </w:pPr>
    </w:p>
    <w:p w14:paraId="13A5EDEC" w14:textId="77777777" w:rsidR="00B73855" w:rsidRPr="0003648D" w:rsidRDefault="00B73855" w:rsidP="002E4F7E">
      <w:pPr>
        <w:pStyle w:val="34f5"/>
      </w:pPr>
    </w:p>
    <w:p w14:paraId="5FA5428F" w14:textId="77777777" w:rsidR="002E3B85" w:rsidRDefault="002E3B85" w:rsidP="002E4F7E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2E3B85" w:rsidRPr="00C816E8" w14:paraId="0618E9B6" w14:textId="77777777" w:rsidTr="00EE21F0">
        <w:trPr>
          <w:trHeight w:val="404"/>
        </w:trPr>
        <w:tc>
          <w:tcPr>
            <w:tcW w:w="4564" w:type="dxa"/>
            <w:vAlign w:val="center"/>
          </w:tcPr>
          <w:p w14:paraId="61F76142" w14:textId="77777777" w:rsidR="002E3B85" w:rsidRPr="00C816E8" w:rsidRDefault="002E3B85" w:rsidP="002E4F7E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14:paraId="6A5AFDBC" w14:textId="77777777" w:rsidR="002E3B85" w:rsidRPr="00C816E8" w:rsidRDefault="002E3B85" w:rsidP="002E4F7E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3FC5108E" w14:textId="77777777" w:rsidR="002E3B85" w:rsidRPr="00C816E8" w:rsidRDefault="002E3B85" w:rsidP="002E4F7E">
            <w:pPr>
              <w:pStyle w:val="34ffff9"/>
            </w:pPr>
          </w:p>
        </w:tc>
      </w:tr>
      <w:tr w:rsidR="002E3B85" w:rsidRPr="00C816E8" w14:paraId="153D9CC2" w14:textId="77777777" w:rsidTr="00EE21F0">
        <w:trPr>
          <w:trHeight w:val="868"/>
        </w:trPr>
        <w:tc>
          <w:tcPr>
            <w:tcW w:w="4564" w:type="dxa"/>
          </w:tcPr>
          <w:p w14:paraId="04CAA198" w14:textId="4DF03F06" w:rsidR="002E3B85" w:rsidRPr="00C816E8" w:rsidRDefault="00FE0066" w:rsidP="002E4F7E">
            <w:pPr>
              <w:pStyle w:val="34ffff9"/>
            </w:pPr>
            <w:r>
              <w:t xml:space="preserve">Генеральный директор </w:t>
            </w:r>
            <w:r w:rsidR="00EE21F0" w:rsidRPr="00EE21F0">
              <w:t xml:space="preserve">ООО </w:t>
            </w:r>
            <w:r>
              <w:t>«</w:t>
            </w:r>
            <w:proofErr w:type="spellStart"/>
            <w:r w:rsidR="002C318F">
              <w:t>Бетонсити</w:t>
            </w:r>
            <w:proofErr w:type="spellEnd"/>
            <w:r w:rsidR="00EE21F0" w:rsidRPr="00EE21F0">
              <w:t>».</w:t>
            </w:r>
          </w:p>
        </w:tc>
        <w:tc>
          <w:tcPr>
            <w:tcW w:w="990" w:type="dxa"/>
          </w:tcPr>
          <w:p w14:paraId="6CA5F9B7" w14:textId="77777777" w:rsidR="002E3B85" w:rsidRPr="00C816E8" w:rsidRDefault="002E3B85" w:rsidP="002E4F7E">
            <w:pPr>
              <w:pStyle w:val="34ffff9"/>
            </w:pPr>
          </w:p>
        </w:tc>
        <w:tc>
          <w:tcPr>
            <w:tcW w:w="4563" w:type="dxa"/>
          </w:tcPr>
          <w:p w14:paraId="3669D5D8" w14:textId="7478A97F" w:rsidR="002E3B85" w:rsidRPr="00C816E8" w:rsidRDefault="002C318F" w:rsidP="002E4F7E">
            <w:pPr>
              <w:pStyle w:val="34ffff9"/>
            </w:pPr>
            <w:bookmarkStart w:id="0" w:name="_Hlk194871767"/>
            <w:r w:rsidRPr="002C318F">
              <w:t>ООО «</w:t>
            </w:r>
            <w:proofErr w:type="spellStart"/>
            <w:r w:rsidRPr="002C318F">
              <w:t>Бетонсити</w:t>
            </w:r>
            <w:proofErr w:type="spellEnd"/>
            <w:r w:rsidRPr="002C318F">
              <w:t>»</w:t>
            </w:r>
            <w:r w:rsidR="00EE21F0" w:rsidRPr="00EE21F0">
              <w:t xml:space="preserve">, </w:t>
            </w:r>
            <w:bookmarkEnd w:id="0"/>
            <w:r w:rsidR="00EE21F0" w:rsidRPr="00EE21F0">
              <w:t>подразделение «Администрация», директор по информационным технологиям</w:t>
            </w:r>
          </w:p>
        </w:tc>
      </w:tr>
      <w:tr w:rsidR="002E3B85" w:rsidRPr="00C816E8" w14:paraId="775156BA" w14:textId="77777777" w:rsidTr="00EE21F0">
        <w:trPr>
          <w:trHeight w:val="404"/>
        </w:trPr>
        <w:tc>
          <w:tcPr>
            <w:tcW w:w="4564" w:type="dxa"/>
          </w:tcPr>
          <w:p w14:paraId="3F4B810C" w14:textId="77777777" w:rsidR="002C318F" w:rsidRDefault="002E3B85" w:rsidP="002E4F7E">
            <w:pPr>
              <w:pStyle w:val="34ffff9"/>
            </w:pPr>
            <w:r w:rsidRPr="00C816E8">
              <w:t xml:space="preserve">____________________ </w:t>
            </w:r>
            <w:r w:rsidR="00902125">
              <w:t xml:space="preserve">Иванов. </w:t>
            </w:r>
            <w:r w:rsidR="002C318F">
              <w:t>И</w:t>
            </w:r>
            <w:r w:rsidR="00902125">
              <w:t>.</w:t>
            </w:r>
            <w:r w:rsidR="002C318F">
              <w:t>И</w:t>
            </w:r>
          </w:p>
          <w:p w14:paraId="77B3776B" w14:textId="51943F41" w:rsidR="002E3B85" w:rsidRPr="00C816E8" w:rsidRDefault="002E3B85" w:rsidP="002E4F7E">
            <w:pPr>
              <w:pStyle w:val="34ffff9"/>
            </w:pPr>
            <w:r w:rsidRPr="00C816E8">
              <w:t>«___</w:t>
            </w:r>
            <w:r w:rsidRPr="00902125">
              <w:t>_</w:t>
            </w:r>
            <w:r w:rsidRPr="00C816E8">
              <w:t xml:space="preserve">» ____________________ </w:t>
            </w:r>
            <w:r w:rsidR="00EE21F0">
              <w:t>2025</w:t>
            </w:r>
            <w:r w:rsidRPr="00C816E8">
              <w:t xml:space="preserve"> г.</w:t>
            </w:r>
          </w:p>
        </w:tc>
        <w:tc>
          <w:tcPr>
            <w:tcW w:w="990" w:type="dxa"/>
          </w:tcPr>
          <w:p w14:paraId="3AF945DF" w14:textId="77777777" w:rsidR="002E3B85" w:rsidRPr="00C816E8" w:rsidRDefault="002E3B85" w:rsidP="002E4F7E">
            <w:pPr>
              <w:pStyle w:val="34ffff9"/>
            </w:pPr>
          </w:p>
        </w:tc>
        <w:tc>
          <w:tcPr>
            <w:tcW w:w="4563" w:type="dxa"/>
          </w:tcPr>
          <w:p w14:paraId="07FA5B8D" w14:textId="15174A2E" w:rsidR="002E3B85" w:rsidRPr="00C816E8" w:rsidRDefault="002E3B85" w:rsidP="002E4F7E">
            <w:pPr>
              <w:pStyle w:val="34ffff9"/>
            </w:pPr>
            <w:r w:rsidRPr="00C816E8">
              <w:t xml:space="preserve">____________________ </w:t>
            </w:r>
            <w:r w:rsidR="002C318F">
              <w:t>Емелин</w:t>
            </w:r>
            <w:r w:rsidR="00AE042A" w:rsidRPr="00AE042A">
              <w:t xml:space="preserve"> К.М</w:t>
            </w:r>
          </w:p>
          <w:p w14:paraId="2A96D40A" w14:textId="77777777" w:rsidR="002E3B85" w:rsidRPr="00C816E8" w:rsidRDefault="002E3B85" w:rsidP="002E4F7E">
            <w:pPr>
              <w:pStyle w:val="34ffff9"/>
            </w:pPr>
            <w:r w:rsidRPr="00C816E8">
              <w:t>«___</w:t>
            </w:r>
            <w:r w:rsidRPr="00902125">
              <w:t>_</w:t>
            </w:r>
            <w:r w:rsidRPr="00C816E8">
              <w:t xml:space="preserve">» ____________________ </w:t>
            </w:r>
            <w:r w:rsidR="00EE21F0">
              <w:t>2025</w:t>
            </w:r>
            <w:r w:rsidRPr="00C816E8">
              <w:t xml:space="preserve"> г.</w:t>
            </w:r>
          </w:p>
        </w:tc>
      </w:tr>
      <w:tr w:rsidR="002E3B85" w:rsidRPr="00C816E8" w14:paraId="3571966D" w14:textId="77777777" w:rsidTr="00EE21F0">
        <w:trPr>
          <w:trHeight w:val="404"/>
        </w:trPr>
        <w:tc>
          <w:tcPr>
            <w:tcW w:w="4564" w:type="dxa"/>
            <w:vAlign w:val="center"/>
          </w:tcPr>
          <w:p w14:paraId="06790846" w14:textId="77777777" w:rsidR="002E3B85" w:rsidRPr="00C816E8" w:rsidRDefault="002E3B85" w:rsidP="002E4F7E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6C3F0BB7" w14:textId="77777777" w:rsidR="002E3B85" w:rsidRPr="00C816E8" w:rsidRDefault="002E3B85" w:rsidP="002E4F7E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49B164B7" w14:textId="77777777" w:rsidR="002E3B85" w:rsidRPr="00C816E8" w:rsidRDefault="002E3B85" w:rsidP="002E4F7E">
            <w:pPr>
              <w:pStyle w:val="34ffff8"/>
            </w:pPr>
          </w:p>
        </w:tc>
      </w:tr>
      <w:tr w:rsidR="002E3B85" w:rsidRPr="00C816E8" w14:paraId="41BE8A75" w14:textId="77777777" w:rsidTr="00EE21F0">
        <w:trPr>
          <w:trHeight w:val="864"/>
        </w:trPr>
        <w:tc>
          <w:tcPr>
            <w:tcW w:w="4564" w:type="dxa"/>
          </w:tcPr>
          <w:p w14:paraId="61A4942F" w14:textId="2B770BD4" w:rsidR="002E3B85" w:rsidRPr="00C816E8" w:rsidRDefault="00FE0066" w:rsidP="002E4F7E">
            <w:pPr>
              <w:pStyle w:val="34ffff9"/>
            </w:pPr>
            <w:r>
              <w:t xml:space="preserve">Генеральный директор </w:t>
            </w:r>
            <w:r w:rsidR="002C318F" w:rsidRPr="002C318F">
              <w:t>ООО «</w:t>
            </w:r>
            <w:proofErr w:type="spellStart"/>
            <w:r w:rsidR="002C318F" w:rsidRPr="002C318F">
              <w:t>Бетонсити</w:t>
            </w:r>
            <w:proofErr w:type="spellEnd"/>
            <w:r w:rsidR="002C318F" w:rsidRPr="002C318F">
              <w:t>»</w:t>
            </w:r>
            <w:r w:rsidR="002C318F">
              <w:t>.</w:t>
            </w:r>
          </w:p>
        </w:tc>
        <w:tc>
          <w:tcPr>
            <w:tcW w:w="990" w:type="dxa"/>
          </w:tcPr>
          <w:p w14:paraId="01D5BEF2" w14:textId="77777777" w:rsidR="002E3B85" w:rsidRPr="00C816E8" w:rsidRDefault="002E3B85" w:rsidP="002E4F7E">
            <w:pPr>
              <w:pStyle w:val="34ffff9"/>
            </w:pPr>
          </w:p>
        </w:tc>
        <w:tc>
          <w:tcPr>
            <w:tcW w:w="4563" w:type="dxa"/>
          </w:tcPr>
          <w:p w14:paraId="000B04A9" w14:textId="1C493513" w:rsidR="002E3B85" w:rsidRPr="00C816E8" w:rsidRDefault="002C318F" w:rsidP="002E4F7E">
            <w:pPr>
              <w:pStyle w:val="34ffff9"/>
            </w:pPr>
            <w:r w:rsidRPr="002C318F">
              <w:t>ООО «</w:t>
            </w:r>
            <w:proofErr w:type="spellStart"/>
            <w:r w:rsidRPr="002C318F">
              <w:t>Бетонсити</w:t>
            </w:r>
            <w:proofErr w:type="spellEnd"/>
            <w:r w:rsidRPr="002C318F">
              <w:t>»</w:t>
            </w:r>
            <w:r w:rsidR="00EE21F0" w:rsidRPr="00EE21F0">
              <w:t>, подразделение «Администрация», директор по информационным технологиям</w:t>
            </w:r>
          </w:p>
        </w:tc>
      </w:tr>
      <w:tr w:rsidR="002E3B85" w:rsidRPr="00C816E8" w14:paraId="1CEEB61C" w14:textId="77777777" w:rsidTr="00EE21F0">
        <w:trPr>
          <w:trHeight w:val="643"/>
        </w:trPr>
        <w:tc>
          <w:tcPr>
            <w:tcW w:w="4564" w:type="dxa"/>
          </w:tcPr>
          <w:p w14:paraId="45D28AC8" w14:textId="76288229" w:rsidR="002E3B85" w:rsidRPr="00C816E8" w:rsidRDefault="002E3B85" w:rsidP="002E4F7E">
            <w:pPr>
              <w:pStyle w:val="34ffff9"/>
            </w:pPr>
            <w:r w:rsidRPr="00C816E8">
              <w:t xml:space="preserve">____________________ </w:t>
            </w:r>
            <w:r w:rsidR="00AE042A" w:rsidRPr="00AE042A">
              <w:t xml:space="preserve">Иванов. </w:t>
            </w:r>
            <w:r w:rsidR="002C318F">
              <w:t>И</w:t>
            </w:r>
            <w:r w:rsidR="00AE042A" w:rsidRPr="00AE042A">
              <w:t>.</w:t>
            </w:r>
            <w:r w:rsidR="002C318F">
              <w:t>И</w:t>
            </w:r>
          </w:p>
          <w:p w14:paraId="3922F339" w14:textId="77777777" w:rsidR="002E3B85" w:rsidRPr="00C816E8" w:rsidRDefault="002E3B85" w:rsidP="002E4F7E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="00EE21F0">
              <w:t>2025</w:t>
            </w:r>
            <w:r w:rsidRPr="00C816E8">
              <w:t xml:space="preserve"> г.</w:t>
            </w:r>
          </w:p>
        </w:tc>
        <w:tc>
          <w:tcPr>
            <w:tcW w:w="990" w:type="dxa"/>
          </w:tcPr>
          <w:p w14:paraId="0CD9A003" w14:textId="77777777" w:rsidR="002E3B85" w:rsidRPr="00C816E8" w:rsidRDefault="002E3B85" w:rsidP="002E4F7E">
            <w:pPr>
              <w:pStyle w:val="34ffff9"/>
            </w:pPr>
          </w:p>
        </w:tc>
        <w:tc>
          <w:tcPr>
            <w:tcW w:w="4563" w:type="dxa"/>
          </w:tcPr>
          <w:p w14:paraId="13DC3F73" w14:textId="01E976A1" w:rsidR="002E3B85" w:rsidRPr="00C816E8" w:rsidRDefault="002E3B85" w:rsidP="002E4F7E">
            <w:pPr>
              <w:pStyle w:val="34ffff9"/>
            </w:pPr>
            <w:r w:rsidRPr="00C816E8">
              <w:t xml:space="preserve">____________________ </w:t>
            </w:r>
            <w:r w:rsidR="002C318F">
              <w:t>Емелин</w:t>
            </w:r>
            <w:r w:rsidR="00EE21F0" w:rsidRPr="00EE21F0">
              <w:t xml:space="preserve"> К.М</w:t>
            </w:r>
          </w:p>
          <w:p w14:paraId="037AE6A3" w14:textId="77777777" w:rsidR="002E3B85" w:rsidRPr="00C816E8" w:rsidRDefault="002E3B85" w:rsidP="002E4F7E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="00EE21F0">
              <w:t>2025</w:t>
            </w:r>
            <w:r w:rsidRPr="00C816E8">
              <w:t xml:space="preserve"> г.</w:t>
            </w:r>
          </w:p>
        </w:tc>
      </w:tr>
    </w:tbl>
    <w:p w14:paraId="0CCD212C" w14:textId="77777777" w:rsidR="002E3B85" w:rsidRPr="00801734" w:rsidRDefault="002E3B85" w:rsidP="002E4F7E">
      <w:pPr>
        <w:pStyle w:val="34f5"/>
        <w:rPr>
          <w:lang w:val="en-US"/>
        </w:rPr>
      </w:pPr>
    </w:p>
    <w:p w14:paraId="347E5606" w14:textId="77777777" w:rsidR="00AC561B" w:rsidRPr="00210AF4" w:rsidRDefault="00902125" w:rsidP="005618C4">
      <w:pPr>
        <w:pStyle w:val="3415"/>
        <w:spacing w:line="276" w:lineRule="auto"/>
      </w:pPr>
      <w:r>
        <w:lastRenderedPageBreak/>
        <w:t>Аннотация.</w:t>
      </w:r>
    </w:p>
    <w:p w14:paraId="6DB6F121" w14:textId="77777777" w:rsidR="0069117E" w:rsidRDefault="0069117E" w:rsidP="002E4F7E">
      <w:pPr>
        <w:pStyle w:val="34b"/>
      </w:pPr>
    </w:p>
    <w:p w14:paraId="1E4D6DBC" w14:textId="77777777" w:rsidR="00FA4781" w:rsidRPr="0066037E" w:rsidRDefault="00FA4781" w:rsidP="007E4CE7">
      <w:pPr>
        <w:pStyle w:val="34b"/>
      </w:pPr>
      <w:r w:rsidRPr="0066037E">
        <w:t xml:space="preserve">Данный документ представляет собой техническое задание на разработку расширения для конфигурации </w:t>
      </w:r>
      <w:r w:rsidRPr="0066037E">
        <w:rPr>
          <w:rStyle w:val="afc"/>
          <w:b w:val="0"/>
        </w:rPr>
        <w:t>1С:</w:t>
      </w:r>
      <w:r w:rsidR="0094778E">
        <w:rPr>
          <w:rStyle w:val="afc"/>
          <w:b w:val="0"/>
        </w:rPr>
        <w:t xml:space="preserve"> </w:t>
      </w:r>
      <w:r w:rsidRPr="0066037E">
        <w:rPr>
          <w:rStyle w:val="afc"/>
          <w:b w:val="0"/>
        </w:rPr>
        <w:t>Бухгалтерия</w:t>
      </w:r>
      <w:r w:rsidRPr="0066037E">
        <w:t xml:space="preserve"> с интеграцией функционала </w:t>
      </w:r>
      <w:r w:rsidRPr="0066037E">
        <w:rPr>
          <w:rStyle w:val="afc"/>
          <w:b w:val="0"/>
        </w:rPr>
        <w:t>1</w:t>
      </w:r>
      <w:proofErr w:type="gramStart"/>
      <w:r w:rsidRPr="0066037E">
        <w:rPr>
          <w:rStyle w:val="afc"/>
          <w:b w:val="0"/>
        </w:rPr>
        <w:t>С:Управление</w:t>
      </w:r>
      <w:proofErr w:type="gramEnd"/>
      <w:r w:rsidRPr="0066037E">
        <w:rPr>
          <w:rStyle w:val="afc"/>
          <w:b w:val="0"/>
        </w:rPr>
        <w:t xml:space="preserve"> автотранспортом (1С:УАТ)</w:t>
      </w:r>
      <w:r w:rsidRPr="0066037E">
        <w:t>. Основная цель расширения — обеспечить корректный учет и автоматизацию процессов, связанных с автопарком предприятия, в рамках стандартного контура бухгалтерского учета.</w:t>
      </w:r>
    </w:p>
    <w:p w14:paraId="1B778AC2" w14:textId="77777777" w:rsidR="00FA4781" w:rsidRPr="0066037E" w:rsidRDefault="00FA4781" w:rsidP="007E4CE7">
      <w:pPr>
        <w:pStyle w:val="34b"/>
      </w:pPr>
      <w:r w:rsidRPr="0066037E">
        <w:rPr>
          <w:rStyle w:val="afc"/>
          <w:b w:val="0"/>
          <w:bCs w:val="0"/>
        </w:rPr>
        <w:t>Ключевые задачи расширения:</w:t>
      </w:r>
    </w:p>
    <w:p w14:paraId="5412F690" w14:textId="77777777" w:rsidR="00FA4781" w:rsidRPr="0066037E" w:rsidRDefault="0094778E" w:rsidP="007E4CE7">
      <w:pPr>
        <w:pStyle w:val="3413"/>
      </w:pPr>
      <w:r>
        <w:rPr>
          <w:rStyle w:val="afc"/>
          <w:b w:val="0"/>
        </w:rPr>
        <w:t>и</w:t>
      </w:r>
      <w:r w:rsidR="00FA4781" w:rsidRPr="0066037E">
        <w:rPr>
          <w:rStyle w:val="afc"/>
          <w:b w:val="0"/>
        </w:rPr>
        <w:t>нтеграция данных между 1С:</w:t>
      </w:r>
      <w:r>
        <w:rPr>
          <w:rStyle w:val="afc"/>
          <w:b w:val="0"/>
        </w:rPr>
        <w:t xml:space="preserve"> </w:t>
      </w:r>
      <w:r w:rsidR="00FA4781" w:rsidRPr="0066037E">
        <w:rPr>
          <w:rStyle w:val="afc"/>
          <w:b w:val="0"/>
        </w:rPr>
        <w:t>УАТ и 1</w:t>
      </w:r>
      <w:proofErr w:type="gramStart"/>
      <w:r w:rsidR="00FA4781" w:rsidRPr="0066037E">
        <w:rPr>
          <w:rStyle w:val="afc"/>
          <w:b w:val="0"/>
        </w:rPr>
        <w:t>С:Бухгалтерия</w:t>
      </w:r>
      <w:proofErr w:type="gramEnd"/>
      <w:r w:rsidR="00FA4781" w:rsidRPr="0066037E">
        <w:t>: корректное отражение расходов на ГСМ, ремонт, амортизацию, начисление заработной пл</w:t>
      </w:r>
      <w:r>
        <w:t>аты водителей и другие операции</w:t>
      </w:r>
      <w:r w:rsidRPr="0094778E">
        <w:t>;</w:t>
      </w:r>
    </w:p>
    <w:p w14:paraId="7689D417" w14:textId="77777777" w:rsidR="00FA4781" w:rsidRPr="0066037E" w:rsidRDefault="0094778E" w:rsidP="007E4CE7">
      <w:pPr>
        <w:pStyle w:val="3413"/>
      </w:pPr>
      <w:r>
        <w:rPr>
          <w:rStyle w:val="afc"/>
          <w:b w:val="0"/>
        </w:rPr>
        <w:t>а</w:t>
      </w:r>
      <w:r w:rsidR="00FA4781" w:rsidRPr="0066037E">
        <w:rPr>
          <w:rStyle w:val="afc"/>
          <w:b w:val="0"/>
        </w:rPr>
        <w:t>втоматизация бухгалтерского учета транспортных расходов</w:t>
      </w:r>
      <w:r w:rsidR="00FA4781" w:rsidRPr="0066037E">
        <w:t>: формирование проводок, распределен</w:t>
      </w:r>
      <w:r>
        <w:t>ие затрат по объектам аналитики</w:t>
      </w:r>
      <w:r w:rsidRPr="0094778E">
        <w:t>;</w:t>
      </w:r>
    </w:p>
    <w:p w14:paraId="209A7822" w14:textId="77777777" w:rsidR="00FA4781" w:rsidRPr="0066037E" w:rsidRDefault="0094778E" w:rsidP="007E4CE7">
      <w:pPr>
        <w:pStyle w:val="3413"/>
      </w:pPr>
      <w:r>
        <w:rPr>
          <w:rStyle w:val="afc"/>
          <w:b w:val="0"/>
        </w:rPr>
        <w:t>о</w:t>
      </w:r>
      <w:r w:rsidR="00FA4781" w:rsidRPr="0066037E">
        <w:rPr>
          <w:rStyle w:val="afc"/>
          <w:b w:val="0"/>
        </w:rPr>
        <w:t>беспечение соответствия требованиям законодательства</w:t>
      </w:r>
      <w:r w:rsidR="00FA4781" w:rsidRPr="0066037E">
        <w:t>: учет Путевых листов, расчеты с кон</w:t>
      </w:r>
      <w:r>
        <w:t>трагентами, НДС, налоговый учет</w:t>
      </w:r>
      <w:r w:rsidRPr="0094778E">
        <w:t>;</w:t>
      </w:r>
    </w:p>
    <w:p w14:paraId="60FF7AE7" w14:textId="77777777" w:rsidR="00FA4781" w:rsidRPr="0066037E" w:rsidRDefault="0094778E" w:rsidP="007E4CE7">
      <w:pPr>
        <w:pStyle w:val="3413"/>
      </w:pPr>
      <w:r>
        <w:rPr>
          <w:rStyle w:val="afc"/>
          <w:b w:val="0"/>
        </w:rPr>
        <w:t>у</w:t>
      </w:r>
      <w:r w:rsidR="00FA4781" w:rsidRPr="0066037E">
        <w:rPr>
          <w:rStyle w:val="afc"/>
          <w:b w:val="0"/>
        </w:rPr>
        <w:t>добство пользователей</w:t>
      </w:r>
      <w:r w:rsidR="00FA4781" w:rsidRPr="0066037E">
        <w:t>: минимизация ручного ввода, упрощение работы бухгалтерии за счет</w:t>
      </w:r>
      <w:r>
        <w:t xml:space="preserve"> автоматического обмена данными</w:t>
      </w:r>
      <w:r w:rsidRPr="0094778E">
        <w:t>;</w:t>
      </w:r>
    </w:p>
    <w:p w14:paraId="441AE5DB" w14:textId="77777777" w:rsidR="00FA4781" w:rsidRPr="0066037E" w:rsidRDefault="00FA4781" w:rsidP="007E4CE7">
      <w:pPr>
        <w:pStyle w:val="34b"/>
      </w:pPr>
      <w:r w:rsidRPr="0066037E">
        <w:t xml:space="preserve">Расширение должно быть разработано с учетом актуальной методологии </w:t>
      </w:r>
      <w:r w:rsidRPr="0066037E">
        <w:rPr>
          <w:rStyle w:val="afc"/>
          <w:b w:val="0"/>
        </w:rPr>
        <w:t>1</w:t>
      </w:r>
      <w:proofErr w:type="gramStart"/>
      <w:r w:rsidRPr="0066037E">
        <w:rPr>
          <w:rStyle w:val="afc"/>
          <w:b w:val="0"/>
        </w:rPr>
        <w:t>С:Расширения</w:t>
      </w:r>
      <w:proofErr w:type="gramEnd"/>
      <w:r w:rsidRPr="0066037E">
        <w:rPr>
          <w:rStyle w:val="afc"/>
          <w:b w:val="0"/>
        </w:rPr>
        <w:t xml:space="preserve"> конфигурации</w:t>
      </w:r>
      <w:r w:rsidRPr="0066037E">
        <w:t xml:space="preserve">, обеспечивая бесшовную интеграцию без модификации стандартного кода 1С:Бухгалтерия. Решение должно поддерживать обновления конфигурации и быть адаптировано для работы в </w:t>
      </w:r>
      <w:r w:rsidRPr="0066037E">
        <w:rPr>
          <w:rStyle w:val="afc"/>
          <w:b w:val="0"/>
        </w:rPr>
        <w:t>облачных и локальных версиях</w:t>
      </w:r>
      <w:r w:rsidRPr="0066037E">
        <w:t>.</w:t>
      </w:r>
    </w:p>
    <w:p w14:paraId="56F0D8A6" w14:textId="77777777" w:rsidR="009D70B2" w:rsidRDefault="009D70B2" w:rsidP="002E4F7E">
      <w:pPr>
        <w:pStyle w:val="34b"/>
        <w:sectPr w:rsidR="009D70B2" w:rsidSect="001550E8">
          <w:headerReference w:type="default" r:id="rId8"/>
          <w:footerReference w:type="default" r:id="rId9"/>
          <w:pgSz w:w="11906" w:h="16838" w:code="9"/>
          <w:pgMar w:top="851" w:right="567" w:bottom="851" w:left="1418" w:header="567" w:footer="340" w:gutter="0"/>
          <w:cols w:space="708"/>
          <w:titlePg/>
          <w:docGrid w:linePitch="360"/>
        </w:sectPr>
      </w:pPr>
    </w:p>
    <w:p w14:paraId="70B44D31" w14:textId="77777777" w:rsidR="00C53AC2" w:rsidRDefault="00E85E29" w:rsidP="005618C4">
      <w:pPr>
        <w:pStyle w:val="3418"/>
        <w:spacing w:line="276" w:lineRule="auto"/>
      </w:pPr>
      <w:r>
        <w:lastRenderedPageBreak/>
        <w:t>Содержание</w:t>
      </w:r>
    </w:p>
    <w:p w14:paraId="5002386D" w14:textId="77777777" w:rsidR="00657D0C" w:rsidRDefault="00EC5243" w:rsidP="002E4F7E">
      <w:pPr>
        <w:pStyle w:val="11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680001" w:history="1">
        <w:r w:rsidR="00657D0C" w:rsidRPr="00127B9B">
          <w:rPr>
            <w:rStyle w:val="af9"/>
          </w:rPr>
          <w:t>1 Общие сведения</w:t>
        </w:r>
        <w:r w:rsidR="00657D0C">
          <w:rPr>
            <w:webHidden/>
          </w:rPr>
          <w:tab/>
        </w:r>
        <w:r w:rsidR="00657D0C">
          <w:rPr>
            <w:webHidden/>
          </w:rPr>
          <w:fldChar w:fldCharType="begin"/>
        </w:r>
        <w:r w:rsidR="00657D0C">
          <w:rPr>
            <w:webHidden/>
          </w:rPr>
          <w:instrText xml:space="preserve"> PAGEREF _Toc134680001 \h </w:instrText>
        </w:r>
        <w:r w:rsidR="00657D0C">
          <w:rPr>
            <w:webHidden/>
          </w:rPr>
        </w:r>
        <w:r w:rsidR="00657D0C">
          <w:rPr>
            <w:webHidden/>
          </w:rPr>
          <w:fldChar w:fldCharType="separate"/>
        </w:r>
        <w:r w:rsidR="00657D0C">
          <w:rPr>
            <w:webHidden/>
          </w:rPr>
          <w:t>4</w:t>
        </w:r>
        <w:r w:rsidR="00657D0C">
          <w:rPr>
            <w:webHidden/>
          </w:rPr>
          <w:fldChar w:fldCharType="end"/>
        </w:r>
      </w:hyperlink>
    </w:p>
    <w:p w14:paraId="003B8F88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02" w:history="1">
        <w:r w:rsidRPr="00127B9B">
          <w:rPr>
            <w:rStyle w:val="af9"/>
            <w:noProof/>
          </w:rPr>
          <w:t>1.1 Полное наименование АС и ее условное обозначение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FE1765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03" w:history="1">
        <w:r w:rsidRPr="00127B9B">
          <w:rPr>
            <w:rStyle w:val="af9"/>
            <w:noProof/>
          </w:rPr>
          <w:t>1.2 Шифр 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D44001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04" w:history="1">
        <w:r w:rsidRPr="00127B9B">
          <w:rPr>
            <w:rStyle w:val="af9"/>
            <w:noProof/>
          </w:rPr>
          <w:t>1.3 Наименование организации — заказчика АС и наименование организации-разработчика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A84511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05" w:history="1">
        <w:r w:rsidRPr="00127B9B">
          <w:rPr>
            <w:rStyle w:val="af9"/>
            <w:noProof/>
          </w:rPr>
          <w:t>1.4 Перечень документов, на основании которых создается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6E5825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06" w:history="1">
        <w:r w:rsidRPr="00127B9B">
          <w:rPr>
            <w:rStyle w:val="af9"/>
            <w:noProof/>
          </w:rPr>
          <w:t>1.5 Плановые сроки начала и окончания работы по созданию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385B67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07" w:history="1">
        <w:r w:rsidRPr="00127B9B">
          <w:rPr>
            <w:rStyle w:val="af9"/>
            <w:noProof/>
          </w:rPr>
          <w:t>1.6 Общие сведения об источниках и порядке финансирования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178810" w14:textId="77777777" w:rsidR="00657D0C" w:rsidRDefault="00657D0C" w:rsidP="002E4F7E">
      <w:pPr>
        <w:pStyle w:val="11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4680008" w:history="1">
        <w:r w:rsidRPr="00127B9B">
          <w:rPr>
            <w:rStyle w:val="af9"/>
          </w:rPr>
          <w:t>2 Цели и назначение создания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CB9B37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09" w:history="1">
        <w:r w:rsidRPr="00127B9B">
          <w:rPr>
            <w:rStyle w:val="af9"/>
            <w:noProof/>
          </w:rPr>
          <w:t>2.1 Цели создания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0E58CF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10" w:history="1">
        <w:r w:rsidRPr="00127B9B">
          <w:rPr>
            <w:rStyle w:val="af9"/>
            <w:noProof/>
          </w:rPr>
          <w:t>2.2 Назначение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71D026" w14:textId="77777777" w:rsidR="00657D0C" w:rsidRDefault="00657D0C" w:rsidP="002E4F7E">
      <w:pPr>
        <w:pStyle w:val="11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4680011" w:history="1">
        <w:r w:rsidRPr="00127B9B">
          <w:rPr>
            <w:rStyle w:val="af9"/>
          </w:rPr>
          <w:t>3 Характеристика объектов автоматизации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24AF833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12" w:history="1">
        <w:r w:rsidRPr="00127B9B">
          <w:rPr>
            <w:rStyle w:val="af9"/>
            <w:noProof/>
          </w:rPr>
          <w:t>3.1 Основные сведения об объекте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20B7C8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13" w:history="1">
        <w:r w:rsidRPr="00127B9B">
          <w:rPr>
            <w:rStyle w:val="af9"/>
            <w:noProof/>
          </w:rPr>
          <w:t>3.2 Сведения об условиях эксплуатации объекта автоматизации и характеристиках окружающей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376C25" w14:textId="77777777" w:rsidR="00657D0C" w:rsidRDefault="00657D0C" w:rsidP="002E4F7E">
      <w:pPr>
        <w:pStyle w:val="11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4680014" w:history="1">
        <w:r w:rsidRPr="00127B9B">
          <w:rPr>
            <w:rStyle w:val="af9"/>
          </w:rPr>
          <w:t>4 Требования к системе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C3C7DEA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15" w:history="1">
        <w:r w:rsidRPr="00127B9B">
          <w:rPr>
            <w:rStyle w:val="af9"/>
            <w:noProof/>
          </w:rPr>
          <w:t>4.1 Требования к структуре АС в целом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B755DF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16" w:history="1">
        <w:r w:rsidRPr="00127B9B">
          <w:rPr>
            <w:rStyle w:val="af9"/>
            <w:noProof/>
          </w:rPr>
          <w:t>4.1.1 Перечень подсистем, их назначение и основные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661A02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17" w:history="1">
        <w:r w:rsidRPr="00127B9B">
          <w:rPr>
            <w:rStyle w:val="af9"/>
            <w:noProof/>
          </w:rPr>
          <w:t>4.1.2 Требования к способам и средствам обеспечения информационного взаимодействия компонентов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00C24D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18" w:history="1">
        <w:r w:rsidRPr="00127B9B">
          <w:rPr>
            <w:rStyle w:val="af9"/>
            <w:noProof/>
          </w:rPr>
          <w:t>4.1.3 Требования к характеристикам взаимосвязей создаваемой АС со смежными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2ADC51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19" w:history="1">
        <w:r w:rsidRPr="00127B9B">
          <w:rPr>
            <w:rStyle w:val="af9"/>
            <w:noProof/>
          </w:rPr>
          <w:t>4.1.4 Требования к режимам функционирования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52C8D2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20" w:history="1">
        <w:r w:rsidRPr="00127B9B">
          <w:rPr>
            <w:rStyle w:val="af9"/>
            <w:noProof/>
          </w:rPr>
          <w:t>4.1.5 Требования по диагностированию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EEFF60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21" w:history="1">
        <w:r w:rsidRPr="00127B9B">
          <w:rPr>
            <w:rStyle w:val="af9"/>
            <w:noProof/>
          </w:rPr>
          <w:t>4.1.6 Перспективы развития, модернизации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C7CC9B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22" w:history="1">
        <w:r w:rsidRPr="00127B9B">
          <w:rPr>
            <w:rStyle w:val="af9"/>
            <w:noProof/>
          </w:rPr>
          <w:t>4.2 Требования к функциям (задачам), выполняемым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014221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23" w:history="1">
        <w:r w:rsidRPr="00127B9B">
          <w:rPr>
            <w:rStyle w:val="af9"/>
            <w:noProof/>
          </w:rPr>
          <w:t>4.2.1 Перечень функций (задач), подлежащих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52D471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24" w:history="1">
        <w:r w:rsidRPr="00127B9B">
          <w:rPr>
            <w:rStyle w:val="af9"/>
            <w:noProof/>
          </w:rPr>
          <w:t>4.2.2 Название функции (задачи)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ACAE9F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25" w:history="1">
        <w:r w:rsidRPr="00127B9B">
          <w:rPr>
            <w:rStyle w:val="af9"/>
            <w:noProof/>
          </w:rPr>
          <w:t>4.3 Требования к видам обеспечения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B3CCC0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26" w:history="1">
        <w:r w:rsidRPr="00127B9B">
          <w:rPr>
            <w:rStyle w:val="af9"/>
            <w:noProof/>
          </w:rPr>
          <w:t>4.3.1 Требования к математическому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C2A40F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27" w:history="1">
        <w:r w:rsidRPr="00127B9B">
          <w:rPr>
            <w:rStyle w:val="af9"/>
            <w:noProof/>
          </w:rPr>
          <w:t>4.3.2 Требования к информационному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1CCA23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28" w:history="1">
        <w:r w:rsidRPr="00127B9B">
          <w:rPr>
            <w:rStyle w:val="af9"/>
            <w:noProof/>
          </w:rPr>
          <w:t>4.3.3 Требования к лингвистическому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836FC3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29" w:history="1">
        <w:r w:rsidRPr="00127B9B">
          <w:rPr>
            <w:rStyle w:val="af9"/>
            <w:noProof/>
          </w:rPr>
          <w:t>4.3.4 Требования к программному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637DE2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30" w:history="1">
        <w:r w:rsidRPr="00127B9B">
          <w:rPr>
            <w:rStyle w:val="af9"/>
            <w:noProof/>
          </w:rPr>
          <w:t>4.3.5 Требования к техническому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AE10C42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31" w:history="1">
        <w:r w:rsidRPr="00127B9B">
          <w:rPr>
            <w:rStyle w:val="af9"/>
            <w:noProof/>
          </w:rPr>
          <w:t>4.3.6 Требования к метрологическому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A032EA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32" w:history="1">
        <w:r w:rsidRPr="00127B9B">
          <w:rPr>
            <w:rStyle w:val="af9"/>
            <w:noProof/>
          </w:rPr>
          <w:t>4.3.7 Требования к организационному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CE2D6C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33" w:history="1">
        <w:r w:rsidRPr="00127B9B">
          <w:rPr>
            <w:rStyle w:val="af9"/>
            <w:noProof/>
          </w:rPr>
          <w:t>4.3.8 Требования к методическому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B17016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34" w:history="1">
        <w:r w:rsidRPr="00127B9B">
          <w:rPr>
            <w:rStyle w:val="af9"/>
            <w:noProof/>
          </w:rPr>
          <w:t>4.3.9 Требования к другим видам обеспечения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25CC64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35" w:history="1">
        <w:r w:rsidRPr="00127B9B">
          <w:rPr>
            <w:rStyle w:val="af9"/>
            <w:noProof/>
          </w:rPr>
          <w:t>4.4 Общие технические требования к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1EEE59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36" w:history="1">
        <w:r w:rsidRPr="00127B9B">
          <w:rPr>
            <w:rStyle w:val="af9"/>
            <w:noProof/>
          </w:rPr>
          <w:t>4.4.1 Требования к численности и квалификации персонала и пользователей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AA93E4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37" w:history="1">
        <w:r w:rsidRPr="00127B9B">
          <w:rPr>
            <w:rStyle w:val="af9"/>
            <w:noProof/>
          </w:rPr>
          <w:t>4.4.2 Требования к показателям назначения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F85736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38" w:history="1">
        <w:r w:rsidRPr="00127B9B">
          <w:rPr>
            <w:rStyle w:val="af9"/>
            <w:noProof/>
          </w:rPr>
          <w:t>4.4.3 Требования к надежности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369419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39" w:history="1">
        <w:r w:rsidRPr="00127B9B">
          <w:rPr>
            <w:rStyle w:val="af9"/>
            <w:noProof/>
          </w:rPr>
          <w:t>4.4.4 Требования по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EDC68FC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40" w:history="1">
        <w:r w:rsidRPr="00127B9B">
          <w:rPr>
            <w:rStyle w:val="af9"/>
            <w:noProof/>
          </w:rPr>
          <w:t>4.4.5 Требования к эргономике и технической эстетике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B46696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41" w:history="1">
        <w:r w:rsidRPr="00127B9B">
          <w:rPr>
            <w:rStyle w:val="af9"/>
            <w:noProof/>
          </w:rPr>
          <w:t>4.4.6 Требования к транспортабельности для подвижных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D05692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42" w:history="1">
        <w:r w:rsidRPr="00127B9B">
          <w:rPr>
            <w:rStyle w:val="af9"/>
            <w:noProof/>
          </w:rPr>
          <w:t>4.4.7 Требования к эксплуатации, техническому обслуживанию, ремонту и хранению компонентов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95DCDA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43" w:history="1">
        <w:r w:rsidRPr="00127B9B">
          <w:rPr>
            <w:rStyle w:val="af9"/>
            <w:noProof/>
          </w:rPr>
          <w:t>4.4.8 Требования к защите информации от несанкционированного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A4691C6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44" w:history="1">
        <w:r w:rsidRPr="00127B9B">
          <w:rPr>
            <w:rStyle w:val="af9"/>
            <w:noProof/>
          </w:rPr>
          <w:t>4.4.9 Требования по сохранности информации при авариях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0535F6E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45" w:history="1">
        <w:r w:rsidRPr="00127B9B">
          <w:rPr>
            <w:rStyle w:val="af9"/>
            <w:noProof/>
          </w:rPr>
          <w:t>4.4.10 Требования к защите от влияния внешних воздействий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80B43D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46" w:history="1">
        <w:r w:rsidRPr="00127B9B">
          <w:rPr>
            <w:rStyle w:val="af9"/>
            <w:noProof/>
          </w:rPr>
          <w:t>4.4.11 Требования к патентной чистоте и патентоспособности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98F4141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47" w:history="1">
        <w:r w:rsidRPr="00127B9B">
          <w:rPr>
            <w:rStyle w:val="af9"/>
            <w:noProof/>
          </w:rPr>
          <w:t>4.4.12 Требования по стандартизации и унификации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7C7528F" w14:textId="77777777" w:rsidR="00657D0C" w:rsidRDefault="00657D0C" w:rsidP="002E4F7E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48" w:history="1">
        <w:r w:rsidRPr="00127B9B">
          <w:rPr>
            <w:rStyle w:val="af9"/>
            <w:noProof/>
          </w:rPr>
          <w:t>4.4.13 Дополнительные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B6EBE1" w14:textId="77777777" w:rsidR="00657D0C" w:rsidRDefault="00657D0C" w:rsidP="002E4F7E">
      <w:pPr>
        <w:pStyle w:val="11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4680049" w:history="1">
        <w:r w:rsidRPr="00127B9B">
          <w:rPr>
            <w:rStyle w:val="af9"/>
          </w:rPr>
          <w:t>5 Состав и содержание работ по созданию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7883C57E" w14:textId="77777777" w:rsidR="00657D0C" w:rsidRDefault="00657D0C" w:rsidP="002E4F7E">
      <w:pPr>
        <w:pStyle w:val="11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4680050" w:history="1">
        <w:r w:rsidRPr="00127B9B">
          <w:rPr>
            <w:rStyle w:val="af9"/>
          </w:rPr>
          <w:t>6 Порядок разработки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723C59CC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1" w:history="1">
        <w:r w:rsidRPr="00127B9B">
          <w:rPr>
            <w:rStyle w:val="af9"/>
            <w:noProof/>
          </w:rPr>
          <w:t>6.1 Порядок организации разработки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04DDE06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2" w:history="1">
        <w:r w:rsidRPr="00127B9B">
          <w:rPr>
            <w:rStyle w:val="af9"/>
            <w:noProof/>
          </w:rPr>
          <w:t>6.2 Перечень документов и исходных данных для разработки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64B49D9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3" w:history="1">
        <w:r w:rsidRPr="00127B9B">
          <w:rPr>
            <w:rStyle w:val="af9"/>
            <w:noProof/>
          </w:rPr>
          <w:t>6.3 Перечень документов, предъявляемых по окончании соответствующих этапов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5CD01D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4" w:history="1">
        <w:r w:rsidRPr="00127B9B">
          <w:rPr>
            <w:rStyle w:val="af9"/>
            <w:noProof/>
          </w:rPr>
          <w:t>6.4 Порядок проведения экспертизы технической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A8D0E9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5" w:history="1">
        <w:r w:rsidRPr="00127B9B">
          <w:rPr>
            <w:rStyle w:val="af9"/>
            <w:noProof/>
          </w:rPr>
          <w:t>6.5 Перечень макетов, порядок их разработки, изготовления, испытаний, необходимость разработки на них документации, программы и методик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635576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6" w:history="1">
        <w:r w:rsidRPr="00127B9B">
          <w:rPr>
            <w:rStyle w:val="af9"/>
            <w:noProof/>
          </w:rPr>
          <w:t>6.6 Порядок разработки, согласования и утверждения плана совместных работ по разработке 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8D2490A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7" w:history="1">
        <w:r w:rsidRPr="00127B9B">
          <w:rPr>
            <w:rStyle w:val="af9"/>
            <w:noProof/>
          </w:rPr>
          <w:t>6.7 Порядок разработки, согласования и утверждения программы работ по стандартизации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648CED0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8" w:history="1">
        <w:r w:rsidRPr="00127B9B">
          <w:rPr>
            <w:rStyle w:val="af9"/>
            <w:noProof/>
          </w:rPr>
          <w:t>6.8 Требования к гарантийным обязательствам разработчика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232D4A8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59" w:history="1">
        <w:r w:rsidRPr="00127B9B">
          <w:rPr>
            <w:rStyle w:val="af9"/>
            <w:noProof/>
          </w:rPr>
          <w:t>6.9 Порядок проведения технико-экономической оценки разработки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3151BBC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60" w:history="1">
        <w:r w:rsidRPr="00127B9B">
          <w:rPr>
            <w:rStyle w:val="af9"/>
            <w:noProof/>
          </w:rPr>
          <w:t>6.10 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BD5A195" w14:textId="77777777" w:rsidR="00657D0C" w:rsidRDefault="00657D0C" w:rsidP="002E4F7E">
      <w:pPr>
        <w:pStyle w:val="11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4680061" w:history="1">
        <w:r w:rsidRPr="00127B9B">
          <w:rPr>
            <w:rStyle w:val="af9"/>
          </w:rPr>
          <w:t>7 Порядок контроля и приемки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2DA4CA5E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62" w:history="1">
        <w:r w:rsidRPr="00127B9B">
          <w:rPr>
            <w:rStyle w:val="af9"/>
            <w:noProof/>
          </w:rPr>
          <w:t>7.1 Виды, состав и методы испытаний АС и ее составных частей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5F43E95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63" w:history="1">
        <w:r w:rsidRPr="00127B9B">
          <w:rPr>
            <w:rStyle w:val="af9"/>
            <w:noProof/>
          </w:rPr>
          <w:t>7.2 Общие требования к приемке работ, порядок согласования и утверждения приемочной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611AA14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64" w:history="1">
        <w:r w:rsidRPr="00127B9B">
          <w:rPr>
            <w:rStyle w:val="af9"/>
            <w:noProof/>
          </w:rPr>
          <w:t>7.3 Статус приемочной комиссии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EB693D7" w14:textId="77777777" w:rsidR="00657D0C" w:rsidRDefault="00657D0C" w:rsidP="002E4F7E">
      <w:pPr>
        <w:pStyle w:val="11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4680065" w:history="1">
        <w:r w:rsidRPr="00127B9B">
          <w:rPr>
            <w:rStyle w:val="af9"/>
          </w:rPr>
          <w:t>8 Требования к составу и содержанию работ по подготовке объекта автоматизации к вводу автоматизированной системы в действие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0D525907" w14:textId="77777777" w:rsidR="00657D0C" w:rsidRDefault="00657D0C" w:rsidP="002E4F7E">
      <w:pPr>
        <w:pStyle w:val="11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4680066" w:history="1">
        <w:r w:rsidRPr="00127B9B">
          <w:rPr>
            <w:rStyle w:val="af9"/>
          </w:rPr>
          <w:t>9 Требования к документированию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2B2E24AE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67" w:history="1">
        <w:r w:rsidRPr="00127B9B">
          <w:rPr>
            <w:rStyle w:val="af9"/>
            <w:noProof/>
          </w:rPr>
          <w:t>9.1 Перечень подлежащих разработке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441F776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68" w:history="1">
        <w:r w:rsidRPr="00127B9B">
          <w:rPr>
            <w:rStyle w:val="af9"/>
            <w:noProof/>
          </w:rPr>
          <w:t>9.2 Вид представления и количество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BF31F4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69" w:history="1">
        <w:r w:rsidRPr="00127B9B">
          <w:rPr>
            <w:rStyle w:val="af9"/>
            <w:noProof/>
          </w:rPr>
          <w:t>9.3 Требования по использованию ЕСКД и ЕСПД при разработке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EEC0713" w14:textId="77777777" w:rsidR="00657D0C" w:rsidRDefault="00657D0C" w:rsidP="002E4F7E">
      <w:pPr>
        <w:pStyle w:val="11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4680070" w:history="1">
        <w:r w:rsidRPr="00127B9B">
          <w:rPr>
            <w:rStyle w:val="af9"/>
          </w:rPr>
          <w:t>10 Источники разработки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6FD84EE6" w14:textId="77777777" w:rsidR="00657D0C" w:rsidRDefault="00657D0C" w:rsidP="002E4F7E">
      <w:pPr>
        <w:pStyle w:val="11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4680071" w:history="1">
        <w:r w:rsidRPr="00127B9B">
          <w:rPr>
            <w:rStyle w:val="af9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5857B614" w14:textId="77777777" w:rsidR="00657D0C" w:rsidRDefault="00657D0C" w:rsidP="002E4F7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80072" w:history="1">
        <w:r w:rsidRPr="00127B9B">
          <w:rPr>
            <w:rStyle w:val="af9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_Toc134680072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7F10617" w14:textId="77777777" w:rsidR="00657D0C" w:rsidRDefault="00657D0C" w:rsidP="002E4F7E">
      <w:pPr>
        <w:pStyle w:val="11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4680073" w:history="1">
        <w:r w:rsidRPr="00127B9B">
          <w:rPr>
            <w:rStyle w:val="af9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34837E9E" w14:textId="77777777" w:rsidR="00657D0C" w:rsidRDefault="00657D0C" w:rsidP="002E4F7E">
      <w:pPr>
        <w:pStyle w:val="11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4680074" w:history="1">
        <w:r w:rsidRPr="00127B9B">
          <w:rPr>
            <w:rStyle w:val="af9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_Toc134680074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339D3A35" w14:textId="77777777" w:rsidR="00EC5243" w:rsidRPr="00EC5243" w:rsidRDefault="00EC5243" w:rsidP="002E4F7E">
      <w:pPr>
        <w:pStyle w:val="34b"/>
      </w:pPr>
      <w:r>
        <w:fldChar w:fldCharType="end"/>
      </w:r>
    </w:p>
    <w:p w14:paraId="31CECFAF" w14:textId="77777777" w:rsidR="00C92331" w:rsidRDefault="00A52B06" w:rsidP="005618C4">
      <w:pPr>
        <w:pStyle w:val="1"/>
        <w:spacing w:line="276" w:lineRule="auto"/>
        <w:rPr>
          <w:lang w:val="ru-RU"/>
        </w:rPr>
      </w:pPr>
      <w:bookmarkStart w:id="1" w:name="_Toc398683298"/>
      <w:bookmarkStart w:id="2" w:name="_Toc134680001"/>
      <w:r>
        <w:rPr>
          <w:lang w:val="ru-RU"/>
        </w:rPr>
        <w:lastRenderedPageBreak/>
        <w:t>О</w:t>
      </w:r>
      <w:r w:rsidR="006E57A9">
        <w:rPr>
          <w:lang w:val="ru-RU"/>
        </w:rPr>
        <w:t>бщие</w:t>
      </w:r>
      <w:r>
        <w:t xml:space="preserve"> сведения</w:t>
      </w:r>
      <w:bookmarkEnd w:id="1"/>
      <w:bookmarkEnd w:id="2"/>
    </w:p>
    <w:p w14:paraId="66022A8A" w14:textId="77777777" w:rsidR="006E57A9" w:rsidRDefault="006E57A9" w:rsidP="005618C4">
      <w:pPr>
        <w:pStyle w:val="2"/>
        <w:spacing w:line="276" w:lineRule="auto"/>
      </w:pPr>
      <w:bookmarkStart w:id="3" w:name="_Toc398683299"/>
      <w:bookmarkStart w:id="4" w:name="_Toc134680002"/>
      <w:r>
        <w:t>П</w:t>
      </w:r>
      <w:r w:rsidRPr="006E57A9">
        <w:t xml:space="preserve">олное наименование </w:t>
      </w:r>
      <w:r w:rsidR="00983391">
        <w:t xml:space="preserve">АС </w:t>
      </w:r>
      <w:r>
        <w:t>и ее условное обозначение</w:t>
      </w:r>
      <w:bookmarkEnd w:id="3"/>
      <w:bookmarkEnd w:id="4"/>
    </w:p>
    <w:p w14:paraId="7C26D249" w14:textId="77777777" w:rsidR="00EE21F0" w:rsidRDefault="00A70C7B" w:rsidP="002E4F7E">
      <w:pPr>
        <w:pStyle w:val="34b"/>
      </w:pPr>
      <w:r>
        <w:t>Полное наименование АС</w:t>
      </w:r>
      <w:r w:rsidR="00E34F6A">
        <w:t>:</w:t>
      </w:r>
      <w:r>
        <w:t>1</w:t>
      </w:r>
      <w:proofErr w:type="gramStart"/>
      <w:r>
        <w:t>С:Управление</w:t>
      </w:r>
      <w:proofErr w:type="gramEnd"/>
      <w:r>
        <w:t xml:space="preserve"> автотранспортом:</w:t>
      </w:r>
      <w:r w:rsidR="00E34F6A">
        <w:t xml:space="preserve"> </w:t>
      </w:r>
      <w:r w:rsidR="00EE21F0">
        <w:t xml:space="preserve">Расширение для </w:t>
      </w:r>
      <w:r w:rsidR="00EE21F0" w:rsidRPr="00EE21F0">
        <w:t>«1С:БУХГАЛТЕРИЯ 3.0»</w:t>
      </w:r>
    </w:p>
    <w:p w14:paraId="785E38C5" w14:textId="77777777" w:rsidR="00EE21F0" w:rsidRPr="00EE21F0" w:rsidRDefault="00A70C7B" w:rsidP="002E4F7E">
      <w:pPr>
        <w:pStyle w:val="34b"/>
      </w:pPr>
      <w:r>
        <w:t>Условное обозначение</w:t>
      </w:r>
      <w:r w:rsidR="00E34F6A">
        <w:t>:</w:t>
      </w:r>
      <w:r>
        <w:t xml:space="preserve"> </w:t>
      </w:r>
      <w:r w:rsidR="00EE21F0">
        <w:t>УАТ</w:t>
      </w:r>
      <w:r w:rsidR="00FA4781">
        <w:t xml:space="preserve"> </w:t>
      </w:r>
      <w:r w:rsidR="00EE21F0">
        <w:t>(далее – Система).</w:t>
      </w:r>
    </w:p>
    <w:p w14:paraId="51B4E051" w14:textId="77777777" w:rsidR="006E57A9" w:rsidRDefault="006E57A9" w:rsidP="002E4F7E">
      <w:pPr>
        <w:pStyle w:val="34b"/>
      </w:pPr>
    </w:p>
    <w:p w14:paraId="230E5BEB" w14:textId="77777777" w:rsidR="00B05DE2" w:rsidRDefault="00B05DE2" w:rsidP="002E4F7E">
      <w:pPr>
        <w:pStyle w:val="34b"/>
      </w:pPr>
    </w:p>
    <w:p w14:paraId="78E90DB3" w14:textId="77777777" w:rsidR="006E57A9" w:rsidRDefault="006E57A9" w:rsidP="005618C4">
      <w:pPr>
        <w:pStyle w:val="2"/>
        <w:spacing w:line="276" w:lineRule="auto"/>
      </w:pPr>
      <w:bookmarkStart w:id="5" w:name="_Toc398683300"/>
      <w:bookmarkStart w:id="6" w:name="_Toc134680003"/>
      <w:r>
        <w:t>Ш</w:t>
      </w:r>
      <w:r w:rsidRPr="006E57A9">
        <w:t>ифр</w:t>
      </w:r>
      <w:r>
        <w:t xml:space="preserve"> темы</w:t>
      </w:r>
      <w:bookmarkEnd w:id="5"/>
      <w:bookmarkEnd w:id="6"/>
    </w:p>
    <w:p w14:paraId="1FBF893C" w14:textId="77777777" w:rsidR="00B05DE2" w:rsidRDefault="00CB1F42" w:rsidP="002E4F7E">
      <w:pPr>
        <w:pStyle w:val="34b"/>
        <w:rPr>
          <w:lang w:eastAsia="ru-RU"/>
        </w:rPr>
      </w:pPr>
      <w:r>
        <w:t xml:space="preserve">Работа по разработке </w:t>
      </w:r>
      <w:r w:rsidR="00A70C7B">
        <w:rPr>
          <w:lang w:eastAsia="ru-RU"/>
        </w:rPr>
        <w:t>УАТ (Управление Автот</w:t>
      </w:r>
      <w:r>
        <w:rPr>
          <w:lang w:eastAsia="ru-RU"/>
        </w:rPr>
        <w:t xml:space="preserve">ранспортом) </w:t>
      </w:r>
      <w:r>
        <w:t xml:space="preserve">выполняется на основании договора № 30069 от 01.07.2017 г. </w:t>
      </w:r>
    </w:p>
    <w:p w14:paraId="12008A5B" w14:textId="77777777" w:rsidR="006E57A9" w:rsidRDefault="00983391" w:rsidP="005618C4">
      <w:pPr>
        <w:pStyle w:val="2"/>
        <w:spacing w:line="276" w:lineRule="auto"/>
      </w:pPr>
      <w:bookmarkStart w:id="7" w:name="_Toc134680004"/>
      <w:r w:rsidRPr="00983391">
        <w:t>Наименование организации — заказчика АС</w:t>
      </w:r>
      <w:r>
        <w:t xml:space="preserve"> и </w:t>
      </w:r>
      <w:r w:rsidRPr="00983391">
        <w:t>наименование организации-разработчика</w:t>
      </w:r>
      <w:bookmarkEnd w:id="7"/>
      <w:r w:rsidR="00EE21F0">
        <w:t>.</w:t>
      </w:r>
    </w:p>
    <w:p w14:paraId="39C88A71" w14:textId="4B8DECB8" w:rsidR="00EE21F0" w:rsidRPr="002C318F" w:rsidRDefault="00FA4781" w:rsidP="002E4F7E">
      <w:pPr>
        <w:pStyle w:val="34b"/>
      </w:pPr>
      <w:r>
        <w:t xml:space="preserve">Заказчик: </w:t>
      </w:r>
      <w:r w:rsidR="002C318F" w:rsidRPr="002C318F">
        <w:t>ООО «</w:t>
      </w:r>
      <w:proofErr w:type="spellStart"/>
      <w:r w:rsidR="002C318F" w:rsidRPr="002C318F">
        <w:t>Бетонсити</w:t>
      </w:r>
      <w:proofErr w:type="spellEnd"/>
      <w:r w:rsidR="002C318F" w:rsidRPr="002C318F">
        <w:t>»</w:t>
      </w:r>
      <w:r w:rsidR="002C318F" w:rsidRPr="002C318F">
        <w:t>;</w:t>
      </w:r>
    </w:p>
    <w:p w14:paraId="5D73F288" w14:textId="4BF942BA" w:rsidR="00552371" w:rsidRPr="00EE21F0" w:rsidRDefault="00552371" w:rsidP="002E4F7E">
      <w:pPr>
        <w:pStyle w:val="34b"/>
      </w:pPr>
      <w:r>
        <w:t xml:space="preserve">Исполнитель: </w:t>
      </w:r>
      <w:r w:rsidR="002C318F" w:rsidRPr="002C318F">
        <w:t>ООО «</w:t>
      </w:r>
      <w:proofErr w:type="spellStart"/>
      <w:r w:rsidR="002C318F" w:rsidRPr="002C318F">
        <w:t>Бетонсити</w:t>
      </w:r>
      <w:proofErr w:type="spellEnd"/>
      <w:r w:rsidR="002C318F" w:rsidRPr="002C318F">
        <w:t>»</w:t>
      </w:r>
      <w:r w:rsidR="002C318F">
        <w:t>.</w:t>
      </w:r>
    </w:p>
    <w:p w14:paraId="442C314F" w14:textId="77777777" w:rsidR="006E57A9" w:rsidRDefault="006E57A9" w:rsidP="002E4F7E">
      <w:pPr>
        <w:pStyle w:val="34b"/>
      </w:pPr>
    </w:p>
    <w:p w14:paraId="6E6C7EBC" w14:textId="77777777" w:rsidR="00B05DE2" w:rsidRDefault="00B05DE2" w:rsidP="002E4F7E">
      <w:pPr>
        <w:pStyle w:val="34b"/>
      </w:pPr>
    </w:p>
    <w:p w14:paraId="5346E6BC" w14:textId="77777777" w:rsidR="0098667B" w:rsidRDefault="006E57A9" w:rsidP="005618C4">
      <w:pPr>
        <w:pStyle w:val="2"/>
        <w:spacing w:line="276" w:lineRule="auto"/>
      </w:pPr>
      <w:bookmarkStart w:id="8" w:name="_Toc134680005"/>
      <w:bookmarkStart w:id="9" w:name="_Toc398683302"/>
      <w:r>
        <w:t>П</w:t>
      </w:r>
      <w:r w:rsidRPr="006E57A9">
        <w:t xml:space="preserve">еречень документов, на основании которых создается </w:t>
      </w:r>
      <w:r w:rsidR="00983391">
        <w:t>АС</w:t>
      </w:r>
      <w:bookmarkEnd w:id="8"/>
    </w:p>
    <w:p w14:paraId="620E9EA0" w14:textId="77777777" w:rsidR="0038171B" w:rsidRDefault="0038171B" w:rsidP="002E4F7E">
      <w:pPr>
        <w:pStyle w:val="34b"/>
      </w:pPr>
      <w:r>
        <w:t>Основаниями для разработки системы являются следующие документы и нормативно-правовые акты:</w:t>
      </w:r>
    </w:p>
    <w:p w14:paraId="65E84247" w14:textId="77777777" w:rsidR="0073491F" w:rsidRDefault="0073491F" w:rsidP="0073491F">
      <w:pPr>
        <w:pStyle w:val="3413"/>
      </w:pPr>
      <w:r>
        <w:t>федеральный закон от 27.07.2006 «Об информации, информационных технологиях и о защите информации».</w:t>
      </w:r>
    </w:p>
    <w:p w14:paraId="1A439C0D" w14:textId="77777777" w:rsidR="005861C8" w:rsidRDefault="005861C8" w:rsidP="005861C8">
      <w:pPr>
        <w:pStyle w:val="3413"/>
      </w:pPr>
      <w:r>
        <w:rPr>
          <w:rStyle w:val="3419"/>
        </w:rPr>
        <w:t>Приказ о разработке программного продукта</w:t>
      </w:r>
      <w:r w:rsidRPr="005A31E9">
        <w:rPr>
          <w:rStyle w:val="3419"/>
        </w:rPr>
        <w:t xml:space="preserve"> № 30069 от 01.07.2017</w:t>
      </w:r>
      <w:r w:rsidRPr="002336F5">
        <w:t>;</w:t>
      </w:r>
    </w:p>
    <w:p w14:paraId="2EC654AC" w14:textId="77777777" w:rsidR="00F475B6" w:rsidRDefault="008937AB" w:rsidP="002E4F7E">
      <w:pPr>
        <w:pStyle w:val="3413"/>
      </w:pPr>
      <w:r>
        <w:t>ГОСТ 34.602-2020</w:t>
      </w:r>
      <w:r w:rsidR="00F475B6">
        <w:t>. Информационные технологии. Комплекс стандартов на автоматизированные системы. Техническое создание на созд</w:t>
      </w:r>
      <w:r w:rsidR="0094778E">
        <w:t>ание автоматизированной системы;</w:t>
      </w:r>
      <w:r w:rsidR="00F475B6">
        <w:t xml:space="preserve"> </w:t>
      </w:r>
    </w:p>
    <w:p w14:paraId="09AB1BEF" w14:textId="77777777" w:rsidR="00640C81" w:rsidRPr="00640C81" w:rsidRDefault="00640C81" w:rsidP="00640C81">
      <w:pPr>
        <w:pStyle w:val="3413"/>
      </w:pPr>
      <w:r>
        <w:t xml:space="preserve"> </w:t>
      </w:r>
      <w:r w:rsidRPr="00640C81">
        <w:t xml:space="preserve">ГОСТ Р 59795-2021. </w:t>
      </w:r>
      <w:r>
        <w:t>Информационные технологии. Комплекс стандартов на автоматизированные системы. Автоматизированные системы. Требования к содержанию документов.</w:t>
      </w:r>
      <w:r>
        <w:rPr>
          <w:lang w:val="en-US"/>
        </w:rPr>
        <w:t>;</w:t>
      </w:r>
    </w:p>
    <w:p w14:paraId="045B6450" w14:textId="77777777" w:rsidR="00640C81" w:rsidRPr="00640C81" w:rsidRDefault="00640C81" w:rsidP="00640C81">
      <w:pPr>
        <w:pStyle w:val="3413"/>
      </w:pPr>
      <w:r w:rsidRPr="00640C81">
        <w:t xml:space="preserve">ГОСТ Р 59795-2021. </w:t>
      </w:r>
      <w:r>
        <w:t>Информационные технологии (ИТ). Комплекс стандартов на автоматизированные системы. Виды испытаний автоматизированных систем.</w:t>
      </w:r>
      <w:r>
        <w:rPr>
          <w:lang w:val="en-US"/>
        </w:rPr>
        <w:t>;</w:t>
      </w:r>
    </w:p>
    <w:p w14:paraId="4124054A" w14:textId="77777777" w:rsidR="008937AB" w:rsidRDefault="0094778E" w:rsidP="002E4F7E">
      <w:pPr>
        <w:pStyle w:val="3413"/>
      </w:pPr>
      <w:r>
        <w:t>з</w:t>
      </w:r>
      <w:r w:rsidR="008937AB">
        <w:t xml:space="preserve">акон РФ от 07.02.1992 </w:t>
      </w:r>
      <w:r w:rsidR="008937AB">
        <w:rPr>
          <w:lang w:val="en-US"/>
        </w:rPr>
        <w:t>N</w:t>
      </w:r>
      <w:r w:rsidR="008937AB" w:rsidRPr="008937AB">
        <w:t xml:space="preserve">-2300-1 </w:t>
      </w:r>
      <w:r w:rsidR="008937AB">
        <w:t>«О защите прав потребителей».</w:t>
      </w:r>
    </w:p>
    <w:p w14:paraId="1DEBB284" w14:textId="77777777" w:rsidR="0073491F" w:rsidRPr="00F672DF" w:rsidRDefault="0073491F" w:rsidP="0073491F">
      <w:pPr>
        <w:pStyle w:val="3413"/>
        <w:numPr>
          <w:ilvl w:val="0"/>
          <w:numId w:val="0"/>
        </w:numPr>
        <w:ind w:left="1191" w:hanging="482"/>
      </w:pPr>
    </w:p>
    <w:bookmarkEnd w:id="9"/>
    <w:p w14:paraId="762C2221" w14:textId="77777777" w:rsidR="006E57A9" w:rsidRDefault="00AE042A" w:rsidP="002E4F7E">
      <w:pPr>
        <w:pStyle w:val="34a0"/>
        <w:numPr>
          <w:ilvl w:val="0"/>
          <w:numId w:val="33"/>
        </w:numPr>
      </w:pPr>
      <w:r>
        <w:t xml:space="preserve">Внутренний договор от </w:t>
      </w:r>
    </w:p>
    <w:p w14:paraId="16264453" w14:textId="77777777" w:rsidR="001F5B01" w:rsidRDefault="001F5B01" w:rsidP="002E4F7E">
      <w:pPr>
        <w:pStyle w:val="34a0"/>
        <w:numPr>
          <w:ilvl w:val="0"/>
          <w:numId w:val="33"/>
        </w:numPr>
      </w:pPr>
      <w:r>
        <w:t>ГОСТ 34.602.</w:t>
      </w:r>
    </w:p>
    <w:p w14:paraId="5517F333" w14:textId="77777777" w:rsidR="001F5B01" w:rsidRDefault="001F5B01" w:rsidP="002E4F7E">
      <w:pPr>
        <w:pStyle w:val="34a0"/>
        <w:numPr>
          <w:ilvl w:val="0"/>
          <w:numId w:val="33"/>
        </w:numPr>
      </w:pPr>
    </w:p>
    <w:p w14:paraId="12D9DD92" w14:textId="77777777" w:rsidR="00B05DE2" w:rsidRDefault="00B05DE2" w:rsidP="002E4F7E">
      <w:pPr>
        <w:pStyle w:val="34b"/>
      </w:pPr>
    </w:p>
    <w:p w14:paraId="4B15EF0C" w14:textId="77777777" w:rsidR="006E57A9" w:rsidRDefault="006E57A9" w:rsidP="005618C4">
      <w:pPr>
        <w:pStyle w:val="2"/>
        <w:spacing w:line="276" w:lineRule="auto"/>
      </w:pPr>
      <w:bookmarkStart w:id="10" w:name="_Toc398683303"/>
      <w:bookmarkStart w:id="11" w:name="_Toc134680006"/>
      <w:r>
        <w:t>П</w:t>
      </w:r>
      <w:r w:rsidRPr="006E57A9">
        <w:t>лановые сроки начала и оконч</w:t>
      </w:r>
      <w:r>
        <w:t xml:space="preserve">ания работы по созданию </w:t>
      </w:r>
      <w:bookmarkEnd w:id="10"/>
      <w:r w:rsidR="00983391">
        <w:t>АС</w:t>
      </w:r>
      <w:bookmarkEnd w:id="11"/>
    </w:p>
    <w:p w14:paraId="2380845D" w14:textId="77777777" w:rsidR="006E57A9" w:rsidRDefault="00552371" w:rsidP="002E4F7E">
      <w:pPr>
        <w:pStyle w:val="34b"/>
      </w:pPr>
      <w:r>
        <w:t>Начало: с 01.07.2017</w:t>
      </w:r>
      <w:r w:rsidR="005861C8">
        <w:t>.</w:t>
      </w:r>
    </w:p>
    <w:p w14:paraId="1462B7EF" w14:textId="77777777" w:rsidR="00B05DE2" w:rsidRDefault="00552371" w:rsidP="002E4F7E">
      <w:pPr>
        <w:pStyle w:val="34b"/>
      </w:pPr>
      <w:r>
        <w:t>Окончание:01.07.2024</w:t>
      </w:r>
      <w:r w:rsidR="005861C8">
        <w:t>.</w:t>
      </w:r>
    </w:p>
    <w:p w14:paraId="2A36FEA1" w14:textId="77777777" w:rsidR="006E57A9" w:rsidRDefault="00983391" w:rsidP="005618C4">
      <w:pPr>
        <w:pStyle w:val="2"/>
        <w:spacing w:line="276" w:lineRule="auto"/>
      </w:pPr>
      <w:bookmarkStart w:id="12" w:name="_Toc398683304"/>
      <w:bookmarkStart w:id="13" w:name="_Toc134680007"/>
      <w:r>
        <w:t>Общие с</w:t>
      </w:r>
      <w:r w:rsidRPr="006E57A9">
        <w:t xml:space="preserve">ведения </w:t>
      </w:r>
      <w:r w:rsidR="006E57A9" w:rsidRPr="006E57A9">
        <w:t>об источниках</w:t>
      </w:r>
      <w:r w:rsidR="006E57A9">
        <w:t xml:space="preserve"> и порядке финансирования работ</w:t>
      </w:r>
      <w:bookmarkEnd w:id="12"/>
      <w:bookmarkEnd w:id="13"/>
    </w:p>
    <w:p w14:paraId="1AD31FD0" w14:textId="77777777" w:rsidR="006E57A9" w:rsidRDefault="001F5B01" w:rsidP="002E4F7E">
      <w:pPr>
        <w:pStyle w:val="34b"/>
        <w:rPr>
          <w:lang w:eastAsia="ru-RU"/>
        </w:rPr>
      </w:pPr>
      <w:r>
        <w:t>Порядок финансирования определяется условиями к</w:t>
      </w:r>
      <w:r w:rsidR="0076071E">
        <w:t>онтракта № 3</w:t>
      </w:r>
      <w:r w:rsidR="0017288D">
        <w:t xml:space="preserve">0069 </w:t>
      </w:r>
      <w:r w:rsidR="0076071E">
        <w:t xml:space="preserve">от </w:t>
      </w:r>
      <w:r w:rsidR="00E34F6A">
        <w:t xml:space="preserve"> </w:t>
      </w:r>
      <w:r w:rsidR="0076071E" w:rsidRPr="0076071E">
        <w:t xml:space="preserve"> 0</w:t>
      </w:r>
      <w:r w:rsidR="0076071E">
        <w:t>1.07.2017</w:t>
      </w:r>
      <w:r>
        <w:t xml:space="preserve"> г.</w:t>
      </w:r>
    </w:p>
    <w:p w14:paraId="30782051" w14:textId="77777777" w:rsidR="00B05DE2" w:rsidRDefault="00B05DE2" w:rsidP="002E4F7E">
      <w:pPr>
        <w:pStyle w:val="34b"/>
      </w:pPr>
    </w:p>
    <w:p w14:paraId="0B7C8E48" w14:textId="77777777" w:rsidR="00C92331" w:rsidRDefault="00B05DE2" w:rsidP="005618C4">
      <w:pPr>
        <w:pStyle w:val="1"/>
        <w:spacing w:line="276" w:lineRule="auto"/>
        <w:rPr>
          <w:lang w:val="ru-RU"/>
        </w:rPr>
      </w:pPr>
      <w:bookmarkStart w:id="14" w:name="_Toc134680008"/>
      <w:r w:rsidRPr="00B05DE2">
        <w:rPr>
          <w:lang w:val="ru-RU"/>
        </w:rPr>
        <w:t>Цели и назначение создания автоматизированной системы</w:t>
      </w:r>
      <w:bookmarkEnd w:id="14"/>
    </w:p>
    <w:p w14:paraId="446B253D" w14:textId="77777777" w:rsidR="006E57A9" w:rsidRDefault="002E7645" w:rsidP="005618C4">
      <w:pPr>
        <w:pStyle w:val="2"/>
        <w:spacing w:line="276" w:lineRule="auto"/>
      </w:pPr>
      <w:bookmarkStart w:id="15" w:name="_Toc398683308"/>
      <w:bookmarkStart w:id="16" w:name="_Toc134680009"/>
      <w:r>
        <w:t xml:space="preserve">Цели создания </w:t>
      </w:r>
      <w:bookmarkEnd w:id="15"/>
      <w:r w:rsidR="0062286D">
        <w:t>АС</w:t>
      </w:r>
      <w:bookmarkEnd w:id="16"/>
    </w:p>
    <w:p w14:paraId="5D808121" w14:textId="77777777" w:rsidR="00552371" w:rsidRPr="005E302B" w:rsidRDefault="00552371" w:rsidP="002E4F7E">
      <w:pPr>
        <w:pStyle w:val="34b"/>
      </w:pPr>
      <w:r w:rsidRPr="005E302B">
        <w:t>Отраслевое решение на базе совреме</w:t>
      </w:r>
      <w:r w:rsidR="00881FC9">
        <w:t>нной технологической платформы «</w:t>
      </w:r>
      <w:r w:rsidRPr="005E302B">
        <w:t>1</w:t>
      </w:r>
      <w:proofErr w:type="gramStart"/>
      <w:r w:rsidRPr="005E302B">
        <w:t>С</w:t>
      </w:r>
      <w:r w:rsidR="00881FC9">
        <w:t xml:space="preserve"> </w:t>
      </w:r>
      <w:r w:rsidRPr="005E302B">
        <w:t>:</w:t>
      </w:r>
      <w:proofErr w:type="gramEnd"/>
      <w:r w:rsidR="00881FC9">
        <w:t xml:space="preserve"> Предприятие 8.»</w:t>
      </w:r>
      <w:r w:rsidRPr="005E302B">
        <w:t xml:space="preserve"> предназначено для автоматизации управленческого и оперативного учета работы автопарка в:</w:t>
      </w:r>
    </w:p>
    <w:p w14:paraId="25E6C560" w14:textId="77777777" w:rsidR="00552371" w:rsidRPr="005E302B" w:rsidRDefault="00881FC9" w:rsidP="002E4F7E">
      <w:pPr>
        <w:pStyle w:val="3413"/>
      </w:pPr>
      <w:r>
        <w:t>автотранспортных предприятиях</w:t>
      </w:r>
      <w:r>
        <w:rPr>
          <w:lang w:val="en-US"/>
        </w:rPr>
        <w:t>;</w:t>
      </w:r>
    </w:p>
    <w:p w14:paraId="212ECD6B" w14:textId="77777777" w:rsidR="00552371" w:rsidRPr="005E302B" w:rsidRDefault="00552371" w:rsidP="002E4F7E">
      <w:pPr>
        <w:pStyle w:val="3413"/>
      </w:pPr>
      <w:r w:rsidRPr="005E302B">
        <w:t>транспортных подразделениях торго</w:t>
      </w:r>
      <w:r w:rsidR="00881FC9">
        <w:t>вых и производственных компаний;</w:t>
      </w:r>
    </w:p>
    <w:p w14:paraId="1B8B37AC" w14:textId="77777777" w:rsidR="00E328EC" w:rsidRPr="005E302B" w:rsidRDefault="00552371" w:rsidP="002E4F7E">
      <w:pPr>
        <w:pStyle w:val="3413"/>
      </w:pPr>
      <w:r w:rsidRPr="005E302B">
        <w:t>прочих компаниях, эксплуатирующих авт</w:t>
      </w:r>
      <w:r w:rsidR="00881FC9">
        <w:t>отранспорт для собственных нужд;</w:t>
      </w:r>
    </w:p>
    <w:p w14:paraId="46E384FF" w14:textId="77777777" w:rsidR="00552371" w:rsidRPr="005E302B" w:rsidRDefault="005E302B" w:rsidP="002E4F7E">
      <w:pPr>
        <w:pStyle w:val="3413"/>
      </w:pPr>
      <w:r>
        <w:t>к</w:t>
      </w:r>
      <w:r w:rsidR="00D5553A" w:rsidRPr="005E302B">
        <w:t>омплексного учета автотранспорта.</w:t>
      </w:r>
    </w:p>
    <w:p w14:paraId="2171F75E" w14:textId="77777777" w:rsidR="00E328EC" w:rsidRPr="00E328EC" w:rsidRDefault="00E328EC" w:rsidP="002E4F7E">
      <w:pPr>
        <w:pStyle w:val="34fffa"/>
      </w:pPr>
    </w:p>
    <w:p w14:paraId="2C2B84A0" w14:textId="77777777" w:rsidR="00B05DE2" w:rsidRDefault="00B05DE2" w:rsidP="002E4F7E">
      <w:pPr>
        <w:pStyle w:val="34b"/>
      </w:pPr>
      <w:bookmarkStart w:id="17" w:name="_Toc398683309"/>
    </w:p>
    <w:p w14:paraId="1C8BBFCD" w14:textId="77777777" w:rsidR="00B05DE2" w:rsidRDefault="00B05DE2" w:rsidP="002E4F7E">
      <w:pPr>
        <w:pStyle w:val="34b"/>
      </w:pPr>
    </w:p>
    <w:p w14:paraId="3849CE80" w14:textId="77777777" w:rsidR="00C92331" w:rsidRDefault="006E57A9" w:rsidP="005618C4">
      <w:pPr>
        <w:pStyle w:val="1"/>
        <w:spacing w:line="276" w:lineRule="auto"/>
        <w:rPr>
          <w:lang w:val="ru-RU"/>
        </w:rPr>
      </w:pPr>
      <w:bookmarkStart w:id="18" w:name="_Toc134680011"/>
      <w:r>
        <w:rPr>
          <w:lang w:val="ru-RU"/>
        </w:rPr>
        <w:t>Характеристика</w:t>
      </w:r>
      <w:r w:rsidR="00C92331" w:rsidRPr="00A52B06">
        <w:t xml:space="preserve"> объек</w:t>
      </w:r>
      <w:r>
        <w:t>тов автоматизации</w:t>
      </w:r>
      <w:bookmarkEnd w:id="17"/>
      <w:bookmarkEnd w:id="18"/>
    </w:p>
    <w:p w14:paraId="0283D2BB" w14:textId="77777777" w:rsidR="003406A5" w:rsidRDefault="006A28F3" w:rsidP="005618C4">
      <w:pPr>
        <w:pStyle w:val="2"/>
        <w:spacing w:line="276" w:lineRule="auto"/>
      </w:pPr>
      <w:bookmarkStart w:id="19" w:name="_Toc134680012"/>
      <w:r>
        <w:t>Основные сведения об объекте автоматизации</w:t>
      </w:r>
      <w:bookmarkEnd w:id="19"/>
    </w:p>
    <w:p w14:paraId="1637F553" w14:textId="77777777" w:rsidR="006A28F3" w:rsidRDefault="006A28F3" w:rsidP="002E4F7E">
      <w:pPr>
        <w:pStyle w:val="34a0"/>
      </w:pPr>
      <w:r w:rsidRPr="006A28F3">
        <w:t>Или ссылки на документы, содержащие такие сведения</w:t>
      </w:r>
      <w:r>
        <w:t>.</w:t>
      </w:r>
    </w:p>
    <w:p w14:paraId="7BCB3D21" w14:textId="77777777" w:rsidR="006A28F3" w:rsidRDefault="006A28F3" w:rsidP="002E4F7E">
      <w:pPr>
        <w:pStyle w:val="34b"/>
      </w:pPr>
    </w:p>
    <w:p w14:paraId="3EF512E0" w14:textId="7021E39B" w:rsidR="008F34AE" w:rsidRDefault="002C318F" w:rsidP="002E4F7E">
      <w:pPr>
        <w:pStyle w:val="34b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F9667BB" wp14:editId="3481B0F0">
            <wp:simplePos x="0" y="0"/>
            <wp:positionH relativeFrom="margin">
              <wp:align>left</wp:align>
            </wp:positionH>
            <wp:positionV relativeFrom="paragraph">
              <wp:posOffset>407670</wp:posOffset>
            </wp:positionV>
            <wp:extent cx="5295900" cy="3782695"/>
            <wp:effectExtent l="0" t="0" r="0" b="825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CC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4ACDFE" wp14:editId="2A2BDC03">
                <wp:simplePos x="0" y="0"/>
                <wp:positionH relativeFrom="column">
                  <wp:posOffset>0</wp:posOffset>
                </wp:positionH>
                <wp:positionV relativeFrom="paragraph">
                  <wp:posOffset>4615815</wp:posOffset>
                </wp:positionV>
                <wp:extent cx="5295900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6AC0F4" w14:textId="77777777" w:rsidR="0073491F" w:rsidRPr="00F23E49" w:rsidRDefault="0073491F" w:rsidP="002E4F7E">
                            <w:pPr>
                              <w:pStyle w:val="ae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646966">
                              <w:t xml:space="preserve"> - Общая организационная структура Заказчика.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4ACDF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363.45pt;width:417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" stroked="f">
                <v:textbox style="mso-fit-shape-to-text:t" inset="0,0,0,0">
                  <w:txbxContent>
                    <w:p w14:paraId="436AC0F4" w14:textId="77777777" w:rsidR="0073491F" w:rsidRPr="00F23E49" w:rsidRDefault="0073491F" w:rsidP="002E4F7E">
                      <w:pPr>
                        <w:pStyle w:val="ae"/>
                        <w:rPr>
                          <w:noProof/>
                          <w:szCs w:val="20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646966">
                        <w:t xml:space="preserve"> - Общая организационная структура Заказчика.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F34AE">
        <w:t xml:space="preserve">Организационная структура показана на схеме ниже (см. Рисунок 1). </w:t>
      </w:r>
    </w:p>
    <w:p w14:paraId="5AE1E6D4" w14:textId="0069A66A" w:rsidR="008F34AE" w:rsidRDefault="008F34AE" w:rsidP="002E4F7E">
      <w:pPr>
        <w:pStyle w:val="34b"/>
      </w:pPr>
    </w:p>
    <w:p w14:paraId="2761297C" w14:textId="77777777" w:rsidR="008F34AE" w:rsidRPr="0094778E" w:rsidRDefault="008F34AE" w:rsidP="002E4F7E">
      <w:pPr>
        <w:pStyle w:val="34b"/>
      </w:pPr>
      <w:r w:rsidRPr="0094778E">
        <w:t>Выделен ряд процесс</w:t>
      </w:r>
      <w:r w:rsidR="00F66FA3" w:rsidRPr="0094778E">
        <w:t xml:space="preserve">ов в деятельности автомобильного парка </w:t>
      </w:r>
      <w:r w:rsidRPr="0094778E">
        <w:t xml:space="preserve">Заказчика, подлежащий автоматизации. Оценка возможности автоматизации приведена в таблице ниже (Таблица 1). </w:t>
      </w:r>
    </w:p>
    <w:p w14:paraId="5581450D" w14:textId="77777777" w:rsidR="0017288D" w:rsidRPr="0073491F" w:rsidRDefault="0017288D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1</w:t>
      </w:r>
      <w:r w:rsidR="00301A21">
        <w:rPr>
          <w:noProof/>
        </w:rPr>
        <w:fldChar w:fldCharType="end"/>
      </w:r>
      <w:r>
        <w:t xml:space="preserve"> - </w:t>
      </w:r>
      <w:r w:rsidR="00CE37F6">
        <w:t>Доступность</w:t>
      </w:r>
      <w:r>
        <w:t xml:space="preserve"> автоматизации</w:t>
      </w:r>
      <w:r w:rsidR="00881FC9" w:rsidRPr="0073491F"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646966" w14:paraId="0D238CF7" w14:textId="77777777" w:rsidTr="00646966">
        <w:tc>
          <w:tcPr>
            <w:tcW w:w="3303" w:type="dxa"/>
          </w:tcPr>
          <w:p w14:paraId="5B42D6BE" w14:textId="77777777" w:rsidR="00646966" w:rsidRPr="00646966" w:rsidRDefault="00646966" w:rsidP="00881FC9">
            <w:pPr>
              <w:pStyle w:val="34b"/>
              <w:ind w:firstLine="0"/>
            </w:pPr>
            <w:r>
              <w:t xml:space="preserve">Наименование процесса </w:t>
            </w:r>
          </w:p>
        </w:tc>
        <w:tc>
          <w:tcPr>
            <w:tcW w:w="3304" w:type="dxa"/>
          </w:tcPr>
          <w:p w14:paraId="2E351AC1" w14:textId="77777777" w:rsidR="00646966" w:rsidRDefault="00646966" w:rsidP="00881FC9">
            <w:pPr>
              <w:pStyle w:val="34b"/>
              <w:ind w:firstLine="0"/>
            </w:pPr>
            <w:r>
              <w:t>Возможность автоматизации</w:t>
            </w:r>
          </w:p>
        </w:tc>
        <w:tc>
          <w:tcPr>
            <w:tcW w:w="3304" w:type="dxa"/>
          </w:tcPr>
          <w:p w14:paraId="46502EE3" w14:textId="77777777" w:rsidR="00646966" w:rsidRDefault="00863AFE" w:rsidP="00881FC9">
            <w:pPr>
              <w:pStyle w:val="34b"/>
              <w:ind w:firstLine="0"/>
            </w:pPr>
            <w:r>
              <w:t>Должен быть автоматизирован.</w:t>
            </w:r>
          </w:p>
        </w:tc>
      </w:tr>
      <w:tr w:rsidR="00646966" w14:paraId="0C13EC63" w14:textId="77777777" w:rsidTr="00646966">
        <w:tc>
          <w:tcPr>
            <w:tcW w:w="3303" w:type="dxa"/>
          </w:tcPr>
          <w:p w14:paraId="27E392AF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proofErr w:type="gramStart"/>
            <w:r>
              <w:t>Учет  работы</w:t>
            </w:r>
            <w:proofErr w:type="gramEnd"/>
            <w:r>
              <w:t xml:space="preserve"> водителей</w:t>
            </w:r>
            <w:r w:rsidR="00881FC9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607F0AD4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Возможна</w:t>
            </w:r>
            <w:r w:rsidR="00881FC9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04CF5D42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Будет автоматизация</w:t>
            </w:r>
            <w:r w:rsidR="00881FC9">
              <w:rPr>
                <w:lang w:val="en-US"/>
              </w:rPr>
              <w:t>.</w:t>
            </w:r>
          </w:p>
          <w:p w14:paraId="22395238" w14:textId="77777777" w:rsidR="00646966" w:rsidRDefault="00646966" w:rsidP="002E4F7E">
            <w:pPr>
              <w:pStyle w:val="34b"/>
            </w:pPr>
          </w:p>
        </w:tc>
      </w:tr>
      <w:tr w:rsidR="00646966" w14:paraId="764787E9" w14:textId="77777777" w:rsidTr="00646966">
        <w:tc>
          <w:tcPr>
            <w:tcW w:w="3303" w:type="dxa"/>
          </w:tcPr>
          <w:p w14:paraId="736054B9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Учет ремонтных листов</w:t>
            </w:r>
            <w:r w:rsidR="00881FC9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519F3757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Возможна</w:t>
            </w:r>
            <w:r w:rsidR="00881FC9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641AE171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Будет автоматизация</w:t>
            </w:r>
            <w:r w:rsidR="00881FC9">
              <w:rPr>
                <w:lang w:val="en-US"/>
              </w:rPr>
              <w:t>.</w:t>
            </w:r>
          </w:p>
        </w:tc>
      </w:tr>
      <w:tr w:rsidR="00646966" w14:paraId="27547AB2" w14:textId="77777777" w:rsidTr="00646966">
        <w:tc>
          <w:tcPr>
            <w:tcW w:w="3303" w:type="dxa"/>
          </w:tcPr>
          <w:p w14:paraId="3135EA02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Учет техосмотров</w:t>
            </w:r>
            <w:r w:rsidR="00881FC9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7C5F2C02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Возможна</w:t>
            </w:r>
            <w:r w:rsidR="00881FC9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6A284E65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 xml:space="preserve">Будет </w:t>
            </w:r>
            <w:proofErr w:type="gramStart"/>
            <w:r>
              <w:t xml:space="preserve">автоматизация </w:t>
            </w:r>
            <w:r w:rsidR="00881FC9">
              <w:rPr>
                <w:lang w:val="en-US"/>
              </w:rPr>
              <w:t>.</w:t>
            </w:r>
            <w:proofErr w:type="gramEnd"/>
          </w:p>
        </w:tc>
      </w:tr>
      <w:tr w:rsidR="00646966" w14:paraId="5F263561" w14:textId="77777777" w:rsidTr="00646966">
        <w:tc>
          <w:tcPr>
            <w:tcW w:w="3303" w:type="dxa"/>
          </w:tcPr>
          <w:p w14:paraId="6EF3B7C2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Учет путевых листов</w:t>
            </w:r>
            <w:r w:rsidR="00881FC9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16DD770E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Возможна</w:t>
            </w:r>
            <w:r w:rsidR="00881FC9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492D0504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Будет автоматизация</w:t>
            </w:r>
            <w:r w:rsidR="00881FC9">
              <w:rPr>
                <w:lang w:val="en-US"/>
              </w:rPr>
              <w:t>.</w:t>
            </w:r>
          </w:p>
        </w:tc>
      </w:tr>
      <w:tr w:rsidR="00646966" w14:paraId="43E4D293" w14:textId="77777777" w:rsidTr="00646966">
        <w:tc>
          <w:tcPr>
            <w:tcW w:w="3303" w:type="dxa"/>
          </w:tcPr>
          <w:p w14:paraId="57DABCA7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Учет штрафов</w:t>
            </w:r>
            <w:r w:rsidR="00881FC9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7D843A84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Возможна</w:t>
            </w:r>
            <w:r w:rsidR="00881FC9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54C5D0B7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Будет автоматизация</w:t>
            </w:r>
            <w:r w:rsidR="00881FC9">
              <w:rPr>
                <w:lang w:val="en-US"/>
              </w:rPr>
              <w:t>.</w:t>
            </w:r>
          </w:p>
        </w:tc>
      </w:tr>
      <w:tr w:rsidR="00646966" w14:paraId="78383531" w14:textId="77777777" w:rsidTr="00646966">
        <w:tc>
          <w:tcPr>
            <w:tcW w:w="3303" w:type="dxa"/>
          </w:tcPr>
          <w:p w14:paraId="3C6F1FEE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Учет ДТП</w:t>
            </w:r>
            <w:r w:rsidR="00881FC9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0E28AEBA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Возможна</w:t>
            </w:r>
            <w:r w:rsidR="00881FC9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49C3D110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Будет автоматизация</w:t>
            </w:r>
            <w:r w:rsidR="00881FC9">
              <w:rPr>
                <w:lang w:val="en-US"/>
              </w:rPr>
              <w:t>.</w:t>
            </w:r>
          </w:p>
        </w:tc>
      </w:tr>
      <w:tr w:rsidR="00646966" w14:paraId="6427DC1A" w14:textId="77777777" w:rsidTr="00646966">
        <w:tc>
          <w:tcPr>
            <w:tcW w:w="3303" w:type="dxa"/>
          </w:tcPr>
          <w:p w14:paraId="1F5D8599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Складской учет</w:t>
            </w:r>
            <w:r w:rsidR="00881FC9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61DB0E87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Возможна</w:t>
            </w:r>
            <w:r w:rsidR="00881FC9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2BC949FB" w14:textId="77777777" w:rsidR="00646966" w:rsidRPr="00881FC9" w:rsidRDefault="00646966" w:rsidP="00881FC9">
            <w:pPr>
              <w:pStyle w:val="34b"/>
              <w:ind w:firstLine="0"/>
              <w:rPr>
                <w:lang w:val="en-US"/>
              </w:rPr>
            </w:pPr>
            <w:r>
              <w:t>Будет автоматизация</w:t>
            </w:r>
            <w:r w:rsidR="00881FC9">
              <w:rPr>
                <w:lang w:val="en-US"/>
              </w:rPr>
              <w:t>.</w:t>
            </w:r>
          </w:p>
        </w:tc>
      </w:tr>
    </w:tbl>
    <w:p w14:paraId="6833BAF1" w14:textId="77777777" w:rsidR="00646966" w:rsidRDefault="00646966" w:rsidP="002E4F7E">
      <w:pPr>
        <w:pStyle w:val="34b"/>
      </w:pPr>
    </w:p>
    <w:p w14:paraId="2397A62A" w14:textId="77777777" w:rsidR="002E7645" w:rsidRDefault="003406A5" w:rsidP="005618C4">
      <w:pPr>
        <w:pStyle w:val="2"/>
        <w:spacing w:line="276" w:lineRule="auto"/>
      </w:pPr>
      <w:bookmarkStart w:id="20" w:name="_Toc398683311"/>
      <w:bookmarkStart w:id="21" w:name="_Toc134680013"/>
      <w:r>
        <w:t>С</w:t>
      </w:r>
      <w:r w:rsidR="002E7645" w:rsidRPr="003406A5">
        <w:rPr>
          <w:lang w:val="x-none"/>
        </w:rPr>
        <w:t xml:space="preserve">ведения </w:t>
      </w:r>
      <w:r w:rsidR="002E7645" w:rsidRPr="003406A5">
        <w:t>об</w:t>
      </w:r>
      <w:r w:rsidR="002E7645" w:rsidRPr="003406A5">
        <w:rPr>
          <w:lang w:val="x-none"/>
        </w:rPr>
        <w:t xml:space="preserve"> условиях эксплуатации объекта автоматизации и х</w:t>
      </w:r>
      <w:r>
        <w:rPr>
          <w:lang w:val="x-none"/>
        </w:rPr>
        <w:t>арактеристиках окружающей среды</w:t>
      </w:r>
      <w:bookmarkEnd w:id="20"/>
      <w:bookmarkEnd w:id="21"/>
    </w:p>
    <w:p w14:paraId="0BCE6158" w14:textId="77777777" w:rsidR="003406A5" w:rsidRDefault="00881FC9" w:rsidP="00881FC9">
      <w:pPr>
        <w:pStyle w:val="3413"/>
        <w:numPr>
          <w:ilvl w:val="0"/>
          <w:numId w:val="0"/>
        </w:numPr>
      </w:pPr>
      <w:r>
        <w:t>Э</w:t>
      </w:r>
      <w:r w:rsidR="005E302B">
        <w:t>ксплуатация Системы должна выполняться при но</w:t>
      </w:r>
      <w:r>
        <w:t xml:space="preserve">рмальных климатических условиях </w:t>
      </w:r>
      <w:r w:rsidR="005E302B">
        <w:t>согласно п. 3.15 ГОСТ 15150</w:t>
      </w:r>
      <w:r w:rsidR="00442EB5">
        <w:rPr>
          <w:rStyle w:val="a9"/>
        </w:rPr>
        <w:footnoteReference w:id="1"/>
      </w:r>
      <w:r w:rsidR="005E302B">
        <w:t>:</w:t>
      </w:r>
    </w:p>
    <w:p w14:paraId="07791668" w14:textId="77777777" w:rsidR="005E302B" w:rsidRPr="002B33DB" w:rsidRDefault="005E302B" w:rsidP="002E4F7E">
      <w:pPr>
        <w:pStyle w:val="3413"/>
      </w:pPr>
      <w:r>
        <w:t>д</w:t>
      </w:r>
      <w:r w:rsidRPr="002B33DB">
        <w:t>иапа</w:t>
      </w:r>
      <w:r>
        <w:t>зон температур: от 10°C до 35°C;</w:t>
      </w:r>
    </w:p>
    <w:p w14:paraId="4B5D586A" w14:textId="77777777" w:rsidR="005E302B" w:rsidRPr="002B33DB" w:rsidRDefault="005E302B" w:rsidP="002E4F7E">
      <w:pPr>
        <w:pStyle w:val="3413"/>
      </w:pPr>
      <w:r>
        <w:t>влажность: не более 70%;</w:t>
      </w:r>
    </w:p>
    <w:p w14:paraId="5715C308" w14:textId="77777777" w:rsidR="00881FC9" w:rsidRPr="002B33DB" w:rsidRDefault="00881FC9" w:rsidP="00881FC9">
      <w:pPr>
        <w:pStyle w:val="3413"/>
      </w:pPr>
      <w:r>
        <w:t>источник питания: 220 В, 50 Гц.</w:t>
      </w:r>
    </w:p>
    <w:p w14:paraId="78E7F2A7" w14:textId="77777777" w:rsidR="005E302B" w:rsidRDefault="0099021F" w:rsidP="00881FC9">
      <w:pPr>
        <w:pStyle w:val="34b"/>
        <w:ind w:firstLine="0"/>
      </w:pPr>
      <w:r>
        <w:t xml:space="preserve">При </w:t>
      </w:r>
      <w:r w:rsidR="005E302B">
        <w:t xml:space="preserve">эксплуатации должны быть обеспечены следующие требования электробезопасности: </w:t>
      </w:r>
    </w:p>
    <w:p w14:paraId="7554EE52" w14:textId="77777777" w:rsidR="005E302B" w:rsidRDefault="005E302B" w:rsidP="002E4F7E">
      <w:pPr>
        <w:pStyle w:val="3423"/>
      </w:pPr>
      <w:r>
        <w:t xml:space="preserve">защита персонала от поражения электрическим током; </w:t>
      </w:r>
    </w:p>
    <w:p w14:paraId="5647B128" w14:textId="77777777" w:rsidR="005E302B" w:rsidRDefault="005E302B" w:rsidP="002E4F7E">
      <w:pPr>
        <w:pStyle w:val="3423"/>
      </w:pPr>
      <w:r>
        <w:t xml:space="preserve">заземление всего оборудования; </w:t>
      </w:r>
    </w:p>
    <w:p w14:paraId="17641EA1" w14:textId="77777777" w:rsidR="0099021F" w:rsidRDefault="005E302B" w:rsidP="002E4F7E">
      <w:pPr>
        <w:pStyle w:val="3423"/>
      </w:pPr>
      <w:r>
        <w:t xml:space="preserve">электрическое сопротивление изоляции между токоведущими цепями 220 В и корпусами оборудования должно быть не менее 20 МОм. </w:t>
      </w:r>
    </w:p>
    <w:p w14:paraId="76F7CAD2" w14:textId="77777777" w:rsidR="005E302B" w:rsidRDefault="005E302B" w:rsidP="00881FC9">
      <w:pPr>
        <w:pStyle w:val="3413"/>
        <w:numPr>
          <w:ilvl w:val="0"/>
          <w:numId w:val="0"/>
        </w:numPr>
      </w:pPr>
      <w:r>
        <w:t xml:space="preserve">При эксплуатации должны выполняться следующие требования безопасности: </w:t>
      </w:r>
    </w:p>
    <w:p w14:paraId="1B2CCD4E" w14:textId="77777777" w:rsidR="005E302B" w:rsidRDefault="005E302B" w:rsidP="002E4F7E">
      <w:pPr>
        <w:pStyle w:val="3413"/>
      </w:pPr>
      <w:r>
        <w:t xml:space="preserve">доступ посторонних лиц к месту эксплуатации должен быть ограничен; </w:t>
      </w:r>
    </w:p>
    <w:p w14:paraId="20CCFC49" w14:textId="77777777" w:rsidR="005E302B" w:rsidRDefault="005E302B" w:rsidP="002E4F7E">
      <w:pPr>
        <w:pStyle w:val="3413"/>
      </w:pPr>
      <w:r>
        <w:t xml:space="preserve">подходы к высоковольтному оборудованию должны быть изолированы диэлектрическими ковриками, испытанными на пробой; </w:t>
      </w:r>
    </w:p>
    <w:p w14:paraId="72F732EA" w14:textId="77777777" w:rsidR="005E302B" w:rsidRDefault="005E302B" w:rsidP="002E4F7E">
      <w:pPr>
        <w:pStyle w:val="3413"/>
      </w:pPr>
      <w:r>
        <w:t xml:space="preserve">оборудование должно быть надежно заземлено с помощью штатных узлов защитного заземления проводниками соответствующего сечения. </w:t>
      </w:r>
    </w:p>
    <w:p w14:paraId="10693645" w14:textId="77777777" w:rsidR="005E302B" w:rsidRDefault="005E302B" w:rsidP="002E4F7E">
      <w:pPr>
        <w:pStyle w:val="34b"/>
      </w:pPr>
    </w:p>
    <w:p w14:paraId="2F53A0E7" w14:textId="77777777" w:rsidR="00C92331" w:rsidRDefault="006E57A9" w:rsidP="005618C4">
      <w:pPr>
        <w:pStyle w:val="1"/>
        <w:spacing w:line="276" w:lineRule="auto"/>
      </w:pPr>
      <w:bookmarkStart w:id="22" w:name="_Toc398683313"/>
      <w:bookmarkStart w:id="23" w:name="_Toc134680014"/>
      <w:r>
        <w:rPr>
          <w:lang w:val="ru-RU"/>
        </w:rPr>
        <w:t>Требования</w:t>
      </w:r>
      <w:r>
        <w:t xml:space="preserve"> к системе</w:t>
      </w:r>
      <w:bookmarkEnd w:id="22"/>
      <w:bookmarkEnd w:id="23"/>
    </w:p>
    <w:p w14:paraId="36507B5C" w14:textId="77777777" w:rsidR="000F341C" w:rsidRPr="000F341C" w:rsidRDefault="000F341C" w:rsidP="002E4F7E">
      <w:pPr>
        <w:pStyle w:val="34b"/>
        <w:rPr>
          <w:lang w:val="x-none"/>
        </w:rPr>
      </w:pPr>
      <w:r>
        <w:t>В состав Системы должны входить следующие подсистемы:</w:t>
      </w:r>
    </w:p>
    <w:p w14:paraId="4899502A" w14:textId="77777777" w:rsidR="001D3B7B" w:rsidRPr="00717CB8" w:rsidRDefault="001D3B7B" w:rsidP="002E4F7E">
      <w:pPr>
        <w:pStyle w:val="3413"/>
      </w:pPr>
      <w:r>
        <w:t xml:space="preserve">подсистема синхронизации с 1С: </w:t>
      </w:r>
      <w:r>
        <w:rPr>
          <w:lang w:val="en-US"/>
        </w:rPr>
        <w:t>ERP</w:t>
      </w:r>
      <w:r>
        <w:t>: Отвязана.</w:t>
      </w:r>
    </w:p>
    <w:p w14:paraId="3CA529A2" w14:textId="77777777" w:rsidR="00D9515D" w:rsidRDefault="001D3B7B" w:rsidP="002E4F7E">
      <w:pPr>
        <w:pStyle w:val="3413"/>
      </w:pPr>
      <w:r>
        <w:t>по</w:t>
      </w:r>
      <w:r w:rsidR="00D9515D">
        <w:t>дсистема синхронизации с 1С:</w:t>
      </w:r>
      <w:r w:rsidR="008E0B0E">
        <w:t xml:space="preserve"> </w:t>
      </w:r>
      <w:r w:rsidR="00D9515D">
        <w:t>ЗУП;</w:t>
      </w:r>
      <w:r>
        <w:t xml:space="preserve"> </w:t>
      </w:r>
    </w:p>
    <w:p w14:paraId="273B058B" w14:textId="77777777" w:rsidR="001D3B7B" w:rsidRPr="00961A3F" w:rsidRDefault="001D3B7B" w:rsidP="002E4F7E">
      <w:pPr>
        <w:pStyle w:val="3413"/>
      </w:pPr>
      <w:r>
        <w:t>под</w:t>
      </w:r>
      <w:r w:rsidR="00D9515D">
        <w:t>система учета работы водителей;</w:t>
      </w:r>
    </w:p>
    <w:p w14:paraId="1E50693C" w14:textId="77777777" w:rsidR="00D9515D" w:rsidRDefault="00D9515D" w:rsidP="002E4F7E">
      <w:pPr>
        <w:pStyle w:val="3413"/>
      </w:pPr>
      <w:r>
        <w:t>подсистема учета автотранспорта</w:t>
      </w:r>
      <w:r>
        <w:rPr>
          <w:lang w:val="en-US"/>
        </w:rPr>
        <w:t>;</w:t>
      </w:r>
      <w:r w:rsidR="001D3B7B">
        <w:t xml:space="preserve"> </w:t>
      </w:r>
    </w:p>
    <w:p w14:paraId="0DE1DE12" w14:textId="77777777" w:rsidR="001D3B7B" w:rsidRDefault="00D9515D" w:rsidP="002E4F7E">
      <w:pPr>
        <w:pStyle w:val="3413"/>
      </w:pPr>
      <w:r>
        <w:t>подсистема учета путевых листов;</w:t>
      </w:r>
      <w:r w:rsidR="001D3B7B">
        <w:t xml:space="preserve"> </w:t>
      </w:r>
    </w:p>
    <w:p w14:paraId="2D10FFA7" w14:textId="77777777" w:rsidR="001D3B7B" w:rsidRPr="004E4820" w:rsidRDefault="00B87DDD" w:rsidP="002E4F7E">
      <w:pPr>
        <w:pStyle w:val="3413"/>
      </w:pPr>
      <w:r>
        <w:t>п</w:t>
      </w:r>
      <w:r w:rsidR="001D3B7B" w:rsidRPr="004E4820">
        <w:t xml:space="preserve">одсистема учета </w:t>
      </w:r>
      <w:r w:rsidR="00C026C1">
        <w:t>ремонтных листов</w:t>
      </w:r>
      <w:r w:rsidR="001D3B7B">
        <w:t>;</w:t>
      </w:r>
    </w:p>
    <w:p w14:paraId="002C7C78" w14:textId="77777777" w:rsidR="001D3B7B" w:rsidRPr="004E4820" w:rsidRDefault="00B87DDD" w:rsidP="002E4F7E">
      <w:pPr>
        <w:pStyle w:val="3413"/>
      </w:pPr>
      <w:r>
        <w:t>п</w:t>
      </w:r>
      <w:r w:rsidR="001D3B7B">
        <w:t>одсистема у</w:t>
      </w:r>
      <w:r w:rsidR="001D3B7B" w:rsidRPr="009858F5">
        <w:t>чет</w:t>
      </w:r>
      <w:r w:rsidR="001D3B7B">
        <w:t>а</w:t>
      </w:r>
      <w:r w:rsidR="001D3B7B" w:rsidRPr="009858F5">
        <w:t xml:space="preserve"> ДТП и штрафов</w:t>
      </w:r>
      <w:r w:rsidR="001D3B7B" w:rsidRPr="0016734D">
        <w:t>;</w:t>
      </w:r>
    </w:p>
    <w:p w14:paraId="45AFB00E" w14:textId="77777777" w:rsidR="001D3B7B" w:rsidRPr="004E4820" w:rsidRDefault="00B87DDD" w:rsidP="002E4F7E">
      <w:pPr>
        <w:pStyle w:val="3413"/>
      </w:pPr>
      <w:r>
        <w:t>п</w:t>
      </w:r>
      <w:r w:rsidR="001D3B7B" w:rsidRPr="00011B26">
        <w:t xml:space="preserve">одсистема складского учета </w:t>
      </w:r>
      <w:r w:rsidR="001D3B7B">
        <w:t>запчастей;</w:t>
      </w:r>
    </w:p>
    <w:p w14:paraId="0001E63A" w14:textId="77777777" w:rsidR="005E302B" w:rsidRDefault="005E302B" w:rsidP="002E4F7E">
      <w:pPr>
        <w:pStyle w:val="34a0"/>
      </w:pPr>
    </w:p>
    <w:p w14:paraId="63E9F877" w14:textId="77777777" w:rsidR="003406A5" w:rsidRDefault="0048672C" w:rsidP="005618C4">
      <w:pPr>
        <w:pStyle w:val="2"/>
        <w:spacing w:line="276" w:lineRule="auto"/>
      </w:pPr>
      <w:bookmarkStart w:id="24" w:name="_Toc134680015"/>
      <w:r w:rsidRPr="0048672C">
        <w:t>Требования к структуре АС в целом</w:t>
      </w:r>
      <w:bookmarkEnd w:id="24"/>
    </w:p>
    <w:p w14:paraId="21EDCC51" w14:textId="77777777" w:rsidR="00FA5C89" w:rsidRDefault="00FA5C89" w:rsidP="005618C4">
      <w:pPr>
        <w:pStyle w:val="3"/>
        <w:spacing w:line="276" w:lineRule="auto"/>
      </w:pPr>
      <w:bookmarkStart w:id="25" w:name="_Toc134680016"/>
      <w:r>
        <w:t>Перечень подсистем, их назначение и основные характеристики</w:t>
      </w:r>
      <w:bookmarkEnd w:id="25"/>
    </w:p>
    <w:p w14:paraId="3AC41405" w14:textId="77777777" w:rsidR="005C358A" w:rsidRDefault="005C358A" w:rsidP="005C358A">
      <w:pPr>
        <w:pStyle w:val="3413"/>
      </w:pPr>
      <w:r>
        <w:t>подсистема синхронизации с ЗУП должна</w:t>
      </w:r>
      <w:r w:rsidR="00650C94">
        <w:t xml:space="preserve"> </w:t>
      </w:r>
      <w:r>
        <w:t>обеспечивать синхронизацию данных с 1</w:t>
      </w:r>
      <w:proofErr w:type="gramStart"/>
      <w:r>
        <w:t>С:УАТ</w:t>
      </w:r>
      <w:proofErr w:type="gramEnd"/>
      <w:r>
        <w:t>;</w:t>
      </w:r>
    </w:p>
    <w:p w14:paraId="0F40E06E" w14:textId="77777777" w:rsidR="005C358A" w:rsidRDefault="005C358A" w:rsidP="005C358A">
      <w:pPr>
        <w:pStyle w:val="3413"/>
      </w:pPr>
      <w:r>
        <w:t xml:space="preserve">подсистема учета работы водителей </w:t>
      </w:r>
      <w:r w:rsidR="00650C94">
        <w:t>должна</w:t>
      </w:r>
      <w:r>
        <w:t xml:space="preserve"> автоматизировать создания табельных листов и учета рабочего времени водителей;</w:t>
      </w:r>
    </w:p>
    <w:p w14:paraId="46EEA2EB" w14:textId="77777777" w:rsidR="005C358A" w:rsidRDefault="005C358A" w:rsidP="005C358A">
      <w:pPr>
        <w:pStyle w:val="3413"/>
      </w:pPr>
      <w:r>
        <w:t xml:space="preserve">подсистема учета автотранспорта </w:t>
      </w:r>
      <w:r w:rsidR="00650C94">
        <w:t>должна получать и анализировать информацию</w:t>
      </w:r>
      <w:r>
        <w:t xml:space="preserve"> о состоянии автопарка;</w:t>
      </w:r>
    </w:p>
    <w:p w14:paraId="4BECEBBC" w14:textId="77777777" w:rsidR="005C358A" w:rsidRDefault="005C358A" w:rsidP="005C358A">
      <w:pPr>
        <w:pStyle w:val="3413"/>
      </w:pPr>
      <w:r>
        <w:t xml:space="preserve">подсистема учета путевых листов </w:t>
      </w:r>
      <w:r w:rsidR="00650C94">
        <w:t>должна автоматизировать и контролировать процессы, связанные</w:t>
      </w:r>
      <w:r>
        <w:t xml:space="preserve"> с оформлением, обработкой и анализом путевых листов;</w:t>
      </w:r>
    </w:p>
    <w:p w14:paraId="5B1C6762" w14:textId="77777777" w:rsidR="005C358A" w:rsidRDefault="005C358A" w:rsidP="005C358A">
      <w:pPr>
        <w:pStyle w:val="3413"/>
      </w:pPr>
      <w:r>
        <w:t xml:space="preserve">подсистема учета ремонтных листов </w:t>
      </w:r>
      <w:r w:rsidR="00650C94">
        <w:t>должна</w:t>
      </w:r>
      <w:r>
        <w:t xml:space="preserve"> </w:t>
      </w:r>
      <w:r w:rsidR="00650C94">
        <w:t>контролировать и учитывать расходники и запчасти</w:t>
      </w:r>
      <w:r>
        <w:t xml:space="preserve"> во время проведения ремонта;</w:t>
      </w:r>
    </w:p>
    <w:p w14:paraId="6BB6FD81" w14:textId="77777777" w:rsidR="005C358A" w:rsidRDefault="005C358A" w:rsidP="005C358A">
      <w:pPr>
        <w:pStyle w:val="3413"/>
      </w:pPr>
      <w:r>
        <w:t xml:space="preserve">подсистема учета ДТП и штрафов </w:t>
      </w:r>
      <w:r w:rsidR="00650C94">
        <w:t>должна синхронизироваться</w:t>
      </w:r>
      <w:r>
        <w:t xml:space="preserve"> с сервисом штрафов https://onlinegibdd.ru/;</w:t>
      </w:r>
    </w:p>
    <w:p w14:paraId="66283512" w14:textId="77777777" w:rsidR="00357C6A" w:rsidRPr="00DA7046" w:rsidRDefault="005C358A" w:rsidP="005C358A">
      <w:pPr>
        <w:pStyle w:val="3413"/>
      </w:pPr>
      <w:r>
        <w:t xml:space="preserve">подсистема складского учета запчастей </w:t>
      </w:r>
      <w:r w:rsidR="00650C94">
        <w:t>должна обеспечивать</w:t>
      </w:r>
      <w:r>
        <w:t xml:space="preserve"> складской учет и синхронизацию с 1</w:t>
      </w:r>
      <w:proofErr w:type="gramStart"/>
      <w:r>
        <w:t>С:Бухгалтерией</w:t>
      </w:r>
      <w:proofErr w:type="gramEnd"/>
      <w:r>
        <w:t>.</w:t>
      </w:r>
    </w:p>
    <w:p w14:paraId="2F88F371" w14:textId="77777777" w:rsidR="00357C6A" w:rsidRDefault="00357C6A" w:rsidP="0098452A">
      <w:pPr>
        <w:pStyle w:val="4"/>
      </w:pPr>
      <w:r w:rsidRPr="00DA7046">
        <w:t>Детализированное описание структуры подсистем</w:t>
      </w:r>
    </w:p>
    <w:p w14:paraId="33F01237" w14:textId="77777777" w:rsidR="00357C6A" w:rsidRPr="0084514F" w:rsidRDefault="00357C6A" w:rsidP="002E4F7E">
      <w:pPr>
        <w:pStyle w:val="34b"/>
        <w:rPr>
          <w:b/>
        </w:rPr>
      </w:pPr>
      <w:r w:rsidRPr="0098452A">
        <w:t>Подсистема синхронизации с ЗУП</w:t>
      </w:r>
      <w:r w:rsidR="0098452A" w:rsidRPr="0098452A">
        <w:t xml:space="preserve"> включает в себя</w:t>
      </w:r>
      <w:r w:rsidR="0098452A">
        <w:rPr>
          <w:b/>
        </w:rPr>
        <w:t>:</w:t>
      </w:r>
    </w:p>
    <w:p w14:paraId="1BF78B7E" w14:textId="77777777" w:rsidR="00357C6A" w:rsidRPr="0084514F" w:rsidRDefault="00B87DDD" w:rsidP="002E4F7E">
      <w:pPr>
        <w:pStyle w:val="3413"/>
      </w:pPr>
      <w:r>
        <w:t>м</w:t>
      </w:r>
      <w:r w:rsidR="00CE750F">
        <w:t>одуль обмена с УАТ</w:t>
      </w:r>
      <w:r>
        <w:t>;</w:t>
      </w:r>
    </w:p>
    <w:p w14:paraId="02AF2D81" w14:textId="77777777" w:rsidR="00357C6A" w:rsidRPr="007E3CF5" w:rsidRDefault="00357C6A" w:rsidP="002E4F7E">
      <w:pPr>
        <w:pStyle w:val="34b"/>
        <w:rPr>
          <w:b/>
        </w:rPr>
      </w:pPr>
      <w:r w:rsidRPr="0098452A">
        <w:t>Подсистема учета работы водителей</w:t>
      </w:r>
      <w:r w:rsidR="0098452A">
        <w:rPr>
          <w:b/>
        </w:rPr>
        <w:t xml:space="preserve"> </w:t>
      </w:r>
      <w:r w:rsidR="0098452A" w:rsidRPr="0098452A">
        <w:t>включает в себя</w:t>
      </w:r>
      <w:r w:rsidRPr="007E3CF5">
        <w:rPr>
          <w:b/>
        </w:rPr>
        <w:t>:</w:t>
      </w:r>
    </w:p>
    <w:p w14:paraId="15716158" w14:textId="77777777" w:rsidR="00357C6A" w:rsidRDefault="00B87DDD" w:rsidP="002E4F7E">
      <w:pPr>
        <w:pStyle w:val="3413"/>
      </w:pPr>
      <w:r>
        <w:t>м</w:t>
      </w:r>
      <w:r w:rsidR="00357C6A">
        <w:t>одуль автоматического заполнения табе</w:t>
      </w:r>
      <w:r w:rsidR="00CE750F">
        <w:t>льных листов</w:t>
      </w:r>
      <w:r w:rsidRPr="00B87DDD">
        <w:t>;</w:t>
      </w:r>
    </w:p>
    <w:p w14:paraId="39B01848" w14:textId="77777777" w:rsidR="00357C6A" w:rsidRPr="007E3CF5" w:rsidRDefault="00357C6A" w:rsidP="002E4F7E">
      <w:pPr>
        <w:pStyle w:val="34b"/>
        <w:rPr>
          <w:b/>
        </w:rPr>
      </w:pPr>
      <w:r w:rsidRPr="00157E36">
        <w:t>Подсистема учета путевых листов</w:t>
      </w:r>
      <w:r w:rsidR="00157E36">
        <w:rPr>
          <w:b/>
        </w:rPr>
        <w:t xml:space="preserve"> </w:t>
      </w:r>
      <w:r w:rsidR="00157E36" w:rsidRPr="0098452A">
        <w:t>включает в себя</w:t>
      </w:r>
      <w:r w:rsidR="0098452A">
        <w:rPr>
          <w:b/>
        </w:rPr>
        <w:t>:</w:t>
      </w:r>
    </w:p>
    <w:p w14:paraId="33A04C30" w14:textId="77777777" w:rsidR="00357C6A" w:rsidRDefault="00B87DDD" w:rsidP="002E4F7E">
      <w:pPr>
        <w:pStyle w:val="3413"/>
      </w:pPr>
      <w:r>
        <w:t>м</w:t>
      </w:r>
      <w:r w:rsidR="00357C6A">
        <w:t>одуль автоматического создания путевых листов</w:t>
      </w:r>
      <w:r>
        <w:t>;</w:t>
      </w:r>
    </w:p>
    <w:p w14:paraId="27979299" w14:textId="77777777" w:rsidR="00357C6A" w:rsidRDefault="00B87DDD" w:rsidP="002E4F7E">
      <w:pPr>
        <w:pStyle w:val="3413"/>
      </w:pPr>
      <w:r>
        <w:t>м</w:t>
      </w:r>
      <w:r w:rsidR="00357C6A">
        <w:t>одуль корректировки пробег</w:t>
      </w:r>
      <w:r w:rsidR="00CE750F">
        <w:t>а</w:t>
      </w:r>
      <w:r w:rsidR="00357C6A">
        <w:t xml:space="preserve">. </w:t>
      </w:r>
    </w:p>
    <w:p w14:paraId="7CDFC428" w14:textId="77777777" w:rsidR="00357C6A" w:rsidRPr="007E3CF5" w:rsidRDefault="00357C6A" w:rsidP="002E4F7E">
      <w:pPr>
        <w:pStyle w:val="34b"/>
        <w:rPr>
          <w:b/>
        </w:rPr>
      </w:pPr>
      <w:r w:rsidRPr="00157E36">
        <w:t xml:space="preserve">Подсистема учета </w:t>
      </w:r>
      <w:r w:rsidR="0098452A" w:rsidRPr="00157E36">
        <w:t>ремонтных</w:t>
      </w:r>
      <w:r w:rsidR="0098452A">
        <w:rPr>
          <w:b/>
        </w:rPr>
        <w:t xml:space="preserve"> </w:t>
      </w:r>
      <w:r w:rsidR="0098452A" w:rsidRPr="00157E36">
        <w:t>листов</w:t>
      </w:r>
      <w:r w:rsidR="00157E36">
        <w:rPr>
          <w:b/>
        </w:rPr>
        <w:t xml:space="preserve"> </w:t>
      </w:r>
      <w:r w:rsidR="00157E36" w:rsidRPr="0098452A">
        <w:t>включает в себя</w:t>
      </w:r>
      <w:r w:rsidR="0098452A">
        <w:rPr>
          <w:b/>
        </w:rPr>
        <w:t>:</w:t>
      </w:r>
    </w:p>
    <w:p w14:paraId="2F7524CC" w14:textId="77777777" w:rsidR="00357C6A" w:rsidRPr="00CD5208" w:rsidRDefault="00B87DDD" w:rsidP="002E4F7E">
      <w:pPr>
        <w:pStyle w:val="3413"/>
      </w:pPr>
      <w:r>
        <w:t>м</w:t>
      </w:r>
      <w:r w:rsidR="00CE750F">
        <w:t>одуль ремонтных листов</w:t>
      </w:r>
      <w:r>
        <w:t>;</w:t>
      </w:r>
    </w:p>
    <w:p w14:paraId="3C118019" w14:textId="77777777" w:rsidR="00357C6A" w:rsidRPr="00BF5A2F" w:rsidRDefault="00B87DDD" w:rsidP="002E4F7E">
      <w:pPr>
        <w:pStyle w:val="3413"/>
      </w:pPr>
      <w:r>
        <w:t>м</w:t>
      </w:r>
      <w:r w:rsidR="00357C6A">
        <w:t xml:space="preserve">одуль предоставления </w:t>
      </w:r>
      <w:r w:rsidR="00357C6A" w:rsidRPr="00BF5A2F">
        <w:t>отчетности</w:t>
      </w:r>
      <w:r w:rsidR="00357C6A">
        <w:t>.</w:t>
      </w:r>
    </w:p>
    <w:p w14:paraId="066C1EB2" w14:textId="77777777" w:rsidR="00357C6A" w:rsidRPr="007E3CF5" w:rsidRDefault="00357C6A" w:rsidP="002E4F7E">
      <w:pPr>
        <w:pStyle w:val="34b"/>
        <w:rPr>
          <w:b/>
        </w:rPr>
      </w:pPr>
      <w:r w:rsidRPr="00157E36">
        <w:t>Подсистема учета ДТП и</w:t>
      </w:r>
      <w:r w:rsidRPr="007E3CF5">
        <w:rPr>
          <w:b/>
        </w:rPr>
        <w:t xml:space="preserve"> </w:t>
      </w:r>
      <w:r w:rsidRPr="00157E36">
        <w:t>штрафов</w:t>
      </w:r>
      <w:r w:rsidR="00157E36">
        <w:rPr>
          <w:b/>
        </w:rPr>
        <w:t xml:space="preserve"> </w:t>
      </w:r>
      <w:r w:rsidR="00157E36" w:rsidRPr="0098452A">
        <w:t>включает в себя</w:t>
      </w:r>
      <w:r w:rsidR="00157E36">
        <w:t>:</w:t>
      </w:r>
    </w:p>
    <w:p w14:paraId="7CE23D72" w14:textId="77777777" w:rsidR="00357C6A" w:rsidRDefault="00B87DDD" w:rsidP="002E4F7E">
      <w:pPr>
        <w:pStyle w:val="3413"/>
      </w:pPr>
      <w:r>
        <w:t>м</w:t>
      </w:r>
      <w:r w:rsidR="00357C6A">
        <w:t xml:space="preserve">одуль интеграции с </w:t>
      </w:r>
      <w:r>
        <w:t>Системой учета штрафов и ГИБДД</w:t>
      </w:r>
      <w:r w:rsidRPr="00B87DDD">
        <w:t>;</w:t>
      </w:r>
    </w:p>
    <w:p w14:paraId="0E5C33C1" w14:textId="77777777" w:rsidR="00357C6A" w:rsidRPr="00157E36" w:rsidRDefault="00357C6A" w:rsidP="002E4F7E">
      <w:pPr>
        <w:pStyle w:val="34b"/>
      </w:pPr>
      <w:r w:rsidRPr="00157E36">
        <w:t>Подсистема складского учета запчастей и расходных материалов</w:t>
      </w:r>
      <w:r w:rsidR="00157E36" w:rsidRPr="00157E36">
        <w:t xml:space="preserve"> включает в себя:</w:t>
      </w:r>
    </w:p>
    <w:p w14:paraId="023A37FA" w14:textId="77777777" w:rsidR="00357C6A" w:rsidRDefault="00B87DDD" w:rsidP="002E4F7E">
      <w:pPr>
        <w:pStyle w:val="3413"/>
      </w:pPr>
      <w:r>
        <w:t>м</w:t>
      </w:r>
      <w:r w:rsidR="00157E36">
        <w:t>одуль первичной документации</w:t>
      </w:r>
      <w:r w:rsidRPr="00B87DDD">
        <w:t>;</w:t>
      </w:r>
    </w:p>
    <w:p w14:paraId="0E822287" w14:textId="77777777" w:rsidR="00357C6A" w:rsidRDefault="00B87DDD" w:rsidP="002E4F7E">
      <w:pPr>
        <w:pStyle w:val="3413"/>
      </w:pPr>
      <w:r>
        <w:t>м</w:t>
      </w:r>
      <w:r w:rsidR="00357C6A">
        <w:t>одуль отчетности и аналит</w:t>
      </w:r>
      <w:r w:rsidR="00CE750F">
        <w:t>ики</w:t>
      </w:r>
      <w:r w:rsidR="00357C6A">
        <w:t>.</w:t>
      </w:r>
    </w:p>
    <w:p w14:paraId="31734B12" w14:textId="77777777" w:rsidR="00FA5C89" w:rsidRDefault="00FA5C89" w:rsidP="002E4F7E">
      <w:pPr>
        <w:pStyle w:val="34b"/>
      </w:pPr>
    </w:p>
    <w:p w14:paraId="2F13BA98" w14:textId="77777777" w:rsidR="00FA5C89" w:rsidRDefault="00FA5C89" w:rsidP="002E4F7E">
      <w:pPr>
        <w:pStyle w:val="34b"/>
      </w:pPr>
    </w:p>
    <w:p w14:paraId="22EA36E2" w14:textId="77777777" w:rsidR="00FA5C89" w:rsidRDefault="00FA5C89" w:rsidP="005618C4">
      <w:pPr>
        <w:pStyle w:val="3"/>
        <w:spacing w:line="276" w:lineRule="auto"/>
      </w:pPr>
      <w:bookmarkStart w:id="26" w:name="_Toc134680018"/>
      <w:r>
        <w:t>Требования к характеристикам взаимосвязей создаваемой АС со</w:t>
      </w:r>
      <w:r w:rsidR="0098667B">
        <w:t> </w:t>
      </w:r>
      <w:r>
        <w:t>смежными АС</w:t>
      </w:r>
      <w:bookmarkEnd w:id="26"/>
    </w:p>
    <w:p w14:paraId="0E483187" w14:textId="77777777" w:rsidR="00357C6A" w:rsidRDefault="00357C6A" w:rsidP="002E4F7E">
      <w:pPr>
        <w:pStyle w:val="34b"/>
      </w:pPr>
      <w:r>
        <w:t>Взаимодействие подсистем осуществляется следующим образом:</w:t>
      </w:r>
    </w:p>
    <w:p w14:paraId="02A0CF14" w14:textId="77777777" w:rsidR="00357C6A" w:rsidRDefault="00357C6A" w:rsidP="002E4F7E">
      <w:pPr>
        <w:pStyle w:val="34b"/>
      </w:pPr>
    </w:p>
    <w:p w14:paraId="6E34ED3B" w14:textId="77777777" w:rsidR="00357C6A" w:rsidRDefault="00B87DDD" w:rsidP="002E4F7E">
      <w:pPr>
        <w:pStyle w:val="3413"/>
      </w:pPr>
      <w:r>
        <w:t>п</w:t>
      </w:r>
      <w:r w:rsidR="00357C6A">
        <w:t xml:space="preserve">одсистема управления данных </w:t>
      </w:r>
      <w:r w:rsidR="008447A2">
        <w:t xml:space="preserve">должна </w:t>
      </w:r>
      <w:r w:rsidR="00650C94">
        <w:t xml:space="preserve">предоставлять </w:t>
      </w:r>
      <w:r w:rsidR="00357C6A">
        <w:t>обработанную информацию в подс</w:t>
      </w:r>
      <w:r>
        <w:t>истему мониторинга и отчетности</w:t>
      </w:r>
      <w:r w:rsidRPr="00B87DDD">
        <w:t>;</w:t>
      </w:r>
    </w:p>
    <w:p w14:paraId="7F7DEEC3" w14:textId="77777777" w:rsidR="00357C6A" w:rsidRDefault="00B87DDD" w:rsidP="002E4F7E">
      <w:pPr>
        <w:pStyle w:val="3413"/>
      </w:pPr>
      <w:r>
        <w:t>п</w:t>
      </w:r>
      <w:r w:rsidR="00357C6A">
        <w:t xml:space="preserve">одсистема </w:t>
      </w:r>
      <w:r w:rsidR="008447A2">
        <w:t>взаимодействия с пользователем должна</w:t>
      </w:r>
      <w:r w:rsidR="00357C6A">
        <w:t xml:space="preserve"> получать информа</w:t>
      </w:r>
      <w:r>
        <w:t>цию из всех остальных подсистем;</w:t>
      </w:r>
    </w:p>
    <w:p w14:paraId="1D3DA933" w14:textId="77777777" w:rsidR="00357C6A" w:rsidRDefault="00B87DDD" w:rsidP="002E4F7E">
      <w:pPr>
        <w:pStyle w:val="3413"/>
      </w:pPr>
      <w:r>
        <w:t>п</w:t>
      </w:r>
      <w:r w:rsidR="00357C6A" w:rsidRPr="00D84BB8">
        <w:t xml:space="preserve">одсистема синхронизации с ЗУП </w:t>
      </w:r>
      <w:r w:rsidR="008447A2">
        <w:t>должна</w:t>
      </w:r>
      <w:r w:rsidR="00357C6A" w:rsidRPr="00D84BB8">
        <w:t xml:space="preserve"> получать информацию из 1</w:t>
      </w:r>
      <w:proofErr w:type="gramStart"/>
      <w:r w:rsidR="00357C6A" w:rsidRPr="00D84BB8">
        <w:t>С:ЗУП</w:t>
      </w:r>
      <w:proofErr w:type="gramEnd"/>
      <w:r w:rsidRPr="00B87DDD">
        <w:t>;</w:t>
      </w:r>
    </w:p>
    <w:p w14:paraId="6190D4D4" w14:textId="77777777" w:rsidR="00357C6A" w:rsidRDefault="00B87DDD" w:rsidP="002E4F7E">
      <w:pPr>
        <w:pStyle w:val="3413"/>
      </w:pPr>
      <w:r>
        <w:t>п</w:t>
      </w:r>
      <w:r w:rsidR="00357C6A" w:rsidRPr="00D84BB8">
        <w:t>одсистема учета работы водителей</w:t>
      </w:r>
      <w:r w:rsidR="008447A2">
        <w:t xml:space="preserve"> должна</w:t>
      </w:r>
      <w:r w:rsidR="00357C6A" w:rsidRPr="00D84BB8">
        <w:t xml:space="preserve"> </w:t>
      </w:r>
      <w:r w:rsidR="00357C6A">
        <w:t>взаимодейств</w:t>
      </w:r>
      <w:r w:rsidR="008447A2">
        <w:t>овать</w:t>
      </w:r>
      <w:r w:rsidR="00357C6A">
        <w:t xml:space="preserve"> с подсистемой учета путевых листов путем подгрузки закрытых путевых листов. </w:t>
      </w:r>
    </w:p>
    <w:p w14:paraId="0C41B7EA" w14:textId="77777777" w:rsidR="00357C6A" w:rsidRDefault="00B87DDD" w:rsidP="002E4F7E">
      <w:pPr>
        <w:pStyle w:val="3413"/>
      </w:pPr>
      <w:r>
        <w:t>п</w:t>
      </w:r>
      <w:r w:rsidR="00357C6A" w:rsidRPr="00D84BB8">
        <w:t>одсистема учета путевых листов</w:t>
      </w:r>
      <w:r w:rsidR="008447A2">
        <w:t xml:space="preserve"> должна предоставлять</w:t>
      </w:r>
      <w:r w:rsidR="00357C6A">
        <w:t xml:space="preserve"> информацию о закрытых путевых листах в подсистему учета работы водителей, подсистем</w:t>
      </w:r>
      <w:r>
        <w:t>у техосмотра и складского учета</w:t>
      </w:r>
      <w:r w:rsidRPr="00B87DDD">
        <w:t>;</w:t>
      </w:r>
    </w:p>
    <w:p w14:paraId="503938E4" w14:textId="77777777" w:rsidR="00357C6A" w:rsidRDefault="00B87DDD" w:rsidP="002E4F7E">
      <w:pPr>
        <w:pStyle w:val="3413"/>
      </w:pPr>
      <w:r>
        <w:t>п</w:t>
      </w:r>
      <w:r w:rsidR="00357C6A" w:rsidRPr="004E4820">
        <w:t xml:space="preserve">одсистема учета ДТП </w:t>
      </w:r>
      <w:r w:rsidR="008447A2">
        <w:t>д</w:t>
      </w:r>
      <w:r w:rsidR="00650C94">
        <w:t>олжна</w:t>
      </w:r>
      <w:r w:rsidR="008447A2">
        <w:t xml:space="preserve"> </w:t>
      </w:r>
      <w:r w:rsidR="00357C6A">
        <w:t xml:space="preserve">получать и отправлять информацию о </w:t>
      </w:r>
      <w:r w:rsidR="00650C94">
        <w:t>ДТП</w:t>
      </w:r>
      <w:r w:rsidR="00357C6A">
        <w:t xml:space="preserve"> в Систему </w:t>
      </w:r>
      <w:r w:rsidR="00A70C7B">
        <w:t>ДТП в</w:t>
      </w:r>
      <w:r>
        <w:t xml:space="preserve"> ГИБДД</w:t>
      </w:r>
      <w:r w:rsidRPr="00B87DDD">
        <w:t>;</w:t>
      </w:r>
    </w:p>
    <w:p w14:paraId="3E48551A" w14:textId="77777777" w:rsidR="00650C94" w:rsidRDefault="00650C94" w:rsidP="00650C94">
      <w:pPr>
        <w:pStyle w:val="3413"/>
      </w:pPr>
      <w:r>
        <w:t>подсистема учета штрафов</w:t>
      </w:r>
      <w:r w:rsidRPr="004E4820">
        <w:t xml:space="preserve"> </w:t>
      </w:r>
      <w:r>
        <w:t xml:space="preserve">должна получать и отправлять информацию о штрафах в Систему </w:t>
      </w:r>
      <w:r w:rsidR="00A70C7B">
        <w:t xml:space="preserve">штрафов в </w:t>
      </w:r>
      <w:r>
        <w:t>ГИБДД</w:t>
      </w:r>
      <w:r w:rsidRPr="00B87DDD">
        <w:t>;</w:t>
      </w:r>
    </w:p>
    <w:p w14:paraId="77F58ADA" w14:textId="77777777" w:rsidR="00650C94" w:rsidRDefault="00650C94" w:rsidP="00A70C7B">
      <w:pPr>
        <w:pStyle w:val="3413"/>
        <w:numPr>
          <w:ilvl w:val="0"/>
          <w:numId w:val="0"/>
        </w:numPr>
      </w:pPr>
    </w:p>
    <w:p w14:paraId="21DCC72E" w14:textId="77777777" w:rsidR="00357C6A" w:rsidRPr="00D84BB8" w:rsidRDefault="00B87DDD" w:rsidP="002E4F7E">
      <w:pPr>
        <w:pStyle w:val="3413"/>
      </w:pPr>
      <w:r>
        <w:t>п</w:t>
      </w:r>
      <w:r w:rsidR="00357C6A" w:rsidRPr="004E4820">
        <w:t>одсистема складского учета запчастей и расходных материалов</w:t>
      </w:r>
      <w:r w:rsidR="00357C6A">
        <w:t xml:space="preserve"> </w:t>
      </w:r>
      <w:r w:rsidR="008447A2">
        <w:t>д</w:t>
      </w:r>
      <w:r w:rsidR="00A70C7B">
        <w:t>олжна</w:t>
      </w:r>
      <w:r w:rsidR="008447A2">
        <w:t xml:space="preserve"> </w:t>
      </w:r>
      <w:r w:rsidR="00357C6A">
        <w:t>получать информацию из подсистемы техосмотров, учета путевых листов и учета работы водителей для дальнейшей аналитики движения товара на складе.</w:t>
      </w:r>
    </w:p>
    <w:p w14:paraId="2DD1FE76" w14:textId="77777777" w:rsidR="00FA5C89" w:rsidRDefault="00FA5C89" w:rsidP="002E4F7E">
      <w:pPr>
        <w:pStyle w:val="34b"/>
      </w:pPr>
    </w:p>
    <w:p w14:paraId="6C1BCB08" w14:textId="77777777" w:rsidR="00FA5C89" w:rsidRDefault="00FA5C89" w:rsidP="005618C4">
      <w:pPr>
        <w:pStyle w:val="3"/>
        <w:spacing w:line="276" w:lineRule="auto"/>
      </w:pPr>
      <w:bookmarkStart w:id="27" w:name="_Toc134680019"/>
      <w:r>
        <w:t>Требо</w:t>
      </w:r>
      <w:r w:rsidR="005F761B">
        <w:t>вания к режимам функциональности</w:t>
      </w:r>
      <w:r>
        <w:t xml:space="preserve"> АС</w:t>
      </w:r>
      <w:bookmarkEnd w:id="27"/>
      <w:r w:rsidR="008B28F2">
        <w:t>.</w:t>
      </w:r>
    </w:p>
    <w:p w14:paraId="0148EDC4" w14:textId="77777777" w:rsidR="009B0D9C" w:rsidRPr="005F761B" w:rsidRDefault="009B0D9C" w:rsidP="002E4F7E">
      <w:pPr>
        <w:pStyle w:val="34b"/>
      </w:pPr>
      <w:r w:rsidRPr="005F761B">
        <w:t>Система должна поддерживать с</w:t>
      </w:r>
      <w:r w:rsidR="005F761B" w:rsidRPr="005F761B">
        <w:t>ледующие режимы функциональности</w:t>
      </w:r>
      <w:r w:rsidRPr="005F761B">
        <w:t xml:space="preserve">: </w:t>
      </w:r>
    </w:p>
    <w:p w14:paraId="65D6356B" w14:textId="77777777" w:rsidR="009B0D9C" w:rsidRPr="005F761B" w:rsidRDefault="009B0D9C" w:rsidP="002E4F7E">
      <w:pPr>
        <w:pStyle w:val="34b"/>
      </w:pPr>
      <w:r w:rsidRPr="005F761B">
        <w:t xml:space="preserve">– штатный; </w:t>
      </w:r>
    </w:p>
    <w:p w14:paraId="65CC3312" w14:textId="77777777" w:rsidR="009B0D9C" w:rsidRPr="005F761B" w:rsidRDefault="009B0D9C" w:rsidP="002E4F7E">
      <w:pPr>
        <w:pStyle w:val="34b"/>
      </w:pPr>
      <w:r w:rsidRPr="005F761B">
        <w:t xml:space="preserve">– профилактический (отладочный); </w:t>
      </w:r>
    </w:p>
    <w:p w14:paraId="65D01FBD" w14:textId="77777777" w:rsidR="009B0D9C" w:rsidRPr="005F761B" w:rsidRDefault="009B0D9C" w:rsidP="002E4F7E">
      <w:pPr>
        <w:pStyle w:val="34b"/>
      </w:pPr>
      <w:r w:rsidRPr="005F761B">
        <w:t xml:space="preserve">– аварийный. </w:t>
      </w:r>
    </w:p>
    <w:p w14:paraId="7C5E8C91" w14:textId="77777777" w:rsidR="009B0D9C" w:rsidRDefault="009B0D9C" w:rsidP="002E4F7E">
      <w:pPr>
        <w:pStyle w:val="34b"/>
      </w:pPr>
    </w:p>
    <w:p w14:paraId="5243A0FE" w14:textId="77777777" w:rsidR="009B0D9C" w:rsidRPr="001923B5" w:rsidRDefault="009B0D9C" w:rsidP="001923B5">
      <w:pPr>
        <w:pStyle w:val="34b"/>
      </w:pPr>
      <w:r w:rsidRPr="001923B5">
        <w:t xml:space="preserve">В штатном режиме работы должна обеспечиваться бесперебойная работа Системы и выполнение всех функций, возложенных на Систему, в полном объеме. Штатный режим должен являться основным режимом работы Системы. В штатном режиме должна быть обеспечена возможность доступа пользователей к Системе в режиме 24/7 (круглосуточно 7 дней в неделю). </w:t>
      </w:r>
    </w:p>
    <w:p w14:paraId="0784161B" w14:textId="77777777" w:rsidR="009B0D9C" w:rsidRPr="001923B5" w:rsidRDefault="009B0D9C" w:rsidP="001923B5">
      <w:pPr>
        <w:pStyle w:val="34b"/>
      </w:pPr>
      <w:r w:rsidRPr="001923B5">
        <w:t xml:space="preserve">В профилактическом (отладочном) режиме должны проводиться плановые ремонтные и профилактические работы, включая техническое обслуживание серверов, обновление программного обеспечения, обслуживание ПО и иные работы, предусмотренные регламентом. </w:t>
      </w:r>
    </w:p>
    <w:p w14:paraId="7150B783" w14:textId="77777777" w:rsidR="009B0D9C" w:rsidRPr="001923B5" w:rsidRDefault="009B0D9C" w:rsidP="001923B5">
      <w:pPr>
        <w:pStyle w:val="34b"/>
      </w:pPr>
      <w:r w:rsidRPr="001923B5">
        <w:t xml:space="preserve">При активации профилактического режима доступ внешних и внутренних пользователей, за исключением Администратора, к функциональным возможностям Системы должен блокироваться до окончания работ. В профилактическом режиме взаимодействие Администратора с Системой должно осуществляться через </w:t>
      </w:r>
      <w:r w:rsidR="00A70C7B">
        <w:t xml:space="preserve">тонкий </w:t>
      </w:r>
      <w:r w:rsidR="005F761B" w:rsidRPr="001923B5">
        <w:t>клиент 1С</w:t>
      </w:r>
      <w:r w:rsidRPr="001923B5">
        <w:t xml:space="preserve">. </w:t>
      </w:r>
    </w:p>
    <w:p w14:paraId="409D1526" w14:textId="77777777" w:rsidR="009B0D9C" w:rsidRPr="001923B5" w:rsidRDefault="009B0D9C" w:rsidP="001923B5">
      <w:pPr>
        <w:pStyle w:val="34b"/>
      </w:pPr>
      <w:r w:rsidRPr="001923B5">
        <w:t xml:space="preserve">Все профилактические работы должны проводиться в моменты минимальной нагрузки на Систему. </w:t>
      </w:r>
    </w:p>
    <w:p w14:paraId="654136AF" w14:textId="77777777" w:rsidR="009B0D9C" w:rsidRPr="001923B5" w:rsidRDefault="009B0D9C" w:rsidP="001923B5">
      <w:pPr>
        <w:pStyle w:val="34b"/>
      </w:pPr>
      <w:r w:rsidRPr="001923B5">
        <w:t xml:space="preserve">Переход Системы в аварийный режим должен осуществляться автоматически при возникновении каких-либо технических неисправностей на стороне сервера, а также при нарушении целостности ПО или данных. Выполнение функций, возложенных на Систему, в аварийном режиме невозможно, что должно приводить к необходимости остановки работы и последующему восстановлению Системы. </w:t>
      </w:r>
    </w:p>
    <w:p w14:paraId="11DBB649" w14:textId="77777777" w:rsidR="00FA5C89" w:rsidRPr="001923B5" w:rsidRDefault="009B0D9C" w:rsidP="001923B5">
      <w:pPr>
        <w:pStyle w:val="34b"/>
      </w:pPr>
      <w:r w:rsidRPr="001923B5">
        <w:t>Время простоя Системы в аварийном режиме должно определяться временем, необходимым для перевода Системы в штатный режим работы.</w:t>
      </w:r>
    </w:p>
    <w:p w14:paraId="34ECD8C6" w14:textId="77777777" w:rsidR="00FA5C89" w:rsidRDefault="00FA5C89" w:rsidP="002E4F7E">
      <w:pPr>
        <w:pStyle w:val="34b"/>
      </w:pPr>
    </w:p>
    <w:p w14:paraId="7D44FDFD" w14:textId="77777777" w:rsidR="00FA5C89" w:rsidRDefault="00FA5C89" w:rsidP="005618C4">
      <w:pPr>
        <w:pStyle w:val="3"/>
        <w:spacing w:line="276" w:lineRule="auto"/>
      </w:pPr>
      <w:bookmarkStart w:id="28" w:name="_Toc134680020"/>
      <w:r>
        <w:t>Требования по диагностированию АС</w:t>
      </w:r>
      <w:bookmarkEnd w:id="28"/>
    </w:p>
    <w:p w14:paraId="5AD0DFD9" w14:textId="77777777" w:rsidR="00FA5C89" w:rsidRPr="005F761B" w:rsidRDefault="009B0D9C" w:rsidP="002E4F7E">
      <w:pPr>
        <w:pStyle w:val="34b"/>
      </w:pPr>
      <w:r w:rsidRPr="005F761B">
        <w:t>Система должна обеспечивать протоколирование событий. Обязательно ведение журналов инцидентов в электронной форме.</w:t>
      </w:r>
    </w:p>
    <w:p w14:paraId="1A287B4D" w14:textId="77777777" w:rsidR="00FA5C89" w:rsidRDefault="00FA5C89" w:rsidP="002E4F7E">
      <w:pPr>
        <w:pStyle w:val="34b"/>
      </w:pPr>
    </w:p>
    <w:p w14:paraId="1E0EE8EE" w14:textId="77777777" w:rsidR="00DC3AB1" w:rsidRDefault="00FA5C89" w:rsidP="005618C4">
      <w:pPr>
        <w:pStyle w:val="3"/>
        <w:spacing w:line="276" w:lineRule="auto"/>
      </w:pPr>
      <w:bookmarkStart w:id="29" w:name="_Toc134680021"/>
      <w:r>
        <w:t>Перспективы развития, модернизации АС</w:t>
      </w:r>
      <w:bookmarkEnd w:id="29"/>
    </w:p>
    <w:p w14:paraId="3D0AAF87" w14:textId="77777777" w:rsidR="009B0D9C" w:rsidRPr="001923B5" w:rsidRDefault="009B0D9C" w:rsidP="001923B5">
      <w:pPr>
        <w:pStyle w:val="34b"/>
      </w:pPr>
      <w:r w:rsidRPr="001923B5">
        <w:t xml:space="preserve">Система должна обеспечивать возможность дальнейшего развития и модернизации, расширение функциональных возможностей за счет дополнительной разработки и внедрения новых программных модулей. </w:t>
      </w:r>
    </w:p>
    <w:p w14:paraId="5DFCA94E" w14:textId="77777777" w:rsidR="009B0D9C" w:rsidRPr="001923B5" w:rsidRDefault="009B0D9C" w:rsidP="001923B5">
      <w:pPr>
        <w:pStyle w:val="34b"/>
      </w:pPr>
      <w:r w:rsidRPr="001923B5">
        <w:t xml:space="preserve">Система должна обеспечивать возможность увеличения производительности за счет масштабирования комплекса технических средств Системы без необходимости изменения ПО Системы. </w:t>
      </w:r>
    </w:p>
    <w:p w14:paraId="40F7F851" w14:textId="77777777" w:rsidR="00FA5C89" w:rsidRPr="001923B5" w:rsidRDefault="009B0D9C" w:rsidP="001923B5">
      <w:pPr>
        <w:pStyle w:val="34b"/>
      </w:pPr>
      <w:r w:rsidRPr="001923B5">
        <w:t>Для подвижных АС в требования к транспортабельности включают конструктивные требования, обеспечивающие транспортабельность технических средств системы, а также требования к транспортным средствам.</w:t>
      </w:r>
    </w:p>
    <w:p w14:paraId="03FE133F" w14:textId="77777777" w:rsidR="00FA5C89" w:rsidRPr="00FA5C89" w:rsidRDefault="00FA5C89" w:rsidP="002E4F7E">
      <w:pPr>
        <w:pStyle w:val="34b"/>
      </w:pPr>
    </w:p>
    <w:p w14:paraId="453506DE" w14:textId="77777777" w:rsidR="0098667B" w:rsidRDefault="003406A5" w:rsidP="005618C4">
      <w:pPr>
        <w:pStyle w:val="2"/>
        <w:spacing w:line="276" w:lineRule="auto"/>
      </w:pPr>
      <w:bookmarkStart w:id="30" w:name="_Toc398683329"/>
      <w:bookmarkStart w:id="31" w:name="_Toc134680022"/>
      <w:r>
        <w:t>Т</w:t>
      </w:r>
      <w:r w:rsidRPr="003406A5">
        <w:t xml:space="preserve">ребования к функциям </w:t>
      </w:r>
      <w:r>
        <w:t xml:space="preserve">(задачам), выполняемым </w:t>
      </w:r>
      <w:bookmarkEnd w:id="30"/>
      <w:r w:rsidR="0048672C">
        <w:t>АС</w:t>
      </w:r>
      <w:bookmarkEnd w:id="31"/>
    </w:p>
    <w:p w14:paraId="1E554838" w14:textId="77777777" w:rsidR="00292E52" w:rsidRDefault="00665539" w:rsidP="002E4F7E">
      <w:pPr>
        <w:pStyle w:val="34b"/>
      </w:pPr>
      <w:bookmarkStart w:id="32" w:name="_Toc134680023"/>
      <w:r>
        <w:t>Перечень функций (задач), подлежащих автоматизации</w:t>
      </w:r>
      <w:bookmarkEnd w:id="32"/>
      <w:r w:rsidR="00292E52">
        <w:t>:</w:t>
      </w:r>
    </w:p>
    <w:p w14:paraId="48C05074" w14:textId="77777777" w:rsidR="00665539" w:rsidRDefault="00292E52" w:rsidP="002E4F7E">
      <w:pPr>
        <w:pStyle w:val="3413"/>
      </w:pPr>
      <w:r>
        <w:t>учет ремонтных листов</w:t>
      </w:r>
      <w:r>
        <w:rPr>
          <w:lang w:val="en-US"/>
        </w:rPr>
        <w:t>;</w:t>
      </w:r>
    </w:p>
    <w:p w14:paraId="14DB5041" w14:textId="77777777" w:rsidR="00665539" w:rsidRDefault="00292E52" w:rsidP="002E4F7E">
      <w:pPr>
        <w:pStyle w:val="3413"/>
      </w:pPr>
      <w:r>
        <w:t>учет путевых листов</w:t>
      </w:r>
      <w:r>
        <w:rPr>
          <w:lang w:val="en-US"/>
        </w:rPr>
        <w:t>;</w:t>
      </w:r>
    </w:p>
    <w:p w14:paraId="3CA2867C" w14:textId="77777777" w:rsidR="00665539" w:rsidRDefault="00292E52" w:rsidP="002E4F7E">
      <w:pPr>
        <w:pStyle w:val="3413"/>
      </w:pPr>
      <w:r>
        <w:t>учет штрафов</w:t>
      </w:r>
      <w:r>
        <w:rPr>
          <w:lang w:val="en-US"/>
        </w:rPr>
        <w:t>;</w:t>
      </w:r>
    </w:p>
    <w:p w14:paraId="420E17B7" w14:textId="77777777" w:rsidR="00665539" w:rsidRDefault="005F761B" w:rsidP="002E4F7E">
      <w:pPr>
        <w:pStyle w:val="3413"/>
      </w:pPr>
      <w:r>
        <w:t>учет ДТП</w:t>
      </w:r>
      <w:r w:rsidR="00292E52">
        <w:t>;</w:t>
      </w:r>
    </w:p>
    <w:p w14:paraId="31B0AB10" w14:textId="77777777" w:rsidR="00665539" w:rsidRPr="009B0D9C" w:rsidRDefault="00292E52" w:rsidP="002E4F7E">
      <w:pPr>
        <w:pStyle w:val="3413"/>
      </w:pPr>
      <w:r>
        <w:t>складской учет</w:t>
      </w:r>
      <w:r>
        <w:rPr>
          <w:lang w:val="en-US"/>
        </w:rPr>
        <w:t>;</w:t>
      </w:r>
    </w:p>
    <w:p w14:paraId="619F47A6" w14:textId="77777777" w:rsidR="005F761B" w:rsidRDefault="005F761B">
      <w:r>
        <w:br w:type="page"/>
      </w:r>
    </w:p>
    <w:p w14:paraId="368C860B" w14:textId="77777777" w:rsidR="00665539" w:rsidRPr="00665539" w:rsidRDefault="00665539" w:rsidP="002E4F7E">
      <w:pPr>
        <w:pStyle w:val="34b"/>
      </w:pPr>
    </w:p>
    <w:p w14:paraId="47FF2C90" w14:textId="77777777" w:rsidR="000E60AA" w:rsidRDefault="003754DD" w:rsidP="005618C4">
      <w:pPr>
        <w:pStyle w:val="3"/>
        <w:spacing w:line="276" w:lineRule="auto"/>
      </w:pPr>
      <w:r w:rsidRPr="003754DD">
        <w:t>Управление водителями и учет рабочего времени</w:t>
      </w:r>
    </w:p>
    <w:p w14:paraId="235D5E9D" w14:textId="77777777" w:rsidR="000E60AA" w:rsidRDefault="00E31B40" w:rsidP="005F761B">
      <w:pPr>
        <w:pStyle w:val="4"/>
      </w:pPr>
      <w:r>
        <w:t>Перечень функций(задач), подлежащих автоматизации.</w:t>
      </w:r>
    </w:p>
    <w:p w14:paraId="50037FC1" w14:textId="77777777" w:rsidR="000E60AA" w:rsidRPr="005F761B" w:rsidRDefault="003754DD" w:rsidP="002E4F7E">
      <w:pPr>
        <w:pStyle w:val="34b"/>
      </w:pPr>
      <w:r w:rsidRPr="005F761B">
        <w:t>Управление водителями и учет рабочего времени</w:t>
      </w:r>
      <w:r w:rsidR="00665539" w:rsidRPr="005F761B">
        <w:t xml:space="preserve"> обеспечивает выполнение следующих функций:</w:t>
      </w:r>
    </w:p>
    <w:p w14:paraId="3148FD56" w14:textId="77777777" w:rsidR="00665539" w:rsidRPr="00E31B40" w:rsidRDefault="00665539" w:rsidP="005618C4">
      <w:pPr>
        <w:pStyle w:val="Default"/>
        <w:spacing w:line="276" w:lineRule="auto"/>
        <w:jc w:val="both"/>
        <w:rPr>
          <w:b/>
          <w:bCs/>
          <w:sz w:val="20"/>
          <w:szCs w:val="20"/>
        </w:rPr>
      </w:pPr>
    </w:p>
    <w:p w14:paraId="582B8722" w14:textId="77777777" w:rsidR="00665539" w:rsidRDefault="00665539" w:rsidP="002E4F7E">
      <w:pPr>
        <w:pStyle w:val="3413"/>
      </w:pPr>
      <w:r w:rsidRPr="00620E91">
        <w:rPr>
          <w:bCs/>
        </w:rPr>
        <w:t>[</w:t>
      </w:r>
      <w:r w:rsidRPr="00620E91">
        <w:rPr>
          <w:bCs/>
          <w:lang w:val="en-US"/>
        </w:rPr>
        <w:t>UAT</w:t>
      </w:r>
      <w:r w:rsidRPr="00620E91">
        <w:rPr>
          <w:bCs/>
        </w:rPr>
        <w:t>-1</w:t>
      </w:r>
      <w:r w:rsidRPr="00620E91">
        <w:rPr>
          <w:bCs/>
          <w:lang w:val="en-US"/>
        </w:rPr>
        <w:t>C</w:t>
      </w:r>
      <w:r w:rsidRPr="00620E91">
        <w:rPr>
          <w:bCs/>
        </w:rPr>
        <w:t>-</w:t>
      </w:r>
      <w:r w:rsidR="00E31B40" w:rsidRPr="00620E91">
        <w:rPr>
          <w:bCs/>
        </w:rPr>
        <w:t>01</w:t>
      </w:r>
      <w:r w:rsidRPr="00620E91">
        <w:rPr>
          <w:bCs/>
        </w:rPr>
        <w:t>]</w:t>
      </w:r>
      <w:r w:rsidR="00E31B40" w:rsidRPr="00620E91">
        <w:rPr>
          <w:bCs/>
        </w:rPr>
        <w:t xml:space="preserve"> </w:t>
      </w:r>
      <w:r w:rsidR="00CC3EBE">
        <w:t>Учет водителей</w:t>
      </w:r>
      <w:r w:rsidR="005019EC">
        <w:t>:</w:t>
      </w:r>
    </w:p>
    <w:p w14:paraId="18EC1AB7" w14:textId="77777777" w:rsidR="005019EC" w:rsidRPr="00620E91" w:rsidRDefault="005019EC" w:rsidP="002E4F7E">
      <w:pPr>
        <w:pStyle w:val="3423"/>
        <w:rPr>
          <w:szCs w:val="24"/>
        </w:rPr>
      </w:pPr>
      <w:r w:rsidRPr="00620E91">
        <w:rPr>
          <w:bCs/>
          <w:szCs w:val="24"/>
        </w:rPr>
        <w:t>[</w:t>
      </w:r>
      <w:r w:rsidRPr="00620E91">
        <w:rPr>
          <w:bCs/>
          <w:szCs w:val="24"/>
          <w:lang w:val="en-US"/>
        </w:rPr>
        <w:t>UAT</w:t>
      </w:r>
      <w:r w:rsidRPr="00620E91">
        <w:rPr>
          <w:bCs/>
          <w:szCs w:val="24"/>
        </w:rPr>
        <w:t>-1</w:t>
      </w:r>
      <w:r w:rsidRPr="00620E91">
        <w:rPr>
          <w:bCs/>
          <w:szCs w:val="24"/>
          <w:lang w:val="en-US"/>
        </w:rPr>
        <w:t>C</w:t>
      </w:r>
      <w:r w:rsidRPr="00620E91">
        <w:rPr>
          <w:bCs/>
          <w:szCs w:val="24"/>
        </w:rPr>
        <w:t>-</w:t>
      </w:r>
      <w:r>
        <w:rPr>
          <w:bCs/>
          <w:szCs w:val="24"/>
        </w:rPr>
        <w:t>01</w:t>
      </w:r>
      <w:r w:rsidR="003754DD">
        <w:rPr>
          <w:bCs/>
          <w:szCs w:val="24"/>
        </w:rPr>
        <w:t>-01</w:t>
      </w:r>
      <w:r w:rsidRPr="00620E91">
        <w:rPr>
          <w:bCs/>
          <w:szCs w:val="24"/>
        </w:rPr>
        <w:t>]</w:t>
      </w:r>
      <w:r w:rsidR="003754DD">
        <w:rPr>
          <w:bCs/>
          <w:szCs w:val="24"/>
        </w:rPr>
        <w:t xml:space="preserve"> </w:t>
      </w:r>
      <w:r w:rsidR="00CC3EBE">
        <w:t>Работа со справочником «Водители»</w:t>
      </w:r>
      <w:r w:rsidR="003305DE">
        <w:t>.</w:t>
      </w:r>
    </w:p>
    <w:p w14:paraId="34C99F85" w14:textId="77777777" w:rsidR="005019EC" w:rsidRPr="00620E91" w:rsidRDefault="005019EC" w:rsidP="002E4F7E">
      <w:pPr>
        <w:pStyle w:val="3423"/>
        <w:rPr>
          <w:szCs w:val="24"/>
        </w:rPr>
      </w:pPr>
      <w:r w:rsidRPr="00620E91">
        <w:rPr>
          <w:bCs/>
          <w:szCs w:val="24"/>
        </w:rPr>
        <w:t>[</w:t>
      </w:r>
      <w:r w:rsidRPr="00620E91">
        <w:rPr>
          <w:bCs/>
          <w:szCs w:val="24"/>
          <w:lang w:val="en-US"/>
        </w:rPr>
        <w:t>UAT</w:t>
      </w:r>
      <w:r w:rsidRPr="00620E91">
        <w:rPr>
          <w:bCs/>
          <w:szCs w:val="24"/>
        </w:rPr>
        <w:t>-1</w:t>
      </w:r>
      <w:r w:rsidRPr="00620E91">
        <w:rPr>
          <w:bCs/>
          <w:szCs w:val="24"/>
          <w:lang w:val="en-US"/>
        </w:rPr>
        <w:t>C</w:t>
      </w:r>
      <w:r w:rsidRPr="00620E91">
        <w:rPr>
          <w:bCs/>
          <w:szCs w:val="24"/>
        </w:rPr>
        <w:t>-</w:t>
      </w:r>
      <w:r>
        <w:rPr>
          <w:bCs/>
          <w:szCs w:val="24"/>
        </w:rPr>
        <w:t>01</w:t>
      </w:r>
      <w:r w:rsidR="003754DD">
        <w:rPr>
          <w:bCs/>
          <w:szCs w:val="24"/>
        </w:rPr>
        <w:t>-02</w:t>
      </w:r>
      <w:r w:rsidRPr="00620E91">
        <w:rPr>
          <w:bCs/>
          <w:szCs w:val="24"/>
        </w:rPr>
        <w:t>]</w:t>
      </w:r>
      <w:r w:rsidR="003754DD">
        <w:rPr>
          <w:bCs/>
          <w:szCs w:val="24"/>
        </w:rPr>
        <w:t xml:space="preserve"> </w:t>
      </w:r>
      <w:r w:rsidR="00CC3EBE">
        <w:t>Работа с документами и контактными данными водителей.</w:t>
      </w:r>
    </w:p>
    <w:p w14:paraId="35F97E45" w14:textId="77777777" w:rsidR="00CC3EBE" w:rsidRPr="003305DE" w:rsidRDefault="00CC3EBE" w:rsidP="002E4F7E">
      <w:pPr>
        <w:pStyle w:val="3413"/>
      </w:pPr>
      <w:r w:rsidRPr="003305DE">
        <w:t xml:space="preserve"> [</w:t>
      </w:r>
      <w:r w:rsidRPr="003305DE">
        <w:rPr>
          <w:lang w:val="en-US"/>
        </w:rPr>
        <w:t>UAT</w:t>
      </w:r>
      <w:r w:rsidRPr="003305DE">
        <w:t>-1</w:t>
      </w:r>
      <w:r w:rsidRPr="003305DE">
        <w:rPr>
          <w:lang w:val="en-US"/>
        </w:rPr>
        <w:t>C</w:t>
      </w:r>
      <w:r>
        <w:t>-02</w:t>
      </w:r>
      <w:r w:rsidRPr="003305DE">
        <w:t>]</w:t>
      </w:r>
      <w:r>
        <w:t xml:space="preserve"> </w:t>
      </w:r>
      <w:r w:rsidR="003754DD">
        <w:t>Учет рабочего времени водителей</w:t>
      </w:r>
      <w:r>
        <w:t>:</w:t>
      </w:r>
    </w:p>
    <w:p w14:paraId="3F6DE573" w14:textId="77777777" w:rsidR="00665539" w:rsidRDefault="005019EC" w:rsidP="002E4F7E">
      <w:pPr>
        <w:pStyle w:val="3423"/>
      </w:pPr>
      <w:r w:rsidRPr="003305DE">
        <w:rPr>
          <w:bCs/>
        </w:rPr>
        <w:t xml:space="preserve"> </w:t>
      </w:r>
      <w:r w:rsidR="00665539" w:rsidRPr="003305DE">
        <w:rPr>
          <w:bCs/>
        </w:rPr>
        <w:t>[</w:t>
      </w:r>
      <w:r w:rsidR="00665539" w:rsidRPr="003305DE">
        <w:rPr>
          <w:bCs/>
          <w:lang w:val="en-US"/>
        </w:rPr>
        <w:t>UAT</w:t>
      </w:r>
      <w:r w:rsidR="00665539" w:rsidRPr="003305DE">
        <w:rPr>
          <w:bCs/>
        </w:rPr>
        <w:t>-1</w:t>
      </w:r>
      <w:r w:rsidR="00665539" w:rsidRPr="003305DE">
        <w:rPr>
          <w:bCs/>
          <w:lang w:val="en-US"/>
        </w:rPr>
        <w:t>C</w:t>
      </w:r>
      <w:r w:rsidR="00665539" w:rsidRPr="003305DE">
        <w:rPr>
          <w:bCs/>
        </w:rPr>
        <w:t>-</w:t>
      </w:r>
      <w:r w:rsidR="00CC3EBE">
        <w:rPr>
          <w:bCs/>
        </w:rPr>
        <w:t>02-01</w:t>
      </w:r>
      <w:r w:rsidR="00665539" w:rsidRPr="003305DE">
        <w:rPr>
          <w:bCs/>
        </w:rPr>
        <w:t>]</w:t>
      </w:r>
      <w:r w:rsidR="00E31B40" w:rsidRPr="003305DE">
        <w:rPr>
          <w:bCs/>
        </w:rPr>
        <w:t xml:space="preserve"> </w:t>
      </w:r>
      <w:r w:rsidR="00CC3EBE">
        <w:t>Автозаполнение табелей.</w:t>
      </w:r>
    </w:p>
    <w:p w14:paraId="76083215" w14:textId="77777777" w:rsidR="00CC3EBE" w:rsidRPr="003305DE" w:rsidRDefault="00CC3EBE" w:rsidP="002E4F7E">
      <w:pPr>
        <w:pStyle w:val="3423"/>
      </w:pPr>
      <w:r w:rsidRPr="003305DE">
        <w:t>[</w:t>
      </w:r>
      <w:r w:rsidRPr="003305DE">
        <w:rPr>
          <w:lang w:val="en-US"/>
        </w:rPr>
        <w:t>UAT</w:t>
      </w:r>
      <w:r w:rsidRPr="003305DE">
        <w:t>-1</w:t>
      </w:r>
      <w:r w:rsidRPr="003305DE">
        <w:rPr>
          <w:lang w:val="en-US"/>
        </w:rPr>
        <w:t>C</w:t>
      </w:r>
      <w:r w:rsidRPr="003305DE">
        <w:t>-</w:t>
      </w:r>
      <w:r>
        <w:t>02-</w:t>
      </w:r>
      <w:proofErr w:type="gramStart"/>
      <w:r>
        <w:t>02</w:t>
      </w:r>
      <w:r w:rsidRPr="003305DE">
        <w:t>]</w:t>
      </w:r>
      <w:r w:rsidR="003754DD">
        <w:t>Нормоконтроль</w:t>
      </w:r>
      <w:proofErr w:type="gramEnd"/>
      <w:r w:rsidR="003754DD">
        <w:t xml:space="preserve"> рабочего времени для предоставления бухгалтерии.</w:t>
      </w:r>
    </w:p>
    <w:p w14:paraId="33765082" w14:textId="77777777" w:rsidR="000E60AA" w:rsidRDefault="000E60AA" w:rsidP="005618C4">
      <w:pPr>
        <w:pStyle w:val="4"/>
        <w:spacing w:line="276" w:lineRule="auto"/>
      </w:pPr>
      <w:r>
        <w:t>Основные характеристики результата</w:t>
      </w:r>
      <w:r w:rsidRPr="000E60AA">
        <w:t xml:space="preserve"> </w:t>
      </w:r>
      <w:r>
        <w:t>выполнения функции (задачи)</w:t>
      </w:r>
    </w:p>
    <w:p w14:paraId="5CFB4EE3" w14:textId="77777777" w:rsidR="002B5488" w:rsidRPr="002B5488" w:rsidRDefault="002B5488" w:rsidP="002E4F7E">
      <w:pPr>
        <w:pStyle w:val="34b"/>
      </w:pPr>
      <w:r w:rsidRPr="002B5488">
        <w:t xml:space="preserve">В результате работы модуля </w:t>
      </w:r>
      <w:r w:rsidR="00A70C7B">
        <w:t>должны обеспечиваться</w:t>
      </w:r>
      <w:r w:rsidRPr="002B5488">
        <w:t>:</w:t>
      </w:r>
    </w:p>
    <w:p w14:paraId="300E3521" w14:textId="77777777" w:rsidR="002B5488" w:rsidRPr="002B5488" w:rsidRDefault="002B5488" w:rsidP="002E4F7E">
      <w:pPr>
        <w:pStyle w:val="3413"/>
      </w:pPr>
      <w:r w:rsidRPr="002B5488">
        <w:t xml:space="preserve"> </w:t>
      </w:r>
      <w:r w:rsidR="00292E52" w:rsidRPr="002B5488">
        <w:t xml:space="preserve">централизованный учет и </w:t>
      </w:r>
      <w:r w:rsidR="00292E52">
        <w:t>хранение информации о водителях</w:t>
      </w:r>
      <w:r w:rsidR="00292E52" w:rsidRPr="00292E52">
        <w:t>;</w:t>
      </w:r>
    </w:p>
    <w:p w14:paraId="2C190496" w14:textId="77777777" w:rsidR="002B5488" w:rsidRPr="002B5488" w:rsidRDefault="00292E52" w:rsidP="002E4F7E">
      <w:pPr>
        <w:pStyle w:val="3413"/>
      </w:pPr>
      <w:r w:rsidRPr="002B5488">
        <w:t xml:space="preserve"> автоматизация контроля</w:t>
      </w:r>
      <w:r>
        <w:t xml:space="preserve"> за сроками действия документов;</w:t>
      </w:r>
    </w:p>
    <w:p w14:paraId="56D1C0EA" w14:textId="77777777" w:rsidR="002B5488" w:rsidRPr="002B5488" w:rsidRDefault="00292E52" w:rsidP="002E4F7E">
      <w:pPr>
        <w:pStyle w:val="3413"/>
      </w:pPr>
      <w:r w:rsidRPr="002B5488">
        <w:t>оптимизация процесса назначения вод</w:t>
      </w:r>
      <w:r>
        <w:t>ителей на транспортные средства;</w:t>
      </w:r>
    </w:p>
    <w:p w14:paraId="47E2A35B" w14:textId="77777777" w:rsidR="002B5488" w:rsidRPr="002B5488" w:rsidRDefault="00292E52" w:rsidP="002E4F7E">
      <w:pPr>
        <w:pStyle w:val="3413"/>
      </w:pPr>
      <w:r w:rsidRPr="002B5488">
        <w:t xml:space="preserve"> интеграция с учетными и бухгалтерскими системами.</w:t>
      </w:r>
    </w:p>
    <w:p w14:paraId="5CA1A56F" w14:textId="77777777" w:rsidR="000E60AA" w:rsidRDefault="000E60AA" w:rsidP="001923B5">
      <w:pPr>
        <w:pStyle w:val="3413"/>
        <w:numPr>
          <w:ilvl w:val="0"/>
          <w:numId w:val="0"/>
        </w:numPr>
        <w:ind w:left="1191"/>
      </w:pPr>
    </w:p>
    <w:p w14:paraId="40548930" w14:textId="77777777" w:rsidR="000E60AA" w:rsidRPr="000E60AA" w:rsidRDefault="005F761B" w:rsidP="005F761B">
      <w:r>
        <w:br w:type="page"/>
      </w:r>
    </w:p>
    <w:p w14:paraId="061FC591" w14:textId="77777777" w:rsidR="000E60AA" w:rsidRDefault="000E60AA" w:rsidP="005618C4">
      <w:pPr>
        <w:pStyle w:val="4"/>
        <w:spacing w:line="276" w:lineRule="auto"/>
      </w:pPr>
      <w:r>
        <w:t>Временной регламент реализации функции (задачи)</w:t>
      </w:r>
    </w:p>
    <w:p w14:paraId="0BEAF7F6" w14:textId="77777777" w:rsidR="00FF4134" w:rsidRDefault="00FF4134" w:rsidP="002E4F7E">
      <w:pPr>
        <w:pStyle w:val="34b"/>
      </w:pPr>
      <w:r>
        <w:t xml:space="preserve">Временной регламент реализации каждой функции (задачи) модуля </w:t>
      </w:r>
      <w:r w:rsidR="002B5488">
        <w:t xml:space="preserve">учета данных о водителе </w:t>
      </w:r>
      <w:r w:rsidR="0017288D">
        <w:t>рассмотрен в таблице (Таблица 2</w:t>
      </w:r>
      <w:r>
        <w:t xml:space="preserve">). </w:t>
      </w:r>
    </w:p>
    <w:p w14:paraId="50375941" w14:textId="77777777" w:rsidR="005F761B" w:rsidRDefault="005F761B" w:rsidP="002E4F7E">
      <w:pPr>
        <w:pStyle w:val="34b"/>
      </w:pPr>
    </w:p>
    <w:p w14:paraId="7667F7FD" w14:textId="77777777" w:rsidR="0017288D" w:rsidRDefault="0017288D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2</w:t>
      </w:r>
      <w:r w:rsidR="00301A21">
        <w:rPr>
          <w:noProof/>
        </w:rPr>
        <w:fldChar w:fldCharType="end"/>
      </w:r>
      <w:r w:rsidRPr="007842B1">
        <w:t xml:space="preserve"> — Временной регламент реализации каждой функции (задачи) модуля идентификации и авторизации</w:t>
      </w:r>
      <w:r w:rsidR="005F761B"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03"/>
        <w:gridCol w:w="3304"/>
      </w:tblGrid>
      <w:tr w:rsidR="00FF4134" w14:paraId="05934BFE" w14:textId="77777777" w:rsidTr="00FF4134">
        <w:tc>
          <w:tcPr>
            <w:tcW w:w="3303" w:type="dxa"/>
          </w:tcPr>
          <w:p w14:paraId="0DA19BE6" w14:textId="77777777" w:rsidR="00FF4134" w:rsidRPr="000378F9" w:rsidRDefault="00FF4134" w:rsidP="005618C4">
            <w:pPr>
              <w:pStyle w:val="Default"/>
              <w:spacing w:line="276" w:lineRule="auto"/>
              <w:jc w:val="both"/>
            </w:pPr>
            <w:r w:rsidRPr="000378F9">
              <w:rPr>
                <w:b/>
                <w:bCs/>
              </w:rPr>
              <w:t xml:space="preserve">Функция </w:t>
            </w:r>
          </w:p>
          <w:p w14:paraId="0BE68B1E" w14:textId="77777777" w:rsidR="00FF4134" w:rsidRPr="000378F9" w:rsidRDefault="00FF4134" w:rsidP="002E4F7E">
            <w:pPr>
              <w:pStyle w:val="34b"/>
            </w:pPr>
          </w:p>
        </w:tc>
        <w:tc>
          <w:tcPr>
            <w:tcW w:w="3304" w:type="dxa"/>
          </w:tcPr>
          <w:p w14:paraId="2673B918" w14:textId="77777777" w:rsidR="00FF4134" w:rsidRPr="000378F9" w:rsidRDefault="00FF4134" w:rsidP="005618C4">
            <w:pPr>
              <w:pStyle w:val="Default"/>
              <w:spacing w:line="276" w:lineRule="auto"/>
              <w:jc w:val="both"/>
            </w:pPr>
            <w:r w:rsidRPr="000378F9">
              <w:rPr>
                <w:b/>
                <w:bCs/>
              </w:rPr>
              <w:t xml:space="preserve">Требования к временному регламенту </w:t>
            </w:r>
          </w:p>
          <w:p w14:paraId="4090943A" w14:textId="77777777" w:rsidR="00FF4134" w:rsidRPr="000378F9" w:rsidRDefault="00FF4134" w:rsidP="002E4F7E">
            <w:pPr>
              <w:pStyle w:val="34b"/>
            </w:pPr>
          </w:p>
        </w:tc>
      </w:tr>
      <w:tr w:rsidR="00FB3B98" w14:paraId="7D1E9664" w14:textId="77777777" w:rsidTr="00FF4134">
        <w:tc>
          <w:tcPr>
            <w:tcW w:w="3303" w:type="dxa"/>
          </w:tcPr>
          <w:p w14:paraId="7ED6F75B" w14:textId="77777777" w:rsidR="00FB3B98" w:rsidRPr="000378F9" w:rsidRDefault="00FB3B98" w:rsidP="005618C4">
            <w:pPr>
              <w:pStyle w:val="Default"/>
              <w:spacing w:line="276" w:lineRule="auto"/>
              <w:jc w:val="both"/>
              <w:rPr>
                <w:bCs/>
                <w:lang w:val="en-US"/>
              </w:rPr>
            </w:pPr>
            <w:r w:rsidRPr="000378F9">
              <w:rPr>
                <w:bCs/>
                <w:lang w:val="en-US"/>
              </w:rPr>
              <w:t>UAT-1C-</w:t>
            </w:r>
            <w:r w:rsidRPr="000378F9">
              <w:rPr>
                <w:bCs/>
              </w:rPr>
              <w:t>01</w:t>
            </w:r>
          </w:p>
        </w:tc>
        <w:tc>
          <w:tcPr>
            <w:tcW w:w="3304" w:type="dxa"/>
          </w:tcPr>
          <w:p w14:paraId="17DC6515" w14:textId="77777777" w:rsidR="00FB3B98" w:rsidRPr="000378F9" w:rsidRDefault="003B1D8B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По мере необходимости</w:t>
            </w:r>
            <w:r w:rsidR="001923B5">
              <w:rPr>
                <w:bCs/>
              </w:rPr>
              <w:t>.</w:t>
            </w:r>
          </w:p>
        </w:tc>
      </w:tr>
      <w:tr w:rsidR="009C333A" w14:paraId="58D5271F" w14:textId="77777777" w:rsidTr="00FF4134">
        <w:tc>
          <w:tcPr>
            <w:tcW w:w="3303" w:type="dxa"/>
          </w:tcPr>
          <w:p w14:paraId="197C6A46" w14:textId="77777777" w:rsidR="009C333A" w:rsidRPr="000378F9" w:rsidRDefault="009C333A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  <w:lang w:val="en-US"/>
              </w:rPr>
              <w:t>UAT-1C-</w:t>
            </w:r>
            <w:r w:rsidRPr="000378F9">
              <w:rPr>
                <w:bCs/>
              </w:rPr>
              <w:t>01-1</w:t>
            </w:r>
          </w:p>
        </w:tc>
        <w:tc>
          <w:tcPr>
            <w:tcW w:w="3304" w:type="dxa"/>
          </w:tcPr>
          <w:p w14:paraId="5505C14A" w14:textId="77777777" w:rsidR="009C333A" w:rsidRPr="000378F9" w:rsidRDefault="003B1D8B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По мере необходимости</w:t>
            </w:r>
            <w:r w:rsidR="001923B5">
              <w:rPr>
                <w:bCs/>
              </w:rPr>
              <w:t>.</w:t>
            </w:r>
          </w:p>
        </w:tc>
      </w:tr>
      <w:tr w:rsidR="009C333A" w14:paraId="5E983CF3" w14:textId="77777777" w:rsidTr="00FF4134">
        <w:tc>
          <w:tcPr>
            <w:tcW w:w="3303" w:type="dxa"/>
          </w:tcPr>
          <w:p w14:paraId="044AB80B" w14:textId="77777777" w:rsidR="009C333A" w:rsidRPr="000378F9" w:rsidRDefault="009C333A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  <w:lang w:val="en-US"/>
              </w:rPr>
              <w:t>UAT-1C-</w:t>
            </w:r>
            <w:r w:rsidRPr="000378F9">
              <w:rPr>
                <w:bCs/>
              </w:rPr>
              <w:t>01-2</w:t>
            </w:r>
          </w:p>
        </w:tc>
        <w:tc>
          <w:tcPr>
            <w:tcW w:w="3304" w:type="dxa"/>
          </w:tcPr>
          <w:p w14:paraId="41832110" w14:textId="77777777" w:rsidR="009C333A" w:rsidRPr="000378F9" w:rsidRDefault="003B1D8B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По мере необходимости</w:t>
            </w:r>
            <w:r w:rsidR="001923B5">
              <w:rPr>
                <w:bCs/>
              </w:rPr>
              <w:t>.</w:t>
            </w:r>
          </w:p>
        </w:tc>
      </w:tr>
      <w:tr w:rsidR="00FB3B98" w14:paraId="7D5F23AB" w14:textId="77777777" w:rsidTr="00FF4134">
        <w:tc>
          <w:tcPr>
            <w:tcW w:w="3303" w:type="dxa"/>
          </w:tcPr>
          <w:p w14:paraId="116723D3" w14:textId="77777777" w:rsidR="00FB3B98" w:rsidRPr="000378F9" w:rsidRDefault="00FB3B98" w:rsidP="005618C4">
            <w:pPr>
              <w:pStyle w:val="Default"/>
              <w:spacing w:line="276" w:lineRule="auto"/>
              <w:jc w:val="both"/>
              <w:rPr>
                <w:bCs/>
                <w:lang w:val="en-US"/>
              </w:rPr>
            </w:pPr>
            <w:r w:rsidRPr="000378F9">
              <w:rPr>
                <w:bCs/>
                <w:lang w:val="en-US"/>
              </w:rPr>
              <w:t>UAT-1C-</w:t>
            </w:r>
            <w:r w:rsidRPr="000378F9">
              <w:rPr>
                <w:bCs/>
              </w:rPr>
              <w:t>02</w:t>
            </w:r>
          </w:p>
        </w:tc>
        <w:tc>
          <w:tcPr>
            <w:tcW w:w="3304" w:type="dxa"/>
          </w:tcPr>
          <w:p w14:paraId="3CD61E8F" w14:textId="77777777" w:rsidR="00FB3B98" w:rsidRPr="000378F9" w:rsidRDefault="003B1D8B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По мере необходимости</w:t>
            </w:r>
            <w:r w:rsidR="001923B5">
              <w:rPr>
                <w:bCs/>
              </w:rPr>
              <w:t>.</w:t>
            </w:r>
          </w:p>
        </w:tc>
      </w:tr>
      <w:tr w:rsidR="009C333A" w14:paraId="1D11850C" w14:textId="77777777" w:rsidTr="00FF4134">
        <w:tc>
          <w:tcPr>
            <w:tcW w:w="3303" w:type="dxa"/>
          </w:tcPr>
          <w:p w14:paraId="45E86183" w14:textId="77777777" w:rsidR="009C333A" w:rsidRPr="000378F9" w:rsidRDefault="009C333A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  <w:lang w:val="en-US"/>
              </w:rPr>
              <w:t>UAT-1C-</w:t>
            </w:r>
            <w:r w:rsidR="003754DD" w:rsidRPr="000378F9">
              <w:rPr>
                <w:bCs/>
              </w:rPr>
              <w:t>02</w:t>
            </w:r>
            <w:r w:rsidRPr="000378F9">
              <w:rPr>
                <w:bCs/>
              </w:rPr>
              <w:t>-</w:t>
            </w:r>
            <w:r w:rsidR="003754DD" w:rsidRPr="000378F9">
              <w:rPr>
                <w:bCs/>
              </w:rPr>
              <w:t>1</w:t>
            </w:r>
          </w:p>
        </w:tc>
        <w:tc>
          <w:tcPr>
            <w:tcW w:w="3304" w:type="dxa"/>
          </w:tcPr>
          <w:p w14:paraId="7EF1CB4F" w14:textId="77777777" w:rsidR="009C333A" w:rsidRPr="000378F9" w:rsidRDefault="003754DD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Раз в месяц</w:t>
            </w:r>
            <w:r w:rsidR="001923B5">
              <w:rPr>
                <w:bCs/>
              </w:rPr>
              <w:t>.</w:t>
            </w:r>
          </w:p>
        </w:tc>
      </w:tr>
      <w:tr w:rsidR="009C333A" w14:paraId="7C80F744" w14:textId="77777777" w:rsidTr="00FF4134">
        <w:tc>
          <w:tcPr>
            <w:tcW w:w="3303" w:type="dxa"/>
          </w:tcPr>
          <w:p w14:paraId="4429CDD7" w14:textId="77777777" w:rsidR="009C333A" w:rsidRPr="000378F9" w:rsidRDefault="009C333A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  <w:lang w:val="en-US"/>
              </w:rPr>
              <w:t>UAT-1C-</w:t>
            </w:r>
            <w:r w:rsidR="000E346A" w:rsidRPr="000378F9">
              <w:rPr>
                <w:bCs/>
              </w:rPr>
              <w:t>02</w:t>
            </w:r>
            <w:r w:rsidRPr="000378F9">
              <w:rPr>
                <w:bCs/>
              </w:rPr>
              <w:t>-</w:t>
            </w:r>
            <w:r w:rsidR="003754DD" w:rsidRPr="000378F9">
              <w:rPr>
                <w:bCs/>
              </w:rPr>
              <w:t>2</w:t>
            </w:r>
          </w:p>
        </w:tc>
        <w:tc>
          <w:tcPr>
            <w:tcW w:w="3304" w:type="dxa"/>
          </w:tcPr>
          <w:p w14:paraId="12CA7897" w14:textId="77777777" w:rsidR="009C333A" w:rsidRPr="000378F9" w:rsidRDefault="003B1D8B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По мере необходимости</w:t>
            </w:r>
            <w:r w:rsidR="001923B5">
              <w:rPr>
                <w:bCs/>
              </w:rPr>
              <w:t>.</w:t>
            </w:r>
          </w:p>
        </w:tc>
      </w:tr>
    </w:tbl>
    <w:p w14:paraId="7A9AF7AA" w14:textId="77777777" w:rsidR="00FF4134" w:rsidRDefault="00FF4134" w:rsidP="002E4F7E">
      <w:pPr>
        <w:pStyle w:val="34b"/>
      </w:pPr>
    </w:p>
    <w:p w14:paraId="261C40A7" w14:textId="77777777" w:rsidR="000E60AA" w:rsidRPr="000E60AA" w:rsidRDefault="000E60AA" w:rsidP="002E4F7E">
      <w:pPr>
        <w:pStyle w:val="34b"/>
      </w:pPr>
    </w:p>
    <w:p w14:paraId="24E8FEF1" w14:textId="77777777" w:rsidR="000E60AA" w:rsidRDefault="000E60AA" w:rsidP="005618C4">
      <w:pPr>
        <w:pStyle w:val="4"/>
        <w:spacing w:line="276" w:lineRule="auto"/>
      </w:pPr>
      <w:r>
        <w:t>Требования к реализации функции (задачи)</w:t>
      </w:r>
    </w:p>
    <w:p w14:paraId="198926D7" w14:textId="77777777" w:rsidR="000E60AA" w:rsidRPr="00B37DA3" w:rsidRDefault="00FF4134" w:rsidP="002E4F7E">
      <w:pPr>
        <w:pStyle w:val="34b"/>
      </w:pPr>
      <w:r w:rsidRPr="00B37DA3">
        <w:t>Требования к реализации каждой функции (задачи), к форме представления выходной информации, характеристики необходимой точности и времени выполнения модуля идентификации и авторизации р</w:t>
      </w:r>
      <w:r w:rsidR="0017288D">
        <w:t>ассмотрены в таблице (Таблица 3</w:t>
      </w:r>
      <w:r w:rsidRPr="00B37DA3">
        <w:t>).</w:t>
      </w:r>
    </w:p>
    <w:p w14:paraId="3DA3BDED" w14:textId="77777777" w:rsidR="0017288D" w:rsidRDefault="0017288D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3</w:t>
      </w:r>
      <w:r w:rsidR="00301A21">
        <w:rPr>
          <w:noProof/>
        </w:rPr>
        <w:fldChar w:fldCharType="end"/>
      </w:r>
      <w:r>
        <w:t xml:space="preserve"> - Характеристики точности и времени выполнения задач</w:t>
      </w:r>
      <w:r w:rsidR="005F761B"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FF4134" w:rsidRPr="000378F9" w14:paraId="1D42948A" w14:textId="77777777" w:rsidTr="00FF4134">
        <w:tc>
          <w:tcPr>
            <w:tcW w:w="3303" w:type="dxa"/>
          </w:tcPr>
          <w:p w14:paraId="4DBA134D" w14:textId="77777777" w:rsidR="00FF4134" w:rsidRPr="000378F9" w:rsidRDefault="00FF4134" w:rsidP="005618C4">
            <w:pPr>
              <w:pStyle w:val="Default"/>
              <w:spacing w:line="276" w:lineRule="auto"/>
              <w:jc w:val="both"/>
            </w:pPr>
            <w:r w:rsidRPr="000378F9">
              <w:rPr>
                <w:b/>
                <w:bCs/>
              </w:rPr>
              <w:t xml:space="preserve">Функция </w:t>
            </w:r>
          </w:p>
          <w:p w14:paraId="76834184" w14:textId="77777777" w:rsidR="00FF4134" w:rsidRPr="000378F9" w:rsidRDefault="00FF4134" w:rsidP="002E4F7E">
            <w:pPr>
              <w:pStyle w:val="34b"/>
            </w:pPr>
          </w:p>
        </w:tc>
        <w:tc>
          <w:tcPr>
            <w:tcW w:w="3304" w:type="dxa"/>
          </w:tcPr>
          <w:p w14:paraId="24756F46" w14:textId="77777777" w:rsidR="00FF4134" w:rsidRPr="000378F9" w:rsidRDefault="0068727A" w:rsidP="001923B5">
            <w:pPr>
              <w:pStyle w:val="34b"/>
              <w:ind w:firstLine="0"/>
            </w:pPr>
            <w:r w:rsidRPr="000378F9">
              <w:t xml:space="preserve">Форма представления </w:t>
            </w:r>
            <w:proofErr w:type="gramStart"/>
            <w:r w:rsidRPr="000378F9">
              <w:t>выходной</w:t>
            </w:r>
            <w:r w:rsidR="001923B5">
              <w:t xml:space="preserve">  </w:t>
            </w:r>
            <w:r w:rsidRPr="000378F9">
              <w:t>информации</w:t>
            </w:r>
            <w:proofErr w:type="gramEnd"/>
            <w:r w:rsidR="001923B5">
              <w:t>.</w:t>
            </w:r>
          </w:p>
        </w:tc>
        <w:tc>
          <w:tcPr>
            <w:tcW w:w="3304" w:type="dxa"/>
          </w:tcPr>
          <w:p w14:paraId="483A8FE5" w14:textId="77777777" w:rsidR="00FF4134" w:rsidRPr="000378F9" w:rsidRDefault="00FF4134" w:rsidP="005618C4">
            <w:pPr>
              <w:pStyle w:val="Default"/>
              <w:spacing w:line="276" w:lineRule="auto"/>
              <w:jc w:val="both"/>
            </w:pPr>
            <w:r w:rsidRPr="000378F9">
              <w:rPr>
                <w:b/>
                <w:bCs/>
              </w:rPr>
              <w:t xml:space="preserve">Характеристики точности и времени выполнения </w:t>
            </w:r>
          </w:p>
          <w:p w14:paraId="09AF1844" w14:textId="77777777" w:rsidR="00FF4134" w:rsidRPr="000378F9" w:rsidRDefault="00FF4134" w:rsidP="002E4F7E">
            <w:pPr>
              <w:pStyle w:val="34b"/>
            </w:pPr>
          </w:p>
        </w:tc>
      </w:tr>
      <w:tr w:rsidR="009C333A" w:rsidRPr="000378F9" w14:paraId="193682C4" w14:textId="77777777" w:rsidTr="00FF4134">
        <w:tc>
          <w:tcPr>
            <w:tcW w:w="3303" w:type="dxa"/>
          </w:tcPr>
          <w:p w14:paraId="1E492F94" w14:textId="77777777" w:rsidR="009C333A" w:rsidRPr="000378F9" w:rsidRDefault="00FB3B98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  <w:lang w:val="en-US"/>
              </w:rPr>
              <w:t>UAT</w:t>
            </w:r>
            <w:r w:rsidRPr="000378F9">
              <w:rPr>
                <w:bCs/>
              </w:rPr>
              <w:t>-1</w:t>
            </w:r>
            <w:r w:rsidRPr="000378F9">
              <w:rPr>
                <w:bCs/>
                <w:lang w:val="en-US"/>
              </w:rPr>
              <w:t>C</w:t>
            </w:r>
            <w:r w:rsidRPr="000378F9">
              <w:rPr>
                <w:bCs/>
              </w:rPr>
              <w:t>-01</w:t>
            </w:r>
          </w:p>
        </w:tc>
        <w:tc>
          <w:tcPr>
            <w:tcW w:w="3304" w:type="dxa"/>
          </w:tcPr>
          <w:p w14:paraId="78B2F224" w14:textId="77777777" w:rsidR="009C333A" w:rsidRPr="000378F9" w:rsidRDefault="00FB3B9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>
              <w:t>.</w:t>
            </w:r>
          </w:p>
        </w:tc>
        <w:tc>
          <w:tcPr>
            <w:tcW w:w="3304" w:type="dxa"/>
          </w:tcPr>
          <w:p w14:paraId="040043D2" w14:textId="77777777" w:rsidR="009C333A" w:rsidRPr="000378F9" w:rsidRDefault="00205A10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Круглосуточно, 7 дней в неделю</w:t>
            </w:r>
            <w:r w:rsidR="001923B5">
              <w:rPr>
                <w:bCs/>
              </w:rPr>
              <w:t>.</w:t>
            </w:r>
          </w:p>
        </w:tc>
      </w:tr>
      <w:tr w:rsidR="009C333A" w:rsidRPr="000378F9" w14:paraId="3EF1ECB7" w14:textId="77777777" w:rsidTr="00FF4134">
        <w:tc>
          <w:tcPr>
            <w:tcW w:w="3303" w:type="dxa"/>
          </w:tcPr>
          <w:p w14:paraId="5B436AE0" w14:textId="77777777" w:rsidR="009C333A" w:rsidRPr="000378F9" w:rsidRDefault="00FB3B98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UAT-1C-01-1</w:t>
            </w:r>
          </w:p>
        </w:tc>
        <w:tc>
          <w:tcPr>
            <w:tcW w:w="3304" w:type="dxa"/>
          </w:tcPr>
          <w:p w14:paraId="4467ECC4" w14:textId="77777777" w:rsidR="009C333A" w:rsidRPr="000378F9" w:rsidRDefault="00FB3B9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>
              <w:t>.</w:t>
            </w:r>
          </w:p>
        </w:tc>
        <w:tc>
          <w:tcPr>
            <w:tcW w:w="3304" w:type="dxa"/>
          </w:tcPr>
          <w:p w14:paraId="61F2E96D" w14:textId="77777777" w:rsidR="009C333A" w:rsidRPr="000378F9" w:rsidRDefault="00205A10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В момент выполнения задачи, данные сохраняются в БД</w:t>
            </w:r>
            <w:r w:rsidR="001923B5">
              <w:rPr>
                <w:bCs/>
              </w:rPr>
              <w:t>.</w:t>
            </w:r>
          </w:p>
        </w:tc>
      </w:tr>
      <w:tr w:rsidR="009C333A" w:rsidRPr="000378F9" w14:paraId="79CC61B0" w14:textId="77777777" w:rsidTr="00FF4134">
        <w:tc>
          <w:tcPr>
            <w:tcW w:w="3303" w:type="dxa"/>
          </w:tcPr>
          <w:p w14:paraId="6212F475" w14:textId="77777777" w:rsidR="009C333A" w:rsidRPr="000378F9" w:rsidRDefault="00FB3B98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  <w:lang w:val="en-US"/>
              </w:rPr>
              <w:t>UAT-1C-</w:t>
            </w:r>
            <w:r w:rsidRPr="000378F9">
              <w:rPr>
                <w:bCs/>
              </w:rPr>
              <w:t>01-2</w:t>
            </w:r>
          </w:p>
        </w:tc>
        <w:tc>
          <w:tcPr>
            <w:tcW w:w="3304" w:type="dxa"/>
          </w:tcPr>
          <w:p w14:paraId="0C390D64" w14:textId="77777777" w:rsidR="009C333A" w:rsidRPr="000378F9" w:rsidRDefault="00FB3B9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>
              <w:t>.</w:t>
            </w:r>
          </w:p>
        </w:tc>
        <w:tc>
          <w:tcPr>
            <w:tcW w:w="3304" w:type="dxa"/>
          </w:tcPr>
          <w:p w14:paraId="03C3637D" w14:textId="77777777" w:rsidR="009C333A" w:rsidRPr="000378F9" w:rsidRDefault="00205A10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В момент выполнения задачи, данные сохраняются в БД</w:t>
            </w:r>
            <w:r w:rsidR="001923B5">
              <w:rPr>
                <w:bCs/>
              </w:rPr>
              <w:t>.</w:t>
            </w:r>
          </w:p>
        </w:tc>
      </w:tr>
      <w:tr w:rsidR="009C333A" w:rsidRPr="000378F9" w14:paraId="2C6F8924" w14:textId="77777777" w:rsidTr="00FF4134">
        <w:tc>
          <w:tcPr>
            <w:tcW w:w="3303" w:type="dxa"/>
          </w:tcPr>
          <w:p w14:paraId="30CC8E61" w14:textId="77777777" w:rsidR="009C333A" w:rsidRPr="000378F9" w:rsidRDefault="00FB3B98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  <w:lang w:val="en-US"/>
              </w:rPr>
              <w:t>UAT-1C-</w:t>
            </w:r>
            <w:r w:rsidRPr="000378F9">
              <w:rPr>
                <w:bCs/>
              </w:rPr>
              <w:t>02</w:t>
            </w:r>
          </w:p>
        </w:tc>
        <w:tc>
          <w:tcPr>
            <w:tcW w:w="3304" w:type="dxa"/>
          </w:tcPr>
          <w:p w14:paraId="327EF961" w14:textId="77777777" w:rsidR="009C333A" w:rsidRPr="000378F9" w:rsidRDefault="00FB3B9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>
              <w:t>.</w:t>
            </w:r>
          </w:p>
        </w:tc>
        <w:tc>
          <w:tcPr>
            <w:tcW w:w="3304" w:type="dxa"/>
          </w:tcPr>
          <w:p w14:paraId="4C31C56B" w14:textId="77777777" w:rsidR="009C333A" w:rsidRPr="000378F9" w:rsidRDefault="00205A10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Круглосуточно, 7 дней в неделю</w:t>
            </w:r>
            <w:r w:rsidR="001923B5">
              <w:rPr>
                <w:bCs/>
              </w:rPr>
              <w:t>.</w:t>
            </w:r>
          </w:p>
        </w:tc>
      </w:tr>
      <w:tr w:rsidR="009C333A" w:rsidRPr="000378F9" w14:paraId="08509BD2" w14:textId="77777777" w:rsidTr="00FF4134">
        <w:tc>
          <w:tcPr>
            <w:tcW w:w="3303" w:type="dxa"/>
          </w:tcPr>
          <w:p w14:paraId="4DECF9CD" w14:textId="77777777" w:rsidR="009C333A" w:rsidRPr="000378F9" w:rsidRDefault="00FB3B98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  <w:lang w:val="en-US"/>
              </w:rPr>
              <w:t>UAT-1C-</w:t>
            </w:r>
            <w:r w:rsidRPr="000378F9">
              <w:rPr>
                <w:bCs/>
              </w:rPr>
              <w:t>02-1</w:t>
            </w:r>
          </w:p>
        </w:tc>
        <w:tc>
          <w:tcPr>
            <w:tcW w:w="3304" w:type="dxa"/>
          </w:tcPr>
          <w:p w14:paraId="17381181" w14:textId="77777777" w:rsidR="009C333A" w:rsidRPr="000378F9" w:rsidRDefault="00FB3B9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>
              <w:t>.</w:t>
            </w:r>
          </w:p>
        </w:tc>
        <w:tc>
          <w:tcPr>
            <w:tcW w:w="3304" w:type="dxa"/>
          </w:tcPr>
          <w:p w14:paraId="5D044825" w14:textId="77777777" w:rsidR="009C333A" w:rsidRPr="000378F9" w:rsidRDefault="00205A10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В момент выполнения задачи, данные сохраняются в БД</w:t>
            </w:r>
            <w:r w:rsidR="001923B5">
              <w:rPr>
                <w:bCs/>
              </w:rPr>
              <w:t>.</w:t>
            </w:r>
          </w:p>
        </w:tc>
      </w:tr>
      <w:tr w:rsidR="009C333A" w:rsidRPr="000378F9" w14:paraId="65D2D410" w14:textId="77777777" w:rsidTr="00FF4134">
        <w:tc>
          <w:tcPr>
            <w:tcW w:w="3303" w:type="dxa"/>
          </w:tcPr>
          <w:p w14:paraId="17767BBE" w14:textId="77777777" w:rsidR="009C333A" w:rsidRPr="000378F9" w:rsidRDefault="00FB3B98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  <w:lang w:val="en-US"/>
              </w:rPr>
              <w:t>UAT-1C-</w:t>
            </w:r>
            <w:r w:rsidRPr="000378F9">
              <w:rPr>
                <w:bCs/>
              </w:rPr>
              <w:t>02-2</w:t>
            </w:r>
          </w:p>
        </w:tc>
        <w:tc>
          <w:tcPr>
            <w:tcW w:w="3304" w:type="dxa"/>
          </w:tcPr>
          <w:p w14:paraId="3775E132" w14:textId="77777777" w:rsidR="009C333A" w:rsidRPr="000378F9" w:rsidRDefault="00FB3B9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>
              <w:t>.</w:t>
            </w:r>
          </w:p>
        </w:tc>
        <w:tc>
          <w:tcPr>
            <w:tcW w:w="3304" w:type="dxa"/>
          </w:tcPr>
          <w:p w14:paraId="404D0558" w14:textId="77777777" w:rsidR="009C333A" w:rsidRPr="000378F9" w:rsidRDefault="00205A10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В момент выполнения задачи, данные сохраняются в БД</w:t>
            </w:r>
            <w:r w:rsidR="001923B5">
              <w:rPr>
                <w:bCs/>
              </w:rPr>
              <w:t>.</w:t>
            </w:r>
          </w:p>
        </w:tc>
      </w:tr>
    </w:tbl>
    <w:p w14:paraId="641E5482" w14:textId="77777777" w:rsidR="00FF4134" w:rsidRPr="000378F9" w:rsidRDefault="00FF4134" w:rsidP="002E4F7E">
      <w:pPr>
        <w:pStyle w:val="34b"/>
      </w:pPr>
    </w:p>
    <w:p w14:paraId="7A9CF23D" w14:textId="77777777" w:rsidR="000E60AA" w:rsidRPr="000E60AA" w:rsidRDefault="000E60AA" w:rsidP="002E4F7E">
      <w:pPr>
        <w:pStyle w:val="34b"/>
      </w:pPr>
    </w:p>
    <w:p w14:paraId="72060764" w14:textId="77777777" w:rsidR="000E60AA" w:rsidRDefault="000E60AA" w:rsidP="005618C4">
      <w:pPr>
        <w:pStyle w:val="4"/>
        <w:spacing w:line="276" w:lineRule="auto"/>
      </w:pPr>
      <w:r>
        <w:t>Перечень и критерии отказов</w:t>
      </w:r>
    </w:p>
    <w:p w14:paraId="6C5683A2" w14:textId="77777777" w:rsidR="001476DC" w:rsidRDefault="001476DC" w:rsidP="002E4F7E">
      <w:pPr>
        <w:pStyle w:val="34b"/>
      </w:pPr>
      <w:r>
        <w:t xml:space="preserve">Перечень критериев отказа для каждой функции модуля </w:t>
      </w:r>
      <w:r w:rsidR="00205A10" w:rsidRPr="00205A10">
        <w:t>Управление водителями и учет рабочего времени</w:t>
      </w:r>
      <w:r w:rsidR="00205A10">
        <w:t xml:space="preserve"> </w:t>
      </w:r>
      <w:r>
        <w:t xml:space="preserve">рассмотрен в таблице (Таблица 28). </w:t>
      </w:r>
    </w:p>
    <w:p w14:paraId="4E04C4E1" w14:textId="77777777" w:rsidR="000378F9" w:rsidRDefault="000378F9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4</w:t>
      </w:r>
      <w:r w:rsidR="00301A21">
        <w:rPr>
          <w:noProof/>
        </w:rPr>
        <w:fldChar w:fldCharType="end"/>
      </w:r>
      <w:r>
        <w:t xml:space="preserve"> - Перечень критериев отказа для каждой функции модуля.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1476DC" w14:paraId="7C5E808B" w14:textId="77777777" w:rsidTr="001476DC">
        <w:tc>
          <w:tcPr>
            <w:tcW w:w="3303" w:type="dxa"/>
          </w:tcPr>
          <w:p w14:paraId="2801BC4A" w14:textId="77777777" w:rsidR="001476DC" w:rsidRPr="000378F9" w:rsidRDefault="001476DC" w:rsidP="005618C4">
            <w:pPr>
              <w:pStyle w:val="Default"/>
              <w:spacing w:line="276" w:lineRule="auto"/>
              <w:jc w:val="center"/>
            </w:pPr>
            <w:r w:rsidRPr="000378F9">
              <w:rPr>
                <w:b/>
                <w:bCs/>
              </w:rPr>
              <w:t>Функция</w:t>
            </w:r>
          </w:p>
          <w:p w14:paraId="65A12079" w14:textId="77777777" w:rsidR="001476DC" w:rsidRPr="000378F9" w:rsidRDefault="001476DC" w:rsidP="002E4F7E">
            <w:pPr>
              <w:pStyle w:val="34b"/>
            </w:pPr>
          </w:p>
        </w:tc>
        <w:tc>
          <w:tcPr>
            <w:tcW w:w="3304" w:type="dxa"/>
          </w:tcPr>
          <w:p w14:paraId="7167A7A2" w14:textId="77777777" w:rsidR="001476DC" w:rsidRPr="000378F9" w:rsidRDefault="001476DC" w:rsidP="005618C4">
            <w:pPr>
              <w:pStyle w:val="Default"/>
              <w:spacing w:line="276" w:lineRule="auto"/>
              <w:jc w:val="both"/>
            </w:pPr>
            <w:r w:rsidRPr="000378F9">
              <w:rPr>
                <w:b/>
                <w:bCs/>
              </w:rPr>
              <w:t xml:space="preserve">Критерии отказа </w:t>
            </w:r>
          </w:p>
          <w:p w14:paraId="3096DE59" w14:textId="77777777" w:rsidR="001476DC" w:rsidRPr="000378F9" w:rsidRDefault="001476DC" w:rsidP="002E4F7E">
            <w:pPr>
              <w:pStyle w:val="34b"/>
            </w:pPr>
          </w:p>
        </w:tc>
        <w:tc>
          <w:tcPr>
            <w:tcW w:w="3304" w:type="dxa"/>
          </w:tcPr>
          <w:p w14:paraId="26DCD6C6" w14:textId="77777777" w:rsidR="001476DC" w:rsidRPr="000378F9" w:rsidRDefault="001476DC" w:rsidP="005618C4">
            <w:pPr>
              <w:pStyle w:val="Default"/>
              <w:spacing w:line="276" w:lineRule="auto"/>
              <w:jc w:val="both"/>
            </w:pPr>
            <w:r w:rsidRPr="000378F9">
              <w:rPr>
                <w:b/>
                <w:bCs/>
              </w:rPr>
              <w:t xml:space="preserve">Время восстановления </w:t>
            </w:r>
          </w:p>
          <w:p w14:paraId="012826A0" w14:textId="77777777" w:rsidR="001476DC" w:rsidRPr="000378F9" w:rsidRDefault="001476DC" w:rsidP="002E4F7E">
            <w:pPr>
              <w:pStyle w:val="34b"/>
            </w:pPr>
          </w:p>
        </w:tc>
      </w:tr>
      <w:tr w:rsidR="00FF4134" w14:paraId="694566F0" w14:textId="77777777" w:rsidTr="001476DC">
        <w:tc>
          <w:tcPr>
            <w:tcW w:w="3303" w:type="dxa"/>
          </w:tcPr>
          <w:p w14:paraId="50764C15" w14:textId="77777777" w:rsidR="00FF4134" w:rsidRPr="000378F9" w:rsidRDefault="00205A10" w:rsidP="005F761B">
            <w:pPr>
              <w:pStyle w:val="Default"/>
              <w:spacing w:line="276" w:lineRule="auto"/>
              <w:rPr>
                <w:bCs/>
              </w:rPr>
            </w:pPr>
            <w:r w:rsidRPr="000378F9">
              <w:rPr>
                <w:bCs/>
                <w:lang w:val="en-US"/>
              </w:rPr>
              <w:t>UAT</w:t>
            </w:r>
            <w:r w:rsidRPr="000378F9">
              <w:rPr>
                <w:bCs/>
              </w:rPr>
              <w:t>-1</w:t>
            </w:r>
            <w:r w:rsidRPr="000378F9">
              <w:rPr>
                <w:bCs/>
                <w:lang w:val="en-US"/>
              </w:rPr>
              <w:t>C</w:t>
            </w:r>
            <w:r w:rsidRPr="000378F9">
              <w:rPr>
                <w:bCs/>
              </w:rPr>
              <w:t>-01</w:t>
            </w:r>
          </w:p>
        </w:tc>
        <w:tc>
          <w:tcPr>
            <w:tcW w:w="3304" w:type="dxa"/>
          </w:tcPr>
          <w:p w14:paraId="6551A31C" w14:textId="77777777" w:rsidR="00FF4134" w:rsidRPr="000378F9" w:rsidRDefault="00205A10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Ошибка сохранения в БД</w:t>
            </w:r>
            <w:r w:rsidR="001923B5">
              <w:rPr>
                <w:bCs/>
              </w:rPr>
              <w:t>.</w:t>
            </w:r>
          </w:p>
        </w:tc>
        <w:tc>
          <w:tcPr>
            <w:tcW w:w="3304" w:type="dxa"/>
          </w:tcPr>
          <w:p w14:paraId="07EB4F14" w14:textId="77777777" w:rsidR="00FF4134" w:rsidRPr="000378F9" w:rsidRDefault="00205A10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1-2 дня.</w:t>
            </w:r>
          </w:p>
        </w:tc>
      </w:tr>
      <w:tr w:rsidR="00606BBB" w14:paraId="4EB946B8" w14:textId="77777777" w:rsidTr="001476DC">
        <w:tc>
          <w:tcPr>
            <w:tcW w:w="3303" w:type="dxa"/>
          </w:tcPr>
          <w:p w14:paraId="268AF9A1" w14:textId="77777777" w:rsidR="00606BBB" w:rsidRPr="000378F9" w:rsidRDefault="00606BBB" w:rsidP="005F761B">
            <w:pPr>
              <w:pStyle w:val="Default"/>
              <w:spacing w:line="276" w:lineRule="auto"/>
              <w:rPr>
                <w:bCs/>
                <w:lang w:val="en-US"/>
              </w:rPr>
            </w:pPr>
            <w:r w:rsidRPr="000378F9">
              <w:rPr>
                <w:bCs/>
              </w:rPr>
              <w:t>UAT-1C-01-1</w:t>
            </w:r>
          </w:p>
        </w:tc>
        <w:tc>
          <w:tcPr>
            <w:tcW w:w="3304" w:type="dxa"/>
          </w:tcPr>
          <w:p w14:paraId="3C97534E" w14:textId="77777777" w:rsidR="00606BBB" w:rsidRPr="000378F9" w:rsidRDefault="00606BBB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Ошибка сохранения в БД</w:t>
            </w:r>
            <w:r w:rsidR="001923B5">
              <w:rPr>
                <w:bCs/>
              </w:rPr>
              <w:t>.</w:t>
            </w:r>
          </w:p>
        </w:tc>
        <w:tc>
          <w:tcPr>
            <w:tcW w:w="3304" w:type="dxa"/>
          </w:tcPr>
          <w:p w14:paraId="1463AB8F" w14:textId="77777777" w:rsidR="00606BBB" w:rsidRPr="000378F9" w:rsidRDefault="00606BBB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1-2 дня.</w:t>
            </w:r>
          </w:p>
        </w:tc>
      </w:tr>
      <w:tr w:rsidR="00606BBB" w14:paraId="17646DAF" w14:textId="77777777" w:rsidTr="001476DC">
        <w:tc>
          <w:tcPr>
            <w:tcW w:w="3303" w:type="dxa"/>
          </w:tcPr>
          <w:p w14:paraId="34DADC68" w14:textId="77777777" w:rsidR="00606BBB" w:rsidRPr="000378F9" w:rsidRDefault="00606BBB" w:rsidP="005F761B">
            <w:pPr>
              <w:pStyle w:val="Default"/>
              <w:spacing w:line="276" w:lineRule="auto"/>
              <w:rPr>
                <w:bCs/>
              </w:rPr>
            </w:pPr>
            <w:r w:rsidRPr="000378F9">
              <w:rPr>
                <w:bCs/>
                <w:lang w:val="en-US"/>
              </w:rPr>
              <w:t>UAT-1C-</w:t>
            </w:r>
            <w:r w:rsidRPr="000378F9">
              <w:rPr>
                <w:bCs/>
              </w:rPr>
              <w:t>01-2</w:t>
            </w:r>
          </w:p>
        </w:tc>
        <w:tc>
          <w:tcPr>
            <w:tcW w:w="3304" w:type="dxa"/>
          </w:tcPr>
          <w:p w14:paraId="4B465A45" w14:textId="77777777" w:rsidR="00606BBB" w:rsidRPr="000378F9" w:rsidRDefault="00606BBB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Ошибка сохранения в БД</w:t>
            </w:r>
            <w:r w:rsidR="001923B5">
              <w:rPr>
                <w:bCs/>
              </w:rPr>
              <w:t>.</w:t>
            </w:r>
          </w:p>
        </w:tc>
        <w:tc>
          <w:tcPr>
            <w:tcW w:w="3304" w:type="dxa"/>
          </w:tcPr>
          <w:p w14:paraId="6501F6C2" w14:textId="77777777" w:rsidR="00606BBB" w:rsidRPr="000378F9" w:rsidRDefault="00606BBB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1-2 дня.</w:t>
            </w:r>
          </w:p>
        </w:tc>
      </w:tr>
      <w:tr w:rsidR="00606BBB" w14:paraId="5648BEFF" w14:textId="77777777" w:rsidTr="001476DC">
        <w:tc>
          <w:tcPr>
            <w:tcW w:w="3303" w:type="dxa"/>
          </w:tcPr>
          <w:p w14:paraId="02D09A0F" w14:textId="77777777" w:rsidR="00606BBB" w:rsidRPr="000378F9" w:rsidRDefault="00606BBB" w:rsidP="005F761B">
            <w:pPr>
              <w:pStyle w:val="Default"/>
              <w:spacing w:line="276" w:lineRule="auto"/>
              <w:rPr>
                <w:bCs/>
                <w:lang w:val="en-US"/>
              </w:rPr>
            </w:pPr>
            <w:r w:rsidRPr="000378F9">
              <w:rPr>
                <w:bCs/>
                <w:lang w:val="en-US"/>
              </w:rPr>
              <w:t>UAT-1C-</w:t>
            </w:r>
            <w:r w:rsidRPr="000378F9">
              <w:rPr>
                <w:bCs/>
              </w:rPr>
              <w:t>02</w:t>
            </w:r>
          </w:p>
        </w:tc>
        <w:tc>
          <w:tcPr>
            <w:tcW w:w="3304" w:type="dxa"/>
          </w:tcPr>
          <w:p w14:paraId="17B2EFDE" w14:textId="77777777" w:rsidR="00606BBB" w:rsidRPr="000378F9" w:rsidRDefault="001923B5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>
              <w:rPr>
                <w:bCs/>
              </w:rPr>
              <w:t>Ошибка расчетов.</w:t>
            </w:r>
          </w:p>
        </w:tc>
        <w:tc>
          <w:tcPr>
            <w:tcW w:w="3304" w:type="dxa"/>
          </w:tcPr>
          <w:p w14:paraId="46A8D6E4" w14:textId="77777777" w:rsidR="00606BBB" w:rsidRPr="000378F9" w:rsidRDefault="00606BBB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1-2 дня.</w:t>
            </w:r>
          </w:p>
        </w:tc>
      </w:tr>
      <w:tr w:rsidR="00606BBB" w14:paraId="4624D039" w14:textId="77777777" w:rsidTr="001476DC">
        <w:tc>
          <w:tcPr>
            <w:tcW w:w="3303" w:type="dxa"/>
          </w:tcPr>
          <w:p w14:paraId="3FD41221" w14:textId="77777777" w:rsidR="00606BBB" w:rsidRPr="000378F9" w:rsidRDefault="00606BBB" w:rsidP="005F761B">
            <w:pPr>
              <w:pStyle w:val="Default"/>
              <w:spacing w:line="276" w:lineRule="auto"/>
              <w:rPr>
                <w:bCs/>
                <w:lang w:val="en-US"/>
              </w:rPr>
            </w:pPr>
            <w:r w:rsidRPr="000378F9">
              <w:rPr>
                <w:bCs/>
                <w:lang w:val="en-US"/>
              </w:rPr>
              <w:t>UAT-1C-</w:t>
            </w:r>
            <w:r w:rsidRPr="000378F9">
              <w:rPr>
                <w:bCs/>
              </w:rPr>
              <w:t>02-1</w:t>
            </w:r>
          </w:p>
        </w:tc>
        <w:tc>
          <w:tcPr>
            <w:tcW w:w="3304" w:type="dxa"/>
          </w:tcPr>
          <w:p w14:paraId="45C85F7E" w14:textId="77777777" w:rsidR="00606BBB" w:rsidRPr="000378F9" w:rsidRDefault="00606BBB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Ошибка расчетов</w:t>
            </w:r>
            <w:r w:rsidR="001923B5">
              <w:rPr>
                <w:bCs/>
              </w:rPr>
              <w:t>.</w:t>
            </w:r>
          </w:p>
        </w:tc>
        <w:tc>
          <w:tcPr>
            <w:tcW w:w="3304" w:type="dxa"/>
          </w:tcPr>
          <w:p w14:paraId="33044701" w14:textId="77777777" w:rsidR="00606BBB" w:rsidRPr="000378F9" w:rsidRDefault="00606BBB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1-2 дня.</w:t>
            </w:r>
          </w:p>
        </w:tc>
      </w:tr>
      <w:tr w:rsidR="00606BBB" w14:paraId="4EB87DE0" w14:textId="77777777" w:rsidTr="001476DC">
        <w:tc>
          <w:tcPr>
            <w:tcW w:w="3303" w:type="dxa"/>
          </w:tcPr>
          <w:p w14:paraId="0D54F2E7" w14:textId="77777777" w:rsidR="00606BBB" w:rsidRPr="000378F9" w:rsidRDefault="00606BBB" w:rsidP="005F761B">
            <w:pPr>
              <w:pStyle w:val="Default"/>
              <w:spacing w:line="276" w:lineRule="auto"/>
              <w:rPr>
                <w:bCs/>
                <w:lang w:val="en-US"/>
              </w:rPr>
            </w:pPr>
            <w:r w:rsidRPr="000378F9">
              <w:rPr>
                <w:bCs/>
                <w:lang w:val="en-US"/>
              </w:rPr>
              <w:t>UAT-1C-</w:t>
            </w:r>
            <w:r w:rsidRPr="000378F9">
              <w:rPr>
                <w:bCs/>
              </w:rPr>
              <w:t>02-2</w:t>
            </w:r>
          </w:p>
        </w:tc>
        <w:tc>
          <w:tcPr>
            <w:tcW w:w="3304" w:type="dxa"/>
          </w:tcPr>
          <w:p w14:paraId="0EF73361" w14:textId="77777777" w:rsidR="00606BBB" w:rsidRPr="000378F9" w:rsidRDefault="00606BBB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Ошибка расчетов</w:t>
            </w:r>
            <w:r w:rsidR="001923B5">
              <w:rPr>
                <w:bCs/>
              </w:rPr>
              <w:t>.</w:t>
            </w:r>
          </w:p>
        </w:tc>
        <w:tc>
          <w:tcPr>
            <w:tcW w:w="3304" w:type="dxa"/>
          </w:tcPr>
          <w:p w14:paraId="3C7AD134" w14:textId="77777777" w:rsidR="00606BBB" w:rsidRPr="000378F9" w:rsidRDefault="00606BBB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1-2 дня.</w:t>
            </w:r>
          </w:p>
        </w:tc>
      </w:tr>
    </w:tbl>
    <w:p w14:paraId="16C1C6E1" w14:textId="77777777" w:rsidR="001923B5" w:rsidRDefault="001923B5" w:rsidP="007E4CE7">
      <w:pPr>
        <w:pStyle w:val="3"/>
        <w:numPr>
          <w:ilvl w:val="0"/>
          <w:numId w:val="0"/>
        </w:numPr>
      </w:pPr>
      <w:r>
        <w:br w:type="page"/>
      </w:r>
    </w:p>
    <w:p w14:paraId="22F76AAD" w14:textId="77777777" w:rsidR="001476DC" w:rsidRPr="00FA5C89" w:rsidRDefault="001476DC" w:rsidP="002E4F7E">
      <w:pPr>
        <w:pStyle w:val="34b"/>
      </w:pPr>
    </w:p>
    <w:p w14:paraId="08C42686" w14:textId="77777777" w:rsidR="00DB41F3" w:rsidRDefault="00DB41F3" w:rsidP="005618C4">
      <w:pPr>
        <w:pStyle w:val="3"/>
        <w:spacing w:line="276" w:lineRule="auto"/>
      </w:pPr>
      <w:r w:rsidRPr="00DB41F3">
        <w:t>Учет ремонтных листов</w:t>
      </w:r>
    </w:p>
    <w:p w14:paraId="68069494" w14:textId="77777777" w:rsidR="004C2FF7" w:rsidRPr="004C2FF7" w:rsidRDefault="004C2FF7" w:rsidP="005618C4">
      <w:pPr>
        <w:pStyle w:val="4"/>
        <w:spacing w:line="276" w:lineRule="auto"/>
      </w:pPr>
      <w:r w:rsidRPr="004C2FF7">
        <w:t>Перечень функций(задач), подлежащих автоматизации.</w:t>
      </w:r>
    </w:p>
    <w:p w14:paraId="5F7EF0EB" w14:textId="77777777" w:rsidR="004C2FF7" w:rsidRPr="004C2FF7" w:rsidRDefault="004C2FF7" w:rsidP="002E4F7E">
      <w:pPr>
        <w:pStyle w:val="34b"/>
      </w:pPr>
    </w:p>
    <w:p w14:paraId="23ED4A94" w14:textId="77777777" w:rsidR="004C2FF7" w:rsidRDefault="004C2FF7" w:rsidP="002E4F7E">
      <w:pPr>
        <w:pStyle w:val="34b"/>
      </w:pPr>
      <w:r>
        <w:t xml:space="preserve">Учет </w:t>
      </w:r>
      <w:r w:rsidR="00811BB5">
        <w:t>ремонтных листов</w:t>
      </w:r>
      <w:r>
        <w:t xml:space="preserve"> обеспечивает выполнение следующих функций:</w:t>
      </w:r>
    </w:p>
    <w:p w14:paraId="6152D61F" w14:textId="77777777" w:rsidR="004C2FF7" w:rsidRPr="00E31B40" w:rsidRDefault="004C2FF7" w:rsidP="005618C4">
      <w:pPr>
        <w:pStyle w:val="Default"/>
        <w:spacing w:line="276" w:lineRule="auto"/>
        <w:jc w:val="both"/>
        <w:rPr>
          <w:b/>
          <w:bCs/>
          <w:sz w:val="20"/>
          <w:szCs w:val="20"/>
        </w:rPr>
      </w:pPr>
    </w:p>
    <w:p w14:paraId="41ED529B" w14:textId="77777777" w:rsidR="004C2FF7" w:rsidRDefault="004C2FF7" w:rsidP="002E4F7E">
      <w:pPr>
        <w:pStyle w:val="3413"/>
      </w:pPr>
      <w:r w:rsidRPr="00620E91">
        <w:rPr>
          <w:bCs/>
        </w:rPr>
        <w:t>[</w:t>
      </w:r>
      <w:r w:rsidRPr="00620E91">
        <w:rPr>
          <w:bCs/>
          <w:lang w:val="en-US"/>
        </w:rPr>
        <w:t>UAT</w:t>
      </w:r>
      <w:r w:rsidRPr="00620E91">
        <w:rPr>
          <w:bCs/>
        </w:rPr>
        <w:t>-1</w:t>
      </w:r>
      <w:r w:rsidRPr="00620E91">
        <w:rPr>
          <w:bCs/>
          <w:lang w:val="en-US"/>
        </w:rPr>
        <w:t>C</w:t>
      </w:r>
      <w:r w:rsidRPr="00620E91">
        <w:rPr>
          <w:bCs/>
        </w:rPr>
        <w:t>-</w:t>
      </w:r>
      <w:r>
        <w:rPr>
          <w:bCs/>
        </w:rPr>
        <w:t>03</w:t>
      </w:r>
      <w:r w:rsidRPr="00620E91">
        <w:rPr>
          <w:bCs/>
        </w:rPr>
        <w:t xml:space="preserve">] </w:t>
      </w:r>
      <w:r w:rsidRPr="00620E91">
        <w:t>Учет</w:t>
      </w:r>
      <w:r>
        <w:t xml:space="preserve"> ремонтных листов:</w:t>
      </w:r>
    </w:p>
    <w:p w14:paraId="4886DB00" w14:textId="77777777" w:rsidR="004C2FF7" w:rsidRPr="00620E91" w:rsidRDefault="008275A6" w:rsidP="002E4F7E">
      <w:pPr>
        <w:pStyle w:val="3423"/>
      </w:pPr>
      <w:r w:rsidRPr="008275A6">
        <w:rPr>
          <w:sz w:val="22"/>
        </w:rPr>
        <w:t>[</w:t>
      </w:r>
      <w:r w:rsidRPr="008275A6">
        <w:rPr>
          <w:sz w:val="22"/>
          <w:lang w:val="en-US"/>
        </w:rPr>
        <w:t>UAT</w:t>
      </w:r>
      <w:r w:rsidRPr="008275A6">
        <w:rPr>
          <w:sz w:val="22"/>
        </w:rPr>
        <w:t>-1</w:t>
      </w:r>
      <w:r w:rsidRPr="008275A6">
        <w:rPr>
          <w:sz w:val="22"/>
          <w:lang w:val="en-US"/>
        </w:rPr>
        <w:t>C</w:t>
      </w:r>
      <w:r w:rsidRPr="008275A6">
        <w:rPr>
          <w:sz w:val="22"/>
        </w:rPr>
        <w:t xml:space="preserve">-03-01] </w:t>
      </w:r>
      <w:r w:rsidR="00741163">
        <w:t>работа со справочником «Д</w:t>
      </w:r>
      <w:r>
        <w:t>ефекты»</w:t>
      </w:r>
      <w:r w:rsidRPr="008275A6">
        <w:t>;</w:t>
      </w:r>
    </w:p>
    <w:p w14:paraId="788C6EE8" w14:textId="77777777" w:rsidR="004C2FF7" w:rsidRPr="00AC7350" w:rsidRDefault="008275A6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>
        <w:t>03</w:t>
      </w:r>
      <w:r w:rsidRPr="00620E91">
        <w:t>-02]</w:t>
      </w:r>
      <w:r w:rsidR="00741163">
        <w:t xml:space="preserve"> работа со справочником «Н</w:t>
      </w:r>
      <w:r>
        <w:t>оменклатуры»</w:t>
      </w:r>
      <w:r w:rsidR="001923B5">
        <w:t xml:space="preserve"> </w:t>
      </w:r>
      <w:r>
        <w:t>(запчасти)</w:t>
      </w:r>
      <w:r w:rsidRPr="008275A6">
        <w:t>;</w:t>
      </w:r>
    </w:p>
    <w:p w14:paraId="3E87A74D" w14:textId="77777777" w:rsidR="00AC7350" w:rsidRPr="00AC7350" w:rsidRDefault="008275A6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>
        <w:t>03-03</w:t>
      </w:r>
      <w:r w:rsidRPr="00620E91">
        <w:t>]</w:t>
      </w:r>
      <w:r w:rsidR="00741163">
        <w:t xml:space="preserve"> работа со справочником «К</w:t>
      </w:r>
      <w:r>
        <w:t>онтрагенты»</w:t>
      </w:r>
      <w:r w:rsidR="001923B5">
        <w:t xml:space="preserve"> </w:t>
      </w:r>
      <w:r>
        <w:t>(автосервисы);</w:t>
      </w:r>
    </w:p>
    <w:p w14:paraId="752A19E6" w14:textId="77777777" w:rsidR="00AC7350" w:rsidRPr="00AC7350" w:rsidRDefault="008275A6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>
        <w:t>03-04</w:t>
      </w:r>
      <w:r w:rsidRPr="00620E91">
        <w:t>]</w:t>
      </w:r>
      <w:r w:rsidR="00741163">
        <w:t xml:space="preserve"> </w:t>
      </w:r>
      <w:r>
        <w:t>оформление ремонтного листа;</w:t>
      </w:r>
    </w:p>
    <w:p w14:paraId="6B308018" w14:textId="77777777" w:rsidR="00AC7350" w:rsidRPr="003B1D8B" w:rsidRDefault="008275A6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>
        <w:t>03-05</w:t>
      </w:r>
      <w:r w:rsidRPr="00620E91">
        <w:t>]</w:t>
      </w:r>
      <w:r w:rsidR="00741163">
        <w:t xml:space="preserve"> </w:t>
      </w:r>
      <w:r>
        <w:t>списание затрат по бухучету;</w:t>
      </w:r>
    </w:p>
    <w:p w14:paraId="3EAEF628" w14:textId="77777777" w:rsidR="003B1D8B" w:rsidRPr="00AC7350" w:rsidRDefault="008275A6" w:rsidP="001923B5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>
        <w:t>03-06</w:t>
      </w:r>
      <w:r w:rsidRPr="00620E91">
        <w:t>]</w:t>
      </w:r>
      <w:r w:rsidR="00741163">
        <w:t xml:space="preserve"> </w:t>
      </w:r>
      <w:r>
        <w:t>печать документов</w:t>
      </w:r>
      <w:r w:rsidR="00741163">
        <w:t xml:space="preserve"> </w:t>
      </w:r>
      <w:r>
        <w:t>(ремонтные листы, акт на списание и дефектная ведомость);</w:t>
      </w:r>
    </w:p>
    <w:p w14:paraId="5926237D" w14:textId="77777777" w:rsidR="003B1D8B" w:rsidRDefault="003B1D8B" w:rsidP="002E4F7E">
      <w:pPr>
        <w:pStyle w:val="341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>
        <w:t>04</w:t>
      </w:r>
      <w:r w:rsidRPr="00620E91">
        <w:t xml:space="preserve">] </w:t>
      </w:r>
      <w:r>
        <w:t>Учет техосмотров:</w:t>
      </w:r>
    </w:p>
    <w:p w14:paraId="272C4CC7" w14:textId="77777777" w:rsidR="003B1D8B" w:rsidRPr="00606700" w:rsidRDefault="003B1D8B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>
        <w:t>04-01</w:t>
      </w:r>
      <w:r w:rsidRPr="00620E91">
        <w:t>]</w:t>
      </w:r>
      <w:r w:rsidR="008275A6">
        <w:rPr>
          <w:lang w:val="en-US"/>
        </w:rPr>
        <w:t xml:space="preserve"> </w:t>
      </w:r>
      <w:r w:rsidR="008275A6">
        <w:t>планирование техосмотров</w:t>
      </w:r>
      <w:r w:rsidR="008275A6">
        <w:rPr>
          <w:lang w:val="en-US"/>
        </w:rPr>
        <w:t>;</w:t>
      </w:r>
    </w:p>
    <w:p w14:paraId="698A2404" w14:textId="77777777" w:rsidR="003B1D8B" w:rsidRPr="00606700" w:rsidRDefault="003B1D8B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>
        <w:t>04-02</w:t>
      </w:r>
      <w:r w:rsidRPr="00620E91">
        <w:t>]</w:t>
      </w:r>
      <w:r w:rsidR="008275A6">
        <w:rPr>
          <w:lang w:val="en-US"/>
        </w:rPr>
        <w:t xml:space="preserve"> </w:t>
      </w:r>
      <w:r w:rsidR="008275A6">
        <w:t>проведение техосмотров;</w:t>
      </w:r>
    </w:p>
    <w:p w14:paraId="7394905B" w14:textId="77777777" w:rsidR="00AC7350" w:rsidRPr="00620E91" w:rsidRDefault="003B1D8B" w:rsidP="001923B5">
      <w:pPr>
        <w:pStyle w:val="3423"/>
      </w:pPr>
      <w:r w:rsidRPr="00620E91">
        <w:t xml:space="preserve"> 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>
        <w:t>04-03</w:t>
      </w:r>
      <w:r w:rsidRPr="00620E91">
        <w:t>]</w:t>
      </w:r>
      <w:r w:rsidR="008275A6" w:rsidRPr="008275A6">
        <w:t xml:space="preserve"> </w:t>
      </w:r>
      <w:r w:rsidR="008275A6">
        <w:t>формирование документа «технический осмотр».</w:t>
      </w:r>
    </w:p>
    <w:p w14:paraId="2572EA45" w14:textId="77777777" w:rsidR="00AC7350" w:rsidRPr="00606700" w:rsidRDefault="004C2FF7" w:rsidP="002E4F7E">
      <w:pPr>
        <w:pStyle w:val="341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3B1D8B">
        <w:t>05</w:t>
      </w:r>
      <w:r w:rsidRPr="00620E91">
        <w:t xml:space="preserve">] </w:t>
      </w:r>
      <w:r w:rsidR="00606BBB">
        <w:t>Отчетность</w:t>
      </w:r>
      <w:r>
        <w:t>:</w:t>
      </w:r>
    </w:p>
    <w:p w14:paraId="4492329B" w14:textId="77777777" w:rsidR="004C2FF7" w:rsidRPr="00515549" w:rsidRDefault="003B1D8B" w:rsidP="002E4F7E">
      <w:pPr>
        <w:pStyle w:val="3423"/>
      </w:pPr>
      <w:r w:rsidRPr="00620E91">
        <w:t xml:space="preserve"> </w:t>
      </w:r>
      <w:r w:rsidR="004C2FF7" w:rsidRPr="00620E91">
        <w:t>[</w:t>
      </w:r>
      <w:r w:rsidR="004C2FF7" w:rsidRPr="00620E91">
        <w:rPr>
          <w:lang w:val="en-US"/>
        </w:rPr>
        <w:t>UAT</w:t>
      </w:r>
      <w:r w:rsidR="004C2FF7" w:rsidRPr="00620E91">
        <w:t>-1</w:t>
      </w:r>
      <w:r w:rsidR="004C2FF7" w:rsidRPr="00620E91">
        <w:rPr>
          <w:lang w:val="en-US"/>
        </w:rPr>
        <w:t>C</w:t>
      </w:r>
      <w:r w:rsidR="004C2FF7" w:rsidRPr="00620E91">
        <w:t>-</w:t>
      </w:r>
      <w:r>
        <w:t>05-01</w:t>
      </w:r>
      <w:r w:rsidR="004C2FF7" w:rsidRPr="00620E91">
        <w:t>]</w:t>
      </w:r>
      <w:r w:rsidR="00606700">
        <w:t xml:space="preserve"> </w:t>
      </w:r>
      <w:r w:rsidR="008275A6">
        <w:t>анализ затрат по каждой машине.</w:t>
      </w:r>
    </w:p>
    <w:p w14:paraId="37AC4079" w14:textId="77777777" w:rsidR="002E4F7E" w:rsidRDefault="002E4F7E">
      <w:pPr>
        <w:rPr>
          <w:lang w:eastAsia="x-none"/>
        </w:rPr>
      </w:pPr>
      <w:r>
        <w:br w:type="page"/>
      </w:r>
    </w:p>
    <w:p w14:paraId="66322577" w14:textId="77777777" w:rsidR="00AC7350" w:rsidRPr="00AC7350" w:rsidRDefault="00AC7350" w:rsidP="002E4F7E">
      <w:pPr>
        <w:pStyle w:val="3423"/>
      </w:pPr>
    </w:p>
    <w:p w14:paraId="2CD43952" w14:textId="77777777" w:rsidR="004C2FF7" w:rsidRDefault="004C2FF7" w:rsidP="005618C4">
      <w:pPr>
        <w:pStyle w:val="4"/>
        <w:spacing w:line="276" w:lineRule="auto"/>
      </w:pPr>
      <w:r w:rsidRPr="004C2FF7">
        <w:t>Основные характеристики результата выполнения функции (задачи)</w:t>
      </w:r>
    </w:p>
    <w:p w14:paraId="64A7D8A0" w14:textId="77777777" w:rsidR="00A70C7B" w:rsidRPr="002B5488" w:rsidRDefault="00A70C7B" w:rsidP="00A70C7B">
      <w:pPr>
        <w:pStyle w:val="34b"/>
      </w:pPr>
      <w:r w:rsidRPr="002B5488">
        <w:t xml:space="preserve">В результате работы модуля </w:t>
      </w:r>
      <w:r>
        <w:t>должны обеспечиваться</w:t>
      </w:r>
      <w:r w:rsidRPr="002B5488">
        <w:t>:</w:t>
      </w:r>
    </w:p>
    <w:p w14:paraId="162E6A2A" w14:textId="77777777" w:rsidR="00A70C7B" w:rsidRPr="00A70C7B" w:rsidRDefault="00A70C7B" w:rsidP="00A70C7B">
      <w:pPr>
        <w:pStyle w:val="34b"/>
        <w:rPr>
          <w:lang w:eastAsia="ru-RU"/>
        </w:rPr>
      </w:pPr>
    </w:p>
    <w:p w14:paraId="0DAB804A" w14:textId="77777777" w:rsidR="00741163" w:rsidRPr="00A70C7B" w:rsidRDefault="00A70C7B" w:rsidP="00A70C7B">
      <w:pPr>
        <w:pStyle w:val="3413"/>
      </w:pPr>
      <w:r>
        <w:rPr>
          <w:rStyle w:val="afc"/>
          <w:b w:val="0"/>
          <w:bCs w:val="0"/>
        </w:rPr>
        <w:t>п</w:t>
      </w:r>
      <w:r w:rsidR="00B52D27" w:rsidRPr="00741163">
        <w:rPr>
          <w:rStyle w:val="afc"/>
          <w:b w:val="0"/>
          <w:bCs w:val="0"/>
        </w:rPr>
        <w:t>олная прозрачность учета ремонтов</w:t>
      </w:r>
      <w:r w:rsidRPr="00A70C7B">
        <w:t>;</w:t>
      </w:r>
    </w:p>
    <w:p w14:paraId="07653EC0" w14:textId="77777777" w:rsidR="00741163" w:rsidRDefault="00A70C7B" w:rsidP="00A70C7B">
      <w:pPr>
        <w:pStyle w:val="3413"/>
      </w:pPr>
      <w:r>
        <w:rPr>
          <w:rStyle w:val="afc"/>
          <w:b w:val="0"/>
          <w:bCs w:val="0"/>
        </w:rPr>
        <w:t>а</w:t>
      </w:r>
      <w:r w:rsidR="00B52D27" w:rsidRPr="002E4F7E">
        <w:rPr>
          <w:rStyle w:val="afc"/>
          <w:b w:val="0"/>
          <w:bCs w:val="0"/>
        </w:rPr>
        <w:t>втоматизация планирования ТО</w:t>
      </w:r>
      <w:r>
        <w:t>;</w:t>
      </w:r>
    </w:p>
    <w:p w14:paraId="5224F123" w14:textId="77777777" w:rsidR="00741163" w:rsidRDefault="00A70C7B" w:rsidP="00A70C7B">
      <w:pPr>
        <w:pStyle w:val="3413"/>
      </w:pPr>
      <w:r>
        <w:rPr>
          <w:rStyle w:val="afc"/>
          <w:b w:val="0"/>
          <w:bCs w:val="0"/>
        </w:rPr>
        <w:t>о</w:t>
      </w:r>
      <w:r w:rsidR="00B52D27" w:rsidRPr="00741163">
        <w:rPr>
          <w:rStyle w:val="afc"/>
          <w:b w:val="0"/>
          <w:bCs w:val="0"/>
        </w:rPr>
        <w:t>птимизация расходов на ремонт</w:t>
      </w:r>
      <w:r>
        <w:t>;</w:t>
      </w:r>
    </w:p>
    <w:p w14:paraId="6E43BE0E" w14:textId="77777777" w:rsidR="00741163" w:rsidRDefault="00A70C7B" w:rsidP="00A70C7B">
      <w:pPr>
        <w:pStyle w:val="3413"/>
      </w:pPr>
      <w:r>
        <w:rPr>
          <w:rStyle w:val="afc"/>
          <w:b w:val="0"/>
          <w:bCs w:val="0"/>
        </w:rPr>
        <w:t>у</w:t>
      </w:r>
      <w:r w:rsidR="00B52D27" w:rsidRPr="00741163">
        <w:rPr>
          <w:rStyle w:val="afc"/>
          <w:b w:val="0"/>
          <w:bCs w:val="0"/>
        </w:rPr>
        <w:t>прощение документооборота</w:t>
      </w:r>
      <w:r>
        <w:t>.</w:t>
      </w:r>
    </w:p>
    <w:p w14:paraId="37DEFFF8" w14:textId="77777777" w:rsidR="004C2FF7" w:rsidRDefault="004C2FF7" w:rsidP="005618C4">
      <w:pPr>
        <w:pStyle w:val="4"/>
        <w:spacing w:line="276" w:lineRule="auto"/>
      </w:pPr>
      <w:r>
        <w:t>Временной регламент реализации функции (задачи)</w:t>
      </w:r>
    </w:p>
    <w:p w14:paraId="010EA1B1" w14:textId="77777777" w:rsidR="000378F9" w:rsidRDefault="00565583" w:rsidP="002E4F7E">
      <w:pPr>
        <w:pStyle w:val="34b"/>
      </w:pPr>
      <w:r>
        <w:t>Перечень</w:t>
      </w:r>
      <w:r w:rsidR="000378F9">
        <w:t xml:space="preserve"> регламентов реализации функции(задачи) приведен в таблице 5.</w:t>
      </w:r>
    </w:p>
    <w:p w14:paraId="295DB98D" w14:textId="77777777" w:rsidR="002E4F7E" w:rsidRPr="000378F9" w:rsidRDefault="002E4F7E" w:rsidP="002E4F7E">
      <w:pPr>
        <w:pStyle w:val="34b"/>
      </w:pPr>
    </w:p>
    <w:p w14:paraId="0BA41D2F" w14:textId="77777777" w:rsidR="000378F9" w:rsidRPr="001923B5" w:rsidRDefault="000378F9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5</w:t>
      </w:r>
      <w:r w:rsidR="00301A21">
        <w:rPr>
          <w:noProof/>
        </w:rPr>
        <w:fldChar w:fldCharType="end"/>
      </w:r>
      <w:r>
        <w:t xml:space="preserve"> - Временной регламент реализации функции(задачи)</w:t>
      </w:r>
      <w:r w:rsidR="001923B5" w:rsidRPr="001923B5"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AC7350" w14:paraId="13383709" w14:textId="77777777" w:rsidTr="00AC7350">
        <w:tc>
          <w:tcPr>
            <w:tcW w:w="4955" w:type="dxa"/>
          </w:tcPr>
          <w:p w14:paraId="32005394" w14:textId="77777777" w:rsidR="00AC7350" w:rsidRPr="000378F9" w:rsidRDefault="00AC7350" w:rsidP="002E4F7E">
            <w:pPr>
              <w:pStyle w:val="34b"/>
            </w:pPr>
            <w:r w:rsidRPr="000378F9">
              <w:t>Функция</w:t>
            </w:r>
          </w:p>
        </w:tc>
        <w:tc>
          <w:tcPr>
            <w:tcW w:w="4956" w:type="dxa"/>
          </w:tcPr>
          <w:p w14:paraId="51931923" w14:textId="77777777" w:rsidR="00AC7350" w:rsidRPr="000378F9" w:rsidRDefault="00AC7350" w:rsidP="002E4F7E">
            <w:pPr>
              <w:pStyle w:val="34b"/>
            </w:pPr>
            <w:r w:rsidRPr="000378F9">
              <w:t>Требования к временному регламенту.</w:t>
            </w:r>
          </w:p>
        </w:tc>
      </w:tr>
      <w:tr w:rsidR="00AC7350" w14:paraId="77F97C26" w14:textId="77777777" w:rsidTr="00AC7350">
        <w:tc>
          <w:tcPr>
            <w:tcW w:w="4955" w:type="dxa"/>
          </w:tcPr>
          <w:p w14:paraId="6EA411DC" w14:textId="77777777" w:rsidR="00AC7350" w:rsidRPr="000378F9" w:rsidRDefault="00AC7350" w:rsidP="002E4F7E">
            <w:pPr>
              <w:pStyle w:val="34b"/>
              <w:rPr>
                <w:lang w:eastAsia="ru-RU"/>
              </w:rPr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-03]</w:t>
            </w:r>
          </w:p>
        </w:tc>
        <w:tc>
          <w:tcPr>
            <w:tcW w:w="4956" w:type="dxa"/>
          </w:tcPr>
          <w:p w14:paraId="274E0A9A" w14:textId="77777777" w:rsidR="00AC7350" w:rsidRPr="001923B5" w:rsidRDefault="003B1D8B" w:rsidP="002E4F7E">
            <w:pPr>
              <w:pStyle w:val="34b"/>
              <w:rPr>
                <w:lang w:val="en-US" w:eastAsia="ru-RU"/>
              </w:rPr>
            </w:pPr>
            <w:r w:rsidRPr="000378F9">
              <w:t>По мере необходимости</w:t>
            </w:r>
            <w:r w:rsidR="001923B5">
              <w:rPr>
                <w:lang w:val="en-US"/>
              </w:rPr>
              <w:t>.</w:t>
            </w:r>
          </w:p>
        </w:tc>
      </w:tr>
      <w:tr w:rsidR="00AC7350" w14:paraId="34F2FD67" w14:textId="77777777" w:rsidTr="00AC7350">
        <w:tc>
          <w:tcPr>
            <w:tcW w:w="4955" w:type="dxa"/>
          </w:tcPr>
          <w:p w14:paraId="391CC593" w14:textId="77777777" w:rsidR="00AC7350" w:rsidRPr="000378F9" w:rsidRDefault="003B1D8B" w:rsidP="002E4F7E">
            <w:pPr>
              <w:pStyle w:val="34b"/>
              <w:rPr>
                <w:lang w:eastAsia="ru-RU"/>
              </w:rPr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-03-01]</w:t>
            </w:r>
          </w:p>
        </w:tc>
        <w:tc>
          <w:tcPr>
            <w:tcW w:w="4956" w:type="dxa"/>
          </w:tcPr>
          <w:p w14:paraId="1FD47757" w14:textId="77777777" w:rsidR="00AC7350" w:rsidRPr="001923B5" w:rsidRDefault="003B1D8B" w:rsidP="002E4F7E">
            <w:pPr>
              <w:pStyle w:val="34b"/>
              <w:rPr>
                <w:lang w:val="en-US" w:eastAsia="ru-RU"/>
              </w:rPr>
            </w:pPr>
            <w:r w:rsidRPr="000378F9">
              <w:t>По мере необходимости</w:t>
            </w:r>
            <w:r w:rsidR="001923B5">
              <w:rPr>
                <w:lang w:val="en-US"/>
              </w:rPr>
              <w:t>.</w:t>
            </w:r>
          </w:p>
        </w:tc>
      </w:tr>
      <w:tr w:rsidR="00AC7350" w14:paraId="1035BA69" w14:textId="77777777" w:rsidTr="00AC7350">
        <w:tc>
          <w:tcPr>
            <w:tcW w:w="4955" w:type="dxa"/>
          </w:tcPr>
          <w:p w14:paraId="68F0261E" w14:textId="77777777" w:rsidR="00AC7350" w:rsidRPr="000378F9" w:rsidRDefault="003B1D8B" w:rsidP="002E4F7E">
            <w:pPr>
              <w:pStyle w:val="34b"/>
              <w:rPr>
                <w:lang w:eastAsia="ru-RU"/>
              </w:rPr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-03-02]</w:t>
            </w:r>
          </w:p>
        </w:tc>
        <w:tc>
          <w:tcPr>
            <w:tcW w:w="4956" w:type="dxa"/>
          </w:tcPr>
          <w:p w14:paraId="5FF33499" w14:textId="77777777" w:rsidR="00AC7350" w:rsidRPr="001923B5" w:rsidRDefault="003B1D8B" w:rsidP="002E4F7E">
            <w:pPr>
              <w:pStyle w:val="34b"/>
              <w:rPr>
                <w:lang w:val="en-US" w:eastAsia="ru-RU"/>
              </w:rPr>
            </w:pPr>
            <w:r w:rsidRPr="000378F9">
              <w:t>По мере необходимости</w:t>
            </w:r>
            <w:r w:rsidR="001923B5">
              <w:rPr>
                <w:lang w:val="en-US"/>
              </w:rPr>
              <w:t>.</w:t>
            </w:r>
          </w:p>
        </w:tc>
      </w:tr>
      <w:tr w:rsidR="00AC7350" w14:paraId="02C89D57" w14:textId="77777777" w:rsidTr="00AC7350">
        <w:tc>
          <w:tcPr>
            <w:tcW w:w="4955" w:type="dxa"/>
          </w:tcPr>
          <w:p w14:paraId="783D060A" w14:textId="77777777" w:rsidR="00AC7350" w:rsidRPr="000378F9" w:rsidRDefault="003B1D8B" w:rsidP="002E4F7E">
            <w:pPr>
              <w:pStyle w:val="34b"/>
              <w:rPr>
                <w:lang w:eastAsia="ru-RU"/>
              </w:rPr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-03-03]</w:t>
            </w:r>
          </w:p>
        </w:tc>
        <w:tc>
          <w:tcPr>
            <w:tcW w:w="4956" w:type="dxa"/>
          </w:tcPr>
          <w:p w14:paraId="581D9ACD" w14:textId="77777777" w:rsidR="00AC7350" w:rsidRPr="001923B5" w:rsidRDefault="003B1D8B" w:rsidP="002E4F7E">
            <w:pPr>
              <w:pStyle w:val="34b"/>
              <w:rPr>
                <w:lang w:val="en-US" w:eastAsia="ru-RU"/>
              </w:rPr>
            </w:pPr>
            <w:r w:rsidRPr="000378F9">
              <w:t>По мере необходимости</w:t>
            </w:r>
            <w:r w:rsidR="001923B5">
              <w:rPr>
                <w:lang w:val="en-US"/>
              </w:rPr>
              <w:t>.</w:t>
            </w:r>
          </w:p>
        </w:tc>
      </w:tr>
      <w:tr w:rsidR="003B1D8B" w14:paraId="26F70BE4" w14:textId="77777777" w:rsidTr="00AC7350">
        <w:tc>
          <w:tcPr>
            <w:tcW w:w="4955" w:type="dxa"/>
          </w:tcPr>
          <w:p w14:paraId="6548D78A" w14:textId="77777777" w:rsidR="003B1D8B" w:rsidRPr="000378F9" w:rsidRDefault="003B1D8B" w:rsidP="002E4F7E">
            <w:pPr>
              <w:pStyle w:val="34b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-03-04]</w:t>
            </w:r>
          </w:p>
        </w:tc>
        <w:tc>
          <w:tcPr>
            <w:tcW w:w="4956" w:type="dxa"/>
          </w:tcPr>
          <w:p w14:paraId="3681A72C" w14:textId="77777777" w:rsidR="003B1D8B" w:rsidRPr="001923B5" w:rsidRDefault="003B1D8B" w:rsidP="002E4F7E">
            <w:pPr>
              <w:pStyle w:val="34b"/>
              <w:rPr>
                <w:lang w:val="en-US" w:eastAsia="ru-RU"/>
              </w:rPr>
            </w:pPr>
            <w:r w:rsidRPr="000378F9">
              <w:t>По мере необходимости</w:t>
            </w:r>
            <w:r w:rsidR="001923B5">
              <w:rPr>
                <w:lang w:val="en-US"/>
              </w:rPr>
              <w:t>.</w:t>
            </w:r>
          </w:p>
        </w:tc>
      </w:tr>
      <w:tr w:rsidR="003B1D8B" w14:paraId="640FD5F8" w14:textId="77777777" w:rsidTr="00AC7350">
        <w:tc>
          <w:tcPr>
            <w:tcW w:w="4955" w:type="dxa"/>
          </w:tcPr>
          <w:p w14:paraId="6E8FF98D" w14:textId="77777777" w:rsidR="003B1D8B" w:rsidRPr="000378F9" w:rsidRDefault="003B1D8B" w:rsidP="002E4F7E">
            <w:pPr>
              <w:pStyle w:val="34b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-03-05]</w:t>
            </w:r>
          </w:p>
        </w:tc>
        <w:tc>
          <w:tcPr>
            <w:tcW w:w="4956" w:type="dxa"/>
          </w:tcPr>
          <w:p w14:paraId="24657A41" w14:textId="77777777" w:rsidR="003B1D8B" w:rsidRPr="001923B5" w:rsidRDefault="003B1D8B" w:rsidP="002E4F7E">
            <w:pPr>
              <w:pStyle w:val="34b"/>
              <w:rPr>
                <w:lang w:val="en-US" w:eastAsia="ru-RU"/>
              </w:rPr>
            </w:pPr>
            <w:r w:rsidRPr="000378F9">
              <w:t>По мере необходимости</w:t>
            </w:r>
            <w:r w:rsidR="001923B5">
              <w:rPr>
                <w:lang w:val="en-US"/>
              </w:rPr>
              <w:t>.</w:t>
            </w:r>
          </w:p>
        </w:tc>
      </w:tr>
      <w:tr w:rsidR="003B1D8B" w14:paraId="39F9F626" w14:textId="77777777" w:rsidTr="00AC7350">
        <w:tc>
          <w:tcPr>
            <w:tcW w:w="4955" w:type="dxa"/>
          </w:tcPr>
          <w:p w14:paraId="4E907A70" w14:textId="77777777" w:rsidR="003B1D8B" w:rsidRPr="000378F9" w:rsidRDefault="003B1D8B" w:rsidP="002E4F7E">
            <w:pPr>
              <w:pStyle w:val="34b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-03-06]</w:t>
            </w:r>
          </w:p>
        </w:tc>
        <w:tc>
          <w:tcPr>
            <w:tcW w:w="4956" w:type="dxa"/>
          </w:tcPr>
          <w:p w14:paraId="17B5F162" w14:textId="77777777" w:rsidR="003B1D8B" w:rsidRPr="001923B5" w:rsidRDefault="003B1D8B" w:rsidP="002E4F7E">
            <w:pPr>
              <w:pStyle w:val="34b"/>
              <w:rPr>
                <w:lang w:val="en-US" w:eastAsia="ru-RU"/>
              </w:rPr>
            </w:pPr>
            <w:r w:rsidRPr="000378F9">
              <w:t>По мере необходимости</w:t>
            </w:r>
            <w:r w:rsidR="001923B5">
              <w:rPr>
                <w:lang w:val="en-US"/>
              </w:rPr>
              <w:t>.</w:t>
            </w:r>
          </w:p>
        </w:tc>
      </w:tr>
      <w:tr w:rsidR="003B1D8B" w14:paraId="173FEC6B" w14:textId="77777777" w:rsidTr="00AC7350">
        <w:tc>
          <w:tcPr>
            <w:tcW w:w="4955" w:type="dxa"/>
          </w:tcPr>
          <w:p w14:paraId="4564D676" w14:textId="77777777" w:rsidR="003B1D8B" w:rsidRPr="000378F9" w:rsidRDefault="003B1D8B" w:rsidP="002E4F7E">
            <w:pPr>
              <w:pStyle w:val="34b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-04]</w:t>
            </w:r>
          </w:p>
        </w:tc>
        <w:tc>
          <w:tcPr>
            <w:tcW w:w="4956" w:type="dxa"/>
          </w:tcPr>
          <w:p w14:paraId="488451B8" w14:textId="77777777" w:rsidR="003B1D8B" w:rsidRPr="001923B5" w:rsidRDefault="003B1D8B" w:rsidP="002E4F7E">
            <w:pPr>
              <w:pStyle w:val="34b"/>
              <w:rPr>
                <w:lang w:val="en-US" w:eastAsia="ru-RU"/>
              </w:rPr>
            </w:pPr>
            <w:r w:rsidRPr="000378F9">
              <w:t>По мере необходимости</w:t>
            </w:r>
            <w:r w:rsidR="001923B5">
              <w:rPr>
                <w:lang w:val="en-US"/>
              </w:rPr>
              <w:t>.</w:t>
            </w:r>
          </w:p>
        </w:tc>
      </w:tr>
      <w:tr w:rsidR="003B1D8B" w14:paraId="044086B7" w14:textId="77777777" w:rsidTr="00AC7350">
        <w:tc>
          <w:tcPr>
            <w:tcW w:w="4955" w:type="dxa"/>
          </w:tcPr>
          <w:p w14:paraId="0A5D7FEB" w14:textId="77777777" w:rsidR="003B1D8B" w:rsidRPr="000378F9" w:rsidRDefault="003B1D8B" w:rsidP="002E4F7E">
            <w:pPr>
              <w:pStyle w:val="34b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-04-01]</w:t>
            </w:r>
          </w:p>
        </w:tc>
        <w:tc>
          <w:tcPr>
            <w:tcW w:w="4956" w:type="dxa"/>
          </w:tcPr>
          <w:p w14:paraId="400112F1" w14:textId="77777777" w:rsidR="003B1D8B" w:rsidRPr="001923B5" w:rsidRDefault="003B1D8B" w:rsidP="002E4F7E">
            <w:pPr>
              <w:pStyle w:val="34b"/>
              <w:rPr>
                <w:lang w:val="en-US" w:eastAsia="ru-RU"/>
              </w:rPr>
            </w:pPr>
            <w:r w:rsidRPr="000378F9">
              <w:t>По мере необходимости</w:t>
            </w:r>
            <w:r w:rsidR="001923B5">
              <w:rPr>
                <w:lang w:val="en-US"/>
              </w:rPr>
              <w:t>.</w:t>
            </w:r>
          </w:p>
        </w:tc>
      </w:tr>
      <w:tr w:rsidR="003B1D8B" w14:paraId="101C20F4" w14:textId="77777777" w:rsidTr="00AC7350">
        <w:tc>
          <w:tcPr>
            <w:tcW w:w="4955" w:type="dxa"/>
          </w:tcPr>
          <w:p w14:paraId="3A7CC1D2" w14:textId="77777777" w:rsidR="003B1D8B" w:rsidRPr="000378F9" w:rsidRDefault="003B1D8B" w:rsidP="002E4F7E">
            <w:pPr>
              <w:pStyle w:val="34b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-04-02]</w:t>
            </w:r>
          </w:p>
        </w:tc>
        <w:tc>
          <w:tcPr>
            <w:tcW w:w="4956" w:type="dxa"/>
          </w:tcPr>
          <w:p w14:paraId="5F2456A0" w14:textId="77777777" w:rsidR="003B1D8B" w:rsidRPr="001923B5" w:rsidRDefault="003B1D8B" w:rsidP="002E4F7E">
            <w:pPr>
              <w:pStyle w:val="34b"/>
              <w:rPr>
                <w:lang w:val="en-US" w:eastAsia="ru-RU"/>
              </w:rPr>
            </w:pPr>
            <w:r w:rsidRPr="000378F9">
              <w:t>По мере необходимости</w:t>
            </w:r>
            <w:r w:rsidR="001923B5">
              <w:rPr>
                <w:lang w:val="en-US"/>
              </w:rPr>
              <w:t>.</w:t>
            </w:r>
          </w:p>
        </w:tc>
      </w:tr>
      <w:tr w:rsidR="003B1D8B" w14:paraId="0AF635FB" w14:textId="77777777" w:rsidTr="00AC7350">
        <w:tc>
          <w:tcPr>
            <w:tcW w:w="4955" w:type="dxa"/>
          </w:tcPr>
          <w:p w14:paraId="2228E88A" w14:textId="77777777" w:rsidR="003B1D8B" w:rsidRPr="000378F9" w:rsidRDefault="003B1D8B" w:rsidP="002E4F7E">
            <w:pPr>
              <w:pStyle w:val="34b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-04-03]</w:t>
            </w:r>
          </w:p>
        </w:tc>
        <w:tc>
          <w:tcPr>
            <w:tcW w:w="4956" w:type="dxa"/>
          </w:tcPr>
          <w:p w14:paraId="166DBCF1" w14:textId="77777777" w:rsidR="003B1D8B" w:rsidRPr="001923B5" w:rsidRDefault="003B1D8B" w:rsidP="002E4F7E">
            <w:pPr>
              <w:pStyle w:val="34b"/>
              <w:rPr>
                <w:lang w:val="en-US" w:eastAsia="ru-RU"/>
              </w:rPr>
            </w:pPr>
            <w:r w:rsidRPr="000378F9">
              <w:t>По мере необходимости</w:t>
            </w:r>
            <w:r w:rsidR="001923B5">
              <w:rPr>
                <w:lang w:val="en-US"/>
              </w:rPr>
              <w:t>.</w:t>
            </w:r>
          </w:p>
        </w:tc>
      </w:tr>
      <w:tr w:rsidR="003B1D8B" w14:paraId="5EB29842" w14:textId="77777777" w:rsidTr="00AC7350">
        <w:tc>
          <w:tcPr>
            <w:tcW w:w="4955" w:type="dxa"/>
          </w:tcPr>
          <w:p w14:paraId="22819C27" w14:textId="77777777" w:rsidR="003B1D8B" w:rsidRPr="000378F9" w:rsidRDefault="003B1D8B" w:rsidP="002E4F7E">
            <w:pPr>
              <w:pStyle w:val="34b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-05]</w:t>
            </w:r>
          </w:p>
        </w:tc>
        <w:tc>
          <w:tcPr>
            <w:tcW w:w="4956" w:type="dxa"/>
          </w:tcPr>
          <w:p w14:paraId="61503FF6" w14:textId="77777777" w:rsidR="003B1D8B" w:rsidRPr="001923B5" w:rsidRDefault="003B1D8B" w:rsidP="002E4F7E">
            <w:pPr>
              <w:pStyle w:val="34b"/>
              <w:rPr>
                <w:lang w:val="en-US" w:eastAsia="ru-RU"/>
              </w:rPr>
            </w:pPr>
            <w:r w:rsidRPr="000378F9">
              <w:t>По мере необходимости</w:t>
            </w:r>
            <w:r w:rsidR="001923B5">
              <w:rPr>
                <w:lang w:val="en-US"/>
              </w:rPr>
              <w:t>.</w:t>
            </w:r>
          </w:p>
        </w:tc>
      </w:tr>
      <w:tr w:rsidR="003B1D8B" w14:paraId="7812815C" w14:textId="77777777" w:rsidTr="00AC7350">
        <w:tc>
          <w:tcPr>
            <w:tcW w:w="4955" w:type="dxa"/>
          </w:tcPr>
          <w:p w14:paraId="0487F84B" w14:textId="77777777" w:rsidR="003B1D8B" w:rsidRPr="000378F9" w:rsidRDefault="003B1D8B" w:rsidP="002E4F7E">
            <w:pPr>
              <w:pStyle w:val="34b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-05-01]</w:t>
            </w:r>
          </w:p>
        </w:tc>
        <w:tc>
          <w:tcPr>
            <w:tcW w:w="4956" w:type="dxa"/>
          </w:tcPr>
          <w:p w14:paraId="6F4D0054" w14:textId="77777777" w:rsidR="003B1D8B" w:rsidRPr="001923B5" w:rsidRDefault="003B1D8B" w:rsidP="002E4F7E">
            <w:pPr>
              <w:pStyle w:val="34b"/>
              <w:rPr>
                <w:lang w:val="en-US" w:eastAsia="ru-RU"/>
              </w:rPr>
            </w:pPr>
            <w:r w:rsidRPr="000378F9">
              <w:t>По мере необходимости</w:t>
            </w:r>
            <w:r w:rsidR="001923B5">
              <w:rPr>
                <w:lang w:val="en-US"/>
              </w:rPr>
              <w:t>.</w:t>
            </w:r>
          </w:p>
        </w:tc>
      </w:tr>
    </w:tbl>
    <w:p w14:paraId="78F9A785" w14:textId="77777777" w:rsidR="002E4F7E" w:rsidRDefault="002E4F7E" w:rsidP="002E4F7E">
      <w:pPr>
        <w:pStyle w:val="34b"/>
      </w:pPr>
      <w:r>
        <w:br w:type="page"/>
      </w:r>
    </w:p>
    <w:p w14:paraId="1C9C9853" w14:textId="77777777" w:rsidR="00AC7350" w:rsidRPr="00AC7350" w:rsidRDefault="00AC7350" w:rsidP="002E4F7E">
      <w:pPr>
        <w:pStyle w:val="34b"/>
      </w:pPr>
    </w:p>
    <w:p w14:paraId="3E8C5722" w14:textId="77777777" w:rsidR="000378F9" w:rsidRDefault="004C2FF7" w:rsidP="002E4F7E">
      <w:pPr>
        <w:pStyle w:val="4"/>
        <w:spacing w:line="276" w:lineRule="auto"/>
      </w:pPr>
      <w:r>
        <w:t>Требования к реализации функции (задачи)</w:t>
      </w:r>
    </w:p>
    <w:p w14:paraId="28F788EC" w14:textId="77777777" w:rsidR="000378F9" w:rsidRDefault="000378F9" w:rsidP="002E4F7E">
      <w:pPr>
        <w:pStyle w:val="34b"/>
      </w:pPr>
    </w:p>
    <w:p w14:paraId="3B4C89D8" w14:textId="77777777" w:rsidR="000378F9" w:rsidRDefault="00565583" w:rsidP="002E4F7E">
      <w:pPr>
        <w:pStyle w:val="34b"/>
      </w:pPr>
      <w:r w:rsidRPr="002E4F7E">
        <w:t>Перечень</w:t>
      </w:r>
      <w:r w:rsidR="000378F9" w:rsidRPr="002E4F7E">
        <w:t xml:space="preserve"> требований к реализации функции приведен в Таблице 6.</w:t>
      </w:r>
    </w:p>
    <w:p w14:paraId="02510195" w14:textId="77777777" w:rsidR="002E4F7E" w:rsidRPr="002E4F7E" w:rsidRDefault="002E4F7E" w:rsidP="002E4F7E">
      <w:pPr>
        <w:pStyle w:val="34b"/>
      </w:pPr>
    </w:p>
    <w:p w14:paraId="78B669FF" w14:textId="77777777" w:rsidR="000378F9" w:rsidRDefault="000378F9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6</w:t>
      </w:r>
      <w:r w:rsidR="00301A21">
        <w:rPr>
          <w:noProof/>
        </w:rPr>
        <w:fldChar w:fldCharType="end"/>
      </w:r>
      <w:r>
        <w:t xml:space="preserve"> - Требования к реализации функции</w:t>
      </w:r>
      <w:r w:rsidR="002E4F7E"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3B1D8B" w14:paraId="61E37BC5" w14:textId="77777777" w:rsidTr="003B1D8B">
        <w:tc>
          <w:tcPr>
            <w:tcW w:w="3303" w:type="dxa"/>
          </w:tcPr>
          <w:p w14:paraId="090D56AD" w14:textId="77777777" w:rsidR="003B1D8B" w:rsidRPr="000378F9" w:rsidRDefault="003B1D8B" w:rsidP="005618C4">
            <w:pPr>
              <w:pStyle w:val="Default"/>
              <w:spacing w:line="276" w:lineRule="auto"/>
              <w:jc w:val="both"/>
            </w:pPr>
            <w:r w:rsidRPr="000378F9">
              <w:rPr>
                <w:b/>
                <w:bCs/>
              </w:rPr>
              <w:t xml:space="preserve">Функция </w:t>
            </w:r>
          </w:p>
          <w:p w14:paraId="5FC2D8C7" w14:textId="77777777" w:rsidR="003B1D8B" w:rsidRPr="000378F9" w:rsidRDefault="003B1D8B" w:rsidP="002E4F7E">
            <w:pPr>
              <w:pStyle w:val="34b"/>
            </w:pPr>
          </w:p>
        </w:tc>
        <w:tc>
          <w:tcPr>
            <w:tcW w:w="3304" w:type="dxa"/>
          </w:tcPr>
          <w:p w14:paraId="51033165" w14:textId="77777777" w:rsidR="003B1D8B" w:rsidRPr="000378F9" w:rsidRDefault="003B1D8B" w:rsidP="002E4F7E">
            <w:pPr>
              <w:pStyle w:val="34b"/>
            </w:pPr>
            <w:r w:rsidRPr="000378F9">
              <w:t>Форма представления выходной</w:t>
            </w:r>
          </w:p>
          <w:p w14:paraId="028AC723" w14:textId="77777777" w:rsidR="003B1D8B" w:rsidRPr="000378F9" w:rsidRDefault="003B1D8B" w:rsidP="002E4F7E">
            <w:pPr>
              <w:pStyle w:val="34b"/>
            </w:pPr>
            <w:r w:rsidRPr="000378F9">
              <w:t>информации</w:t>
            </w:r>
          </w:p>
        </w:tc>
        <w:tc>
          <w:tcPr>
            <w:tcW w:w="3304" w:type="dxa"/>
          </w:tcPr>
          <w:p w14:paraId="21063C38" w14:textId="77777777" w:rsidR="003B1D8B" w:rsidRPr="000378F9" w:rsidRDefault="003B1D8B" w:rsidP="005618C4">
            <w:pPr>
              <w:pStyle w:val="Default"/>
              <w:spacing w:line="276" w:lineRule="auto"/>
              <w:jc w:val="both"/>
            </w:pPr>
            <w:r w:rsidRPr="000378F9">
              <w:rPr>
                <w:b/>
                <w:bCs/>
              </w:rPr>
              <w:t xml:space="preserve">Характеристики точности и времени выполнения </w:t>
            </w:r>
          </w:p>
          <w:p w14:paraId="0740F429" w14:textId="77777777" w:rsidR="003B1D8B" w:rsidRPr="000378F9" w:rsidRDefault="003B1D8B" w:rsidP="002E4F7E">
            <w:pPr>
              <w:pStyle w:val="34b"/>
            </w:pPr>
          </w:p>
        </w:tc>
      </w:tr>
      <w:tr w:rsidR="002E2058" w14:paraId="0073362E" w14:textId="77777777" w:rsidTr="003B1D8B">
        <w:tc>
          <w:tcPr>
            <w:tcW w:w="3303" w:type="dxa"/>
          </w:tcPr>
          <w:p w14:paraId="6F101B37" w14:textId="77777777" w:rsidR="002E2058" w:rsidRPr="000378F9" w:rsidRDefault="002E2058" w:rsidP="005618C4">
            <w:pPr>
              <w:pStyle w:val="Default"/>
              <w:spacing w:line="276" w:lineRule="auto"/>
              <w:jc w:val="both"/>
              <w:rPr>
                <w:b/>
                <w:bCs/>
              </w:rPr>
            </w:pPr>
            <w:r w:rsidRPr="000378F9">
              <w:rPr>
                <w:bCs/>
              </w:rPr>
              <w:t>[</w:t>
            </w:r>
            <w:r w:rsidRPr="000378F9">
              <w:rPr>
                <w:bCs/>
                <w:lang w:val="en-US"/>
              </w:rPr>
              <w:t>UAT</w:t>
            </w:r>
            <w:r w:rsidRPr="000378F9">
              <w:rPr>
                <w:bCs/>
              </w:rPr>
              <w:t>-1</w:t>
            </w:r>
            <w:r w:rsidRPr="000378F9">
              <w:rPr>
                <w:bCs/>
                <w:lang w:val="en-US"/>
              </w:rPr>
              <w:t>C</w:t>
            </w:r>
            <w:r w:rsidRPr="000378F9">
              <w:rPr>
                <w:bCs/>
              </w:rPr>
              <w:t>-03]</w:t>
            </w:r>
          </w:p>
        </w:tc>
        <w:tc>
          <w:tcPr>
            <w:tcW w:w="3304" w:type="dxa"/>
          </w:tcPr>
          <w:p w14:paraId="57F10756" w14:textId="77777777" w:rsidR="002E2058" w:rsidRPr="001923B5" w:rsidRDefault="002E205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 w:rsidRPr="001923B5">
              <w:t>.</w:t>
            </w:r>
          </w:p>
        </w:tc>
        <w:tc>
          <w:tcPr>
            <w:tcW w:w="3304" w:type="dxa"/>
          </w:tcPr>
          <w:p w14:paraId="54B35FE8" w14:textId="77777777" w:rsidR="002E2058" w:rsidRPr="001923B5" w:rsidRDefault="002E2058" w:rsidP="005618C4">
            <w:pPr>
              <w:pStyle w:val="Default"/>
              <w:spacing w:line="276" w:lineRule="auto"/>
              <w:jc w:val="both"/>
              <w:rPr>
                <w:bCs/>
                <w:lang w:val="en-US"/>
              </w:rPr>
            </w:pPr>
            <w:r w:rsidRPr="000378F9">
              <w:rPr>
                <w:bCs/>
              </w:rPr>
              <w:t>Круглосуточно, 7 дней в неделю</w:t>
            </w:r>
            <w:r w:rsidR="001923B5">
              <w:rPr>
                <w:bCs/>
                <w:lang w:val="en-US"/>
              </w:rPr>
              <w:t>.</w:t>
            </w:r>
          </w:p>
        </w:tc>
      </w:tr>
      <w:tr w:rsidR="002E2058" w14:paraId="344A04E9" w14:textId="77777777" w:rsidTr="003B1D8B">
        <w:tc>
          <w:tcPr>
            <w:tcW w:w="3303" w:type="dxa"/>
          </w:tcPr>
          <w:p w14:paraId="5EF22F97" w14:textId="77777777" w:rsidR="002E2058" w:rsidRPr="000378F9" w:rsidRDefault="002E2058" w:rsidP="001923B5">
            <w:pPr>
              <w:pStyle w:val="34b"/>
              <w:ind w:firstLine="0"/>
              <w:rPr>
                <w:lang w:eastAsia="ru-RU"/>
              </w:rPr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-03-01]</w:t>
            </w:r>
          </w:p>
        </w:tc>
        <w:tc>
          <w:tcPr>
            <w:tcW w:w="3304" w:type="dxa"/>
          </w:tcPr>
          <w:p w14:paraId="0C18AC7F" w14:textId="77777777" w:rsidR="002E2058" w:rsidRPr="001923B5" w:rsidRDefault="002E205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 w:rsidRPr="001923B5">
              <w:t>.</w:t>
            </w:r>
          </w:p>
        </w:tc>
        <w:tc>
          <w:tcPr>
            <w:tcW w:w="3304" w:type="dxa"/>
          </w:tcPr>
          <w:p w14:paraId="299E2DA6" w14:textId="77777777" w:rsidR="002E2058" w:rsidRPr="001923B5" w:rsidRDefault="002E2058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В момент выполнения задачи, данные сохраняются в БД</w:t>
            </w:r>
            <w:r w:rsidR="001923B5" w:rsidRPr="001923B5">
              <w:rPr>
                <w:bCs/>
              </w:rPr>
              <w:t>.</w:t>
            </w:r>
          </w:p>
        </w:tc>
      </w:tr>
      <w:tr w:rsidR="002E2058" w14:paraId="2241FACC" w14:textId="77777777" w:rsidTr="003B1D8B">
        <w:tc>
          <w:tcPr>
            <w:tcW w:w="3303" w:type="dxa"/>
          </w:tcPr>
          <w:p w14:paraId="16AB1CB0" w14:textId="77777777" w:rsidR="002E2058" w:rsidRPr="000378F9" w:rsidRDefault="002E2058" w:rsidP="001923B5">
            <w:pPr>
              <w:pStyle w:val="34b"/>
              <w:ind w:firstLine="0"/>
              <w:rPr>
                <w:lang w:eastAsia="ru-RU"/>
              </w:rPr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-03-02]</w:t>
            </w:r>
          </w:p>
        </w:tc>
        <w:tc>
          <w:tcPr>
            <w:tcW w:w="3304" w:type="dxa"/>
          </w:tcPr>
          <w:p w14:paraId="3D784EB3" w14:textId="77777777" w:rsidR="002E2058" w:rsidRPr="001923B5" w:rsidRDefault="002E205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 w:rsidRPr="001923B5">
              <w:t>.</w:t>
            </w:r>
          </w:p>
        </w:tc>
        <w:tc>
          <w:tcPr>
            <w:tcW w:w="3304" w:type="dxa"/>
          </w:tcPr>
          <w:p w14:paraId="4B6FFCCC" w14:textId="77777777" w:rsidR="002E2058" w:rsidRPr="001923B5" w:rsidRDefault="002E2058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В момент выполнения задачи, данные сохраняются в БД</w:t>
            </w:r>
            <w:r w:rsidR="001923B5" w:rsidRPr="001923B5">
              <w:rPr>
                <w:bCs/>
              </w:rPr>
              <w:t>.</w:t>
            </w:r>
          </w:p>
        </w:tc>
      </w:tr>
      <w:tr w:rsidR="002E2058" w14:paraId="5EB2791B" w14:textId="77777777" w:rsidTr="003B1D8B">
        <w:tc>
          <w:tcPr>
            <w:tcW w:w="3303" w:type="dxa"/>
          </w:tcPr>
          <w:p w14:paraId="583F3209" w14:textId="77777777" w:rsidR="002E2058" w:rsidRPr="000378F9" w:rsidRDefault="002E2058" w:rsidP="001923B5">
            <w:pPr>
              <w:pStyle w:val="34b"/>
              <w:ind w:firstLine="0"/>
              <w:rPr>
                <w:lang w:eastAsia="ru-RU"/>
              </w:rPr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-03-03]</w:t>
            </w:r>
          </w:p>
        </w:tc>
        <w:tc>
          <w:tcPr>
            <w:tcW w:w="3304" w:type="dxa"/>
          </w:tcPr>
          <w:p w14:paraId="0B6F5984" w14:textId="77777777" w:rsidR="002E2058" w:rsidRPr="001923B5" w:rsidRDefault="002E205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 w:rsidRPr="001923B5">
              <w:t>.</w:t>
            </w:r>
          </w:p>
        </w:tc>
        <w:tc>
          <w:tcPr>
            <w:tcW w:w="3304" w:type="dxa"/>
          </w:tcPr>
          <w:p w14:paraId="49C9D30D" w14:textId="77777777" w:rsidR="002E2058" w:rsidRPr="001923B5" w:rsidRDefault="002E2058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В момент выполнения задачи, данные сохраняются в БД</w:t>
            </w:r>
            <w:r w:rsidR="001923B5" w:rsidRPr="001923B5">
              <w:rPr>
                <w:bCs/>
              </w:rPr>
              <w:t>.</w:t>
            </w:r>
          </w:p>
        </w:tc>
      </w:tr>
      <w:tr w:rsidR="002E2058" w14:paraId="6104B86F" w14:textId="77777777" w:rsidTr="003B1D8B">
        <w:tc>
          <w:tcPr>
            <w:tcW w:w="3303" w:type="dxa"/>
          </w:tcPr>
          <w:p w14:paraId="7FDCE369" w14:textId="77777777" w:rsidR="002E2058" w:rsidRPr="000378F9" w:rsidRDefault="002E2058" w:rsidP="001923B5">
            <w:pPr>
              <w:pStyle w:val="34b"/>
              <w:ind w:firstLine="0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-03-04]</w:t>
            </w:r>
          </w:p>
        </w:tc>
        <w:tc>
          <w:tcPr>
            <w:tcW w:w="3304" w:type="dxa"/>
          </w:tcPr>
          <w:p w14:paraId="580D34D8" w14:textId="77777777" w:rsidR="002E2058" w:rsidRPr="001923B5" w:rsidRDefault="002E205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 w:rsidRPr="001923B5">
              <w:t>.</w:t>
            </w:r>
          </w:p>
        </w:tc>
        <w:tc>
          <w:tcPr>
            <w:tcW w:w="3304" w:type="dxa"/>
          </w:tcPr>
          <w:p w14:paraId="0DB12C7F" w14:textId="77777777" w:rsidR="002E2058" w:rsidRPr="001923B5" w:rsidRDefault="002E2058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В момент выполнения задачи, данные сохраняются в БД</w:t>
            </w:r>
            <w:r w:rsidR="001923B5" w:rsidRPr="001923B5">
              <w:rPr>
                <w:bCs/>
              </w:rPr>
              <w:t>.</w:t>
            </w:r>
          </w:p>
        </w:tc>
      </w:tr>
      <w:tr w:rsidR="002E2058" w14:paraId="7E17A1EE" w14:textId="77777777" w:rsidTr="003B1D8B">
        <w:tc>
          <w:tcPr>
            <w:tcW w:w="3303" w:type="dxa"/>
          </w:tcPr>
          <w:p w14:paraId="0D24724A" w14:textId="77777777" w:rsidR="002E2058" w:rsidRPr="000378F9" w:rsidRDefault="002E2058" w:rsidP="001923B5">
            <w:pPr>
              <w:pStyle w:val="34b"/>
              <w:ind w:firstLine="0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-03-05]</w:t>
            </w:r>
          </w:p>
        </w:tc>
        <w:tc>
          <w:tcPr>
            <w:tcW w:w="3304" w:type="dxa"/>
          </w:tcPr>
          <w:p w14:paraId="4A412CF1" w14:textId="77777777" w:rsidR="002E2058" w:rsidRPr="001923B5" w:rsidRDefault="002E205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 w:rsidRPr="001923B5">
              <w:t>.</w:t>
            </w:r>
          </w:p>
        </w:tc>
        <w:tc>
          <w:tcPr>
            <w:tcW w:w="3304" w:type="dxa"/>
          </w:tcPr>
          <w:p w14:paraId="4165EBE6" w14:textId="77777777" w:rsidR="002E2058" w:rsidRPr="001923B5" w:rsidRDefault="002E2058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 xml:space="preserve">В момент выполнения задачи, данные сохраняются в </w:t>
            </w:r>
            <w:proofErr w:type="gramStart"/>
            <w:r w:rsidRPr="000378F9">
              <w:rPr>
                <w:bCs/>
              </w:rPr>
              <w:t>БД</w:t>
            </w:r>
            <w:r w:rsidR="001923B5" w:rsidRPr="001923B5">
              <w:rPr>
                <w:bCs/>
              </w:rPr>
              <w:t>..</w:t>
            </w:r>
            <w:proofErr w:type="gramEnd"/>
          </w:p>
        </w:tc>
      </w:tr>
      <w:tr w:rsidR="002E2058" w14:paraId="3FCADFB3" w14:textId="77777777" w:rsidTr="003B1D8B">
        <w:tc>
          <w:tcPr>
            <w:tcW w:w="3303" w:type="dxa"/>
          </w:tcPr>
          <w:p w14:paraId="6BAC1D52" w14:textId="77777777" w:rsidR="002E2058" w:rsidRPr="000378F9" w:rsidRDefault="002E2058" w:rsidP="001923B5">
            <w:pPr>
              <w:pStyle w:val="34b"/>
              <w:ind w:firstLine="0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-03-06]</w:t>
            </w:r>
          </w:p>
        </w:tc>
        <w:tc>
          <w:tcPr>
            <w:tcW w:w="3304" w:type="dxa"/>
          </w:tcPr>
          <w:p w14:paraId="44EDC85A" w14:textId="77777777" w:rsidR="002E2058" w:rsidRPr="001923B5" w:rsidRDefault="002E205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 w:rsidRPr="001923B5">
              <w:t>.</w:t>
            </w:r>
          </w:p>
        </w:tc>
        <w:tc>
          <w:tcPr>
            <w:tcW w:w="3304" w:type="dxa"/>
          </w:tcPr>
          <w:p w14:paraId="712BFE62" w14:textId="77777777" w:rsidR="002E2058" w:rsidRPr="000378F9" w:rsidRDefault="002E2058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В момент выполнения задачи, данные сохраняются в БД</w:t>
            </w:r>
          </w:p>
        </w:tc>
      </w:tr>
      <w:tr w:rsidR="002E2058" w14:paraId="2B54B006" w14:textId="77777777" w:rsidTr="003B1D8B">
        <w:tc>
          <w:tcPr>
            <w:tcW w:w="3303" w:type="dxa"/>
          </w:tcPr>
          <w:p w14:paraId="64F4B7A8" w14:textId="77777777" w:rsidR="002E2058" w:rsidRPr="000378F9" w:rsidRDefault="002E2058" w:rsidP="001923B5">
            <w:pPr>
              <w:pStyle w:val="34b"/>
              <w:ind w:firstLine="0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-04]</w:t>
            </w:r>
          </w:p>
        </w:tc>
        <w:tc>
          <w:tcPr>
            <w:tcW w:w="3304" w:type="dxa"/>
          </w:tcPr>
          <w:p w14:paraId="1B369BDF" w14:textId="77777777" w:rsidR="002E2058" w:rsidRPr="001923B5" w:rsidRDefault="002E205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 w:rsidRPr="001923B5">
              <w:t>.</w:t>
            </w:r>
          </w:p>
        </w:tc>
        <w:tc>
          <w:tcPr>
            <w:tcW w:w="3304" w:type="dxa"/>
          </w:tcPr>
          <w:p w14:paraId="19068CCF" w14:textId="77777777" w:rsidR="002E2058" w:rsidRPr="001923B5" w:rsidRDefault="002E2058" w:rsidP="005618C4">
            <w:pPr>
              <w:pStyle w:val="Default"/>
              <w:spacing w:line="276" w:lineRule="auto"/>
              <w:jc w:val="both"/>
              <w:rPr>
                <w:bCs/>
                <w:lang w:val="en-US"/>
              </w:rPr>
            </w:pPr>
            <w:r w:rsidRPr="000378F9">
              <w:rPr>
                <w:bCs/>
              </w:rPr>
              <w:t>Круглосуточно, 7 дней в неделю</w:t>
            </w:r>
            <w:r w:rsidR="001923B5">
              <w:rPr>
                <w:bCs/>
                <w:lang w:val="en-US"/>
              </w:rPr>
              <w:t>.</w:t>
            </w:r>
          </w:p>
        </w:tc>
      </w:tr>
      <w:tr w:rsidR="002E2058" w14:paraId="1FAC1C5D" w14:textId="77777777" w:rsidTr="003B1D8B">
        <w:tc>
          <w:tcPr>
            <w:tcW w:w="3303" w:type="dxa"/>
          </w:tcPr>
          <w:p w14:paraId="6AF1B350" w14:textId="77777777" w:rsidR="002E2058" w:rsidRPr="000378F9" w:rsidRDefault="002E2058" w:rsidP="001923B5">
            <w:pPr>
              <w:pStyle w:val="34b"/>
              <w:ind w:firstLine="0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-04-01]</w:t>
            </w:r>
          </w:p>
        </w:tc>
        <w:tc>
          <w:tcPr>
            <w:tcW w:w="3304" w:type="dxa"/>
          </w:tcPr>
          <w:p w14:paraId="5578FBCC" w14:textId="77777777" w:rsidR="002E2058" w:rsidRPr="001923B5" w:rsidRDefault="002E205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 w:rsidRPr="001923B5">
              <w:t>.</w:t>
            </w:r>
          </w:p>
        </w:tc>
        <w:tc>
          <w:tcPr>
            <w:tcW w:w="3304" w:type="dxa"/>
          </w:tcPr>
          <w:p w14:paraId="1D60A524" w14:textId="77777777" w:rsidR="002E2058" w:rsidRPr="001923B5" w:rsidRDefault="002E2058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В момент выполнения задачи, данные сохраняются в БД</w:t>
            </w:r>
            <w:r w:rsidR="001923B5" w:rsidRPr="001923B5">
              <w:rPr>
                <w:bCs/>
              </w:rPr>
              <w:t>.</w:t>
            </w:r>
          </w:p>
        </w:tc>
      </w:tr>
      <w:tr w:rsidR="002E2058" w14:paraId="7C13673E" w14:textId="77777777" w:rsidTr="003B1D8B">
        <w:tc>
          <w:tcPr>
            <w:tcW w:w="3303" w:type="dxa"/>
          </w:tcPr>
          <w:p w14:paraId="28C8DDCC" w14:textId="77777777" w:rsidR="002E2058" w:rsidRPr="000378F9" w:rsidRDefault="002E2058" w:rsidP="001923B5">
            <w:pPr>
              <w:pStyle w:val="34b"/>
              <w:ind w:firstLine="0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-04-02]</w:t>
            </w:r>
          </w:p>
        </w:tc>
        <w:tc>
          <w:tcPr>
            <w:tcW w:w="3304" w:type="dxa"/>
          </w:tcPr>
          <w:p w14:paraId="3CF1B5EC" w14:textId="77777777" w:rsidR="002E2058" w:rsidRPr="001923B5" w:rsidRDefault="002E205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 w:rsidRPr="001923B5">
              <w:t>.</w:t>
            </w:r>
          </w:p>
        </w:tc>
        <w:tc>
          <w:tcPr>
            <w:tcW w:w="3304" w:type="dxa"/>
          </w:tcPr>
          <w:p w14:paraId="1FDCFE45" w14:textId="77777777" w:rsidR="002E2058" w:rsidRPr="001923B5" w:rsidRDefault="002E2058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В момент выполнения задачи, данные сохраняются в БД</w:t>
            </w:r>
            <w:r w:rsidR="001923B5" w:rsidRPr="001923B5">
              <w:rPr>
                <w:bCs/>
              </w:rPr>
              <w:t>.</w:t>
            </w:r>
          </w:p>
        </w:tc>
      </w:tr>
      <w:tr w:rsidR="002E2058" w14:paraId="57064FE0" w14:textId="77777777" w:rsidTr="003B1D8B">
        <w:tc>
          <w:tcPr>
            <w:tcW w:w="3303" w:type="dxa"/>
          </w:tcPr>
          <w:p w14:paraId="0F6CAEFC" w14:textId="77777777" w:rsidR="002E2058" w:rsidRPr="000378F9" w:rsidRDefault="002E2058" w:rsidP="001923B5">
            <w:pPr>
              <w:pStyle w:val="34b"/>
              <w:ind w:firstLine="0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-04-03]</w:t>
            </w:r>
          </w:p>
        </w:tc>
        <w:tc>
          <w:tcPr>
            <w:tcW w:w="3304" w:type="dxa"/>
          </w:tcPr>
          <w:p w14:paraId="5781BDF5" w14:textId="77777777" w:rsidR="002E2058" w:rsidRPr="001923B5" w:rsidRDefault="002E205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 w:rsidRPr="001923B5">
              <w:t>.</w:t>
            </w:r>
          </w:p>
        </w:tc>
        <w:tc>
          <w:tcPr>
            <w:tcW w:w="3304" w:type="dxa"/>
          </w:tcPr>
          <w:p w14:paraId="276133A0" w14:textId="77777777" w:rsidR="002E2058" w:rsidRPr="001923B5" w:rsidRDefault="002E2058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В момент выполнения задачи, данные сохраняются в БД</w:t>
            </w:r>
            <w:r w:rsidR="001923B5" w:rsidRPr="001923B5">
              <w:rPr>
                <w:bCs/>
              </w:rPr>
              <w:t>.</w:t>
            </w:r>
          </w:p>
        </w:tc>
      </w:tr>
      <w:tr w:rsidR="002E2058" w14:paraId="688170BD" w14:textId="77777777" w:rsidTr="003B1D8B">
        <w:tc>
          <w:tcPr>
            <w:tcW w:w="3303" w:type="dxa"/>
          </w:tcPr>
          <w:p w14:paraId="28331A8B" w14:textId="77777777" w:rsidR="002E2058" w:rsidRPr="000378F9" w:rsidRDefault="002E2058" w:rsidP="001923B5">
            <w:pPr>
              <w:pStyle w:val="34b"/>
              <w:ind w:firstLine="0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-05]</w:t>
            </w:r>
          </w:p>
        </w:tc>
        <w:tc>
          <w:tcPr>
            <w:tcW w:w="3304" w:type="dxa"/>
          </w:tcPr>
          <w:p w14:paraId="4B8E1BFD" w14:textId="77777777" w:rsidR="002E2058" w:rsidRPr="001923B5" w:rsidRDefault="002E205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 w:rsidRPr="001923B5">
              <w:t>.</w:t>
            </w:r>
          </w:p>
        </w:tc>
        <w:tc>
          <w:tcPr>
            <w:tcW w:w="3304" w:type="dxa"/>
          </w:tcPr>
          <w:p w14:paraId="25D49C6B" w14:textId="77777777" w:rsidR="002E2058" w:rsidRPr="001923B5" w:rsidRDefault="002E2058" w:rsidP="005618C4">
            <w:pPr>
              <w:pStyle w:val="Default"/>
              <w:spacing w:line="276" w:lineRule="auto"/>
              <w:jc w:val="both"/>
              <w:rPr>
                <w:bCs/>
                <w:lang w:val="en-US"/>
              </w:rPr>
            </w:pPr>
            <w:r w:rsidRPr="000378F9">
              <w:rPr>
                <w:bCs/>
              </w:rPr>
              <w:t>Круглосуточно, 7 дней в неделю</w:t>
            </w:r>
            <w:r w:rsidR="001923B5">
              <w:rPr>
                <w:bCs/>
                <w:lang w:val="en-US"/>
              </w:rPr>
              <w:t>.</w:t>
            </w:r>
          </w:p>
        </w:tc>
      </w:tr>
      <w:tr w:rsidR="002E2058" w14:paraId="78F487AF" w14:textId="77777777" w:rsidTr="003B1D8B">
        <w:tc>
          <w:tcPr>
            <w:tcW w:w="3303" w:type="dxa"/>
          </w:tcPr>
          <w:p w14:paraId="48CEE185" w14:textId="77777777" w:rsidR="002E2058" w:rsidRPr="000378F9" w:rsidRDefault="002E2058" w:rsidP="001923B5">
            <w:pPr>
              <w:pStyle w:val="34b"/>
              <w:ind w:firstLine="0"/>
            </w:pPr>
            <w:r w:rsidRPr="000378F9">
              <w:t>[</w:t>
            </w:r>
            <w:r w:rsidRPr="000378F9">
              <w:rPr>
                <w:lang w:val="en-US"/>
              </w:rPr>
              <w:t>UAT</w:t>
            </w:r>
            <w:r w:rsidRPr="000378F9">
              <w:t>-1</w:t>
            </w:r>
            <w:r w:rsidRPr="000378F9">
              <w:rPr>
                <w:lang w:val="en-US"/>
              </w:rPr>
              <w:t>C</w:t>
            </w:r>
            <w:r w:rsidRPr="000378F9">
              <w:t>-05-01]</w:t>
            </w:r>
          </w:p>
        </w:tc>
        <w:tc>
          <w:tcPr>
            <w:tcW w:w="3304" w:type="dxa"/>
          </w:tcPr>
          <w:p w14:paraId="43AE8382" w14:textId="77777777" w:rsidR="002E2058" w:rsidRPr="001923B5" w:rsidRDefault="002E2058" w:rsidP="001923B5">
            <w:pPr>
              <w:pStyle w:val="34b"/>
              <w:ind w:firstLine="0"/>
            </w:pPr>
            <w:r w:rsidRPr="000378F9">
              <w:t>Экранная форма, данные в БД</w:t>
            </w:r>
            <w:r w:rsidR="001923B5" w:rsidRPr="001923B5">
              <w:t>.</w:t>
            </w:r>
          </w:p>
        </w:tc>
        <w:tc>
          <w:tcPr>
            <w:tcW w:w="3304" w:type="dxa"/>
          </w:tcPr>
          <w:p w14:paraId="18F7E40D" w14:textId="77777777" w:rsidR="002E2058" w:rsidRPr="001923B5" w:rsidRDefault="002E2058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0378F9">
              <w:rPr>
                <w:bCs/>
              </w:rPr>
              <w:t>В момент выполнения задачи, данные сохраняются в БД</w:t>
            </w:r>
            <w:r w:rsidR="001923B5" w:rsidRPr="001923B5">
              <w:rPr>
                <w:bCs/>
              </w:rPr>
              <w:t>.</w:t>
            </w:r>
          </w:p>
        </w:tc>
      </w:tr>
    </w:tbl>
    <w:p w14:paraId="580630EB" w14:textId="77777777" w:rsidR="002E4F7E" w:rsidRDefault="002E4F7E" w:rsidP="002E4F7E">
      <w:pPr>
        <w:pStyle w:val="34b"/>
      </w:pPr>
    </w:p>
    <w:p w14:paraId="008F9A64" w14:textId="77777777" w:rsidR="003B1D8B" w:rsidRPr="003B1D8B" w:rsidRDefault="002E4F7E" w:rsidP="002E4F7E">
      <w:pPr>
        <w:pStyle w:val="34f5"/>
      </w:pPr>
      <w:r>
        <w:br w:type="page"/>
      </w:r>
    </w:p>
    <w:p w14:paraId="20229AD6" w14:textId="77777777" w:rsidR="004C2FF7" w:rsidRDefault="00811BB5" w:rsidP="005618C4">
      <w:pPr>
        <w:pStyle w:val="4"/>
        <w:spacing w:line="276" w:lineRule="auto"/>
      </w:pPr>
      <w:r w:rsidRPr="00811BB5">
        <w:t>Перечень и критерии отказов</w:t>
      </w:r>
    </w:p>
    <w:p w14:paraId="6A9AD989" w14:textId="77777777" w:rsidR="00565583" w:rsidRDefault="00565583" w:rsidP="002E4F7E">
      <w:pPr>
        <w:pStyle w:val="34b"/>
      </w:pPr>
      <w:r>
        <w:t>Полный перечень критериев отказов представлен в таблице 7.</w:t>
      </w:r>
    </w:p>
    <w:p w14:paraId="51984149" w14:textId="77777777" w:rsidR="002E4F7E" w:rsidRPr="00565583" w:rsidRDefault="002E4F7E" w:rsidP="002E4F7E">
      <w:pPr>
        <w:pStyle w:val="34b"/>
      </w:pPr>
    </w:p>
    <w:p w14:paraId="590D6DE0" w14:textId="77777777" w:rsidR="00565583" w:rsidRDefault="00565583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7</w:t>
      </w:r>
      <w:r w:rsidR="00301A21">
        <w:rPr>
          <w:noProof/>
        </w:rPr>
        <w:fldChar w:fldCharType="end"/>
      </w:r>
      <w:r>
        <w:t xml:space="preserve"> - Перечень и критерии отказов.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2E2058" w14:paraId="3304E5E9" w14:textId="77777777" w:rsidTr="002E2058">
        <w:tc>
          <w:tcPr>
            <w:tcW w:w="3303" w:type="dxa"/>
          </w:tcPr>
          <w:p w14:paraId="733D1AD7" w14:textId="77777777" w:rsidR="002E2058" w:rsidRDefault="002E2058" w:rsidP="002E4F7E">
            <w:pPr>
              <w:pStyle w:val="34b"/>
            </w:pPr>
            <w:r>
              <w:t>Функция</w:t>
            </w:r>
          </w:p>
        </w:tc>
        <w:tc>
          <w:tcPr>
            <w:tcW w:w="3304" w:type="dxa"/>
          </w:tcPr>
          <w:p w14:paraId="0A3B9C99" w14:textId="77777777" w:rsidR="002E2058" w:rsidRDefault="002E2058" w:rsidP="002E4F7E">
            <w:pPr>
              <w:pStyle w:val="34b"/>
            </w:pPr>
            <w:r w:rsidRPr="002E2058">
              <w:t>Критерии отказа</w:t>
            </w:r>
          </w:p>
        </w:tc>
        <w:tc>
          <w:tcPr>
            <w:tcW w:w="3304" w:type="dxa"/>
          </w:tcPr>
          <w:p w14:paraId="2BF3620A" w14:textId="77777777" w:rsidR="002E2058" w:rsidRDefault="002E2058" w:rsidP="002E4F7E">
            <w:pPr>
              <w:pStyle w:val="34b"/>
            </w:pPr>
            <w:r w:rsidRPr="002E2058">
              <w:tab/>
              <w:t>Время восстановления</w:t>
            </w:r>
          </w:p>
        </w:tc>
      </w:tr>
      <w:tr w:rsidR="002E2058" w14:paraId="193C7DB3" w14:textId="77777777" w:rsidTr="002E2058">
        <w:tc>
          <w:tcPr>
            <w:tcW w:w="3303" w:type="dxa"/>
          </w:tcPr>
          <w:p w14:paraId="5DF4F209" w14:textId="77777777" w:rsidR="002E2058" w:rsidRPr="00565583" w:rsidRDefault="002E2058" w:rsidP="005618C4">
            <w:pPr>
              <w:pStyle w:val="Default"/>
              <w:spacing w:line="276" w:lineRule="auto"/>
              <w:jc w:val="both"/>
              <w:rPr>
                <w:b/>
                <w:bCs/>
              </w:rPr>
            </w:pPr>
            <w:r w:rsidRPr="00565583">
              <w:rPr>
                <w:bCs/>
              </w:rPr>
              <w:t>[</w:t>
            </w:r>
            <w:r w:rsidRPr="00565583">
              <w:rPr>
                <w:bCs/>
                <w:lang w:val="en-US"/>
              </w:rPr>
              <w:t>UAT</w:t>
            </w:r>
            <w:r w:rsidRPr="00565583">
              <w:rPr>
                <w:bCs/>
              </w:rPr>
              <w:t>-1</w:t>
            </w:r>
            <w:r w:rsidRPr="00565583">
              <w:rPr>
                <w:bCs/>
                <w:lang w:val="en-US"/>
              </w:rPr>
              <w:t>C</w:t>
            </w:r>
            <w:r w:rsidRPr="00565583">
              <w:rPr>
                <w:bCs/>
              </w:rPr>
              <w:t>-03]</w:t>
            </w:r>
          </w:p>
        </w:tc>
        <w:tc>
          <w:tcPr>
            <w:tcW w:w="3304" w:type="dxa"/>
          </w:tcPr>
          <w:p w14:paraId="18F62DAC" w14:textId="77777777" w:rsidR="002E2058" w:rsidRPr="00EC3A7B" w:rsidRDefault="002E2058" w:rsidP="005618C4">
            <w:pPr>
              <w:pStyle w:val="Default"/>
              <w:spacing w:line="276" w:lineRule="auto"/>
              <w:jc w:val="both"/>
              <w:rPr>
                <w:bCs/>
                <w:lang w:val="en-US"/>
              </w:rPr>
            </w:pPr>
            <w:r w:rsidRPr="00565583">
              <w:rPr>
                <w:bCs/>
              </w:rPr>
              <w:t>Ошибка сохранения в БД</w:t>
            </w:r>
            <w:r w:rsidR="00EC3A7B">
              <w:rPr>
                <w:bCs/>
                <w:lang w:val="en-US"/>
              </w:rPr>
              <w:t>.</w:t>
            </w:r>
          </w:p>
        </w:tc>
        <w:tc>
          <w:tcPr>
            <w:tcW w:w="3304" w:type="dxa"/>
          </w:tcPr>
          <w:p w14:paraId="3742D043" w14:textId="77777777" w:rsidR="002E2058" w:rsidRPr="00565583" w:rsidRDefault="002E2058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2E2058" w14:paraId="43F8821D" w14:textId="77777777" w:rsidTr="002E2058">
        <w:tc>
          <w:tcPr>
            <w:tcW w:w="3303" w:type="dxa"/>
          </w:tcPr>
          <w:p w14:paraId="40AEE9F5" w14:textId="77777777" w:rsidR="002E2058" w:rsidRPr="00565583" w:rsidRDefault="002E2058" w:rsidP="001923B5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-03-01]</w:t>
            </w:r>
          </w:p>
        </w:tc>
        <w:tc>
          <w:tcPr>
            <w:tcW w:w="3304" w:type="dxa"/>
          </w:tcPr>
          <w:p w14:paraId="1152431C" w14:textId="77777777" w:rsidR="002E2058" w:rsidRPr="00EC3A7B" w:rsidRDefault="002E2058" w:rsidP="005618C4">
            <w:pPr>
              <w:pStyle w:val="Default"/>
              <w:spacing w:line="276" w:lineRule="auto"/>
              <w:jc w:val="both"/>
              <w:rPr>
                <w:bCs/>
                <w:lang w:val="en-US"/>
              </w:rPr>
            </w:pPr>
            <w:r w:rsidRPr="00565583">
              <w:rPr>
                <w:bCs/>
              </w:rPr>
              <w:t>Ошибка сохранения в БД</w:t>
            </w:r>
            <w:r w:rsidR="00EC3A7B">
              <w:rPr>
                <w:bCs/>
                <w:lang w:val="en-US"/>
              </w:rPr>
              <w:t>.</w:t>
            </w:r>
          </w:p>
        </w:tc>
        <w:tc>
          <w:tcPr>
            <w:tcW w:w="3304" w:type="dxa"/>
          </w:tcPr>
          <w:p w14:paraId="1BE53A41" w14:textId="77777777" w:rsidR="002E2058" w:rsidRPr="00565583" w:rsidRDefault="002E2058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2E2058" w14:paraId="5B2AA5AD" w14:textId="77777777" w:rsidTr="002E2058">
        <w:tc>
          <w:tcPr>
            <w:tcW w:w="3303" w:type="dxa"/>
          </w:tcPr>
          <w:p w14:paraId="2FA47CB6" w14:textId="77777777" w:rsidR="002E2058" w:rsidRPr="00565583" w:rsidRDefault="002E2058" w:rsidP="001923B5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-03-02]</w:t>
            </w:r>
          </w:p>
        </w:tc>
        <w:tc>
          <w:tcPr>
            <w:tcW w:w="3304" w:type="dxa"/>
          </w:tcPr>
          <w:p w14:paraId="5451145A" w14:textId="77777777" w:rsidR="002E2058" w:rsidRPr="00EC3A7B" w:rsidRDefault="002E2058" w:rsidP="005618C4">
            <w:pPr>
              <w:pStyle w:val="Default"/>
              <w:spacing w:line="276" w:lineRule="auto"/>
              <w:jc w:val="both"/>
              <w:rPr>
                <w:bCs/>
                <w:lang w:val="en-US"/>
              </w:rPr>
            </w:pPr>
            <w:r w:rsidRPr="00565583">
              <w:rPr>
                <w:bCs/>
              </w:rPr>
              <w:t>Ошибка сохранения в БД</w:t>
            </w:r>
            <w:r w:rsidR="00EC3A7B">
              <w:rPr>
                <w:bCs/>
                <w:lang w:val="en-US"/>
              </w:rPr>
              <w:t>.</w:t>
            </w:r>
          </w:p>
        </w:tc>
        <w:tc>
          <w:tcPr>
            <w:tcW w:w="3304" w:type="dxa"/>
          </w:tcPr>
          <w:p w14:paraId="4586B06A" w14:textId="77777777" w:rsidR="002E2058" w:rsidRPr="00565583" w:rsidRDefault="002E2058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2E2058" w14:paraId="7B37F284" w14:textId="77777777" w:rsidTr="002E2058">
        <w:tc>
          <w:tcPr>
            <w:tcW w:w="3303" w:type="dxa"/>
          </w:tcPr>
          <w:p w14:paraId="0E22CF84" w14:textId="77777777" w:rsidR="002E2058" w:rsidRPr="00565583" w:rsidRDefault="002E2058" w:rsidP="001923B5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-03-03]</w:t>
            </w:r>
          </w:p>
        </w:tc>
        <w:tc>
          <w:tcPr>
            <w:tcW w:w="3304" w:type="dxa"/>
          </w:tcPr>
          <w:p w14:paraId="687FC37B" w14:textId="77777777" w:rsidR="002E2058" w:rsidRPr="00EC3A7B" w:rsidRDefault="002E2058" w:rsidP="001923B5">
            <w:pPr>
              <w:pStyle w:val="34b"/>
              <w:ind w:firstLine="0"/>
              <w:rPr>
                <w:lang w:val="en-US" w:eastAsia="ru-RU"/>
              </w:rPr>
            </w:pPr>
            <w:r w:rsidRPr="00565583">
              <w:t>Ошибка сохранения в БД</w:t>
            </w:r>
            <w:r w:rsidR="00EC3A7B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087B3F4C" w14:textId="77777777" w:rsidR="002E2058" w:rsidRPr="00565583" w:rsidRDefault="002E2058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2E2058" w14:paraId="6D37C647" w14:textId="77777777" w:rsidTr="002E2058">
        <w:tc>
          <w:tcPr>
            <w:tcW w:w="3303" w:type="dxa"/>
          </w:tcPr>
          <w:p w14:paraId="2C5F9CBA" w14:textId="77777777" w:rsidR="002E2058" w:rsidRPr="00565583" w:rsidRDefault="002E2058" w:rsidP="001923B5">
            <w:pPr>
              <w:pStyle w:val="34b"/>
              <w:ind w:firstLine="0"/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-03-04]</w:t>
            </w:r>
          </w:p>
        </w:tc>
        <w:tc>
          <w:tcPr>
            <w:tcW w:w="3304" w:type="dxa"/>
          </w:tcPr>
          <w:p w14:paraId="6B0C5F43" w14:textId="77777777" w:rsidR="002E2058" w:rsidRPr="00EC3A7B" w:rsidRDefault="002E2058" w:rsidP="001923B5">
            <w:pPr>
              <w:pStyle w:val="34b"/>
              <w:ind w:firstLine="0"/>
              <w:rPr>
                <w:lang w:val="en-US" w:eastAsia="ru-RU"/>
              </w:rPr>
            </w:pPr>
            <w:r w:rsidRPr="00565583">
              <w:t>Ошибка сохранения в БД</w:t>
            </w:r>
            <w:r w:rsidR="00EC3A7B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54AF896C" w14:textId="77777777" w:rsidR="002E2058" w:rsidRPr="00565583" w:rsidRDefault="002E2058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2E2058" w14:paraId="7DE2869D" w14:textId="77777777" w:rsidTr="002E2058">
        <w:tc>
          <w:tcPr>
            <w:tcW w:w="3303" w:type="dxa"/>
          </w:tcPr>
          <w:p w14:paraId="0FBE8E07" w14:textId="77777777" w:rsidR="002E2058" w:rsidRPr="00565583" w:rsidRDefault="002E2058" w:rsidP="001923B5">
            <w:pPr>
              <w:pStyle w:val="34b"/>
              <w:ind w:firstLine="0"/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-03-05]</w:t>
            </w:r>
          </w:p>
        </w:tc>
        <w:tc>
          <w:tcPr>
            <w:tcW w:w="3304" w:type="dxa"/>
          </w:tcPr>
          <w:p w14:paraId="1C5B5C51" w14:textId="77777777" w:rsidR="002E2058" w:rsidRPr="00EC3A7B" w:rsidRDefault="002E2058" w:rsidP="001923B5">
            <w:pPr>
              <w:pStyle w:val="34b"/>
              <w:ind w:firstLine="0"/>
              <w:rPr>
                <w:lang w:val="en-US" w:eastAsia="ru-RU"/>
              </w:rPr>
            </w:pPr>
            <w:r w:rsidRPr="00565583">
              <w:t>Ошибка сохранения в БД</w:t>
            </w:r>
            <w:r w:rsidR="00EC3A7B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77F1449F" w14:textId="77777777" w:rsidR="002E2058" w:rsidRPr="00565583" w:rsidRDefault="002E2058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2E2058" w14:paraId="27A025C0" w14:textId="77777777" w:rsidTr="002E2058">
        <w:tc>
          <w:tcPr>
            <w:tcW w:w="3303" w:type="dxa"/>
          </w:tcPr>
          <w:p w14:paraId="765322CD" w14:textId="77777777" w:rsidR="002E2058" w:rsidRPr="00565583" w:rsidRDefault="002E2058" w:rsidP="001923B5">
            <w:pPr>
              <w:pStyle w:val="34b"/>
              <w:ind w:firstLine="0"/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-03-06]</w:t>
            </w:r>
          </w:p>
        </w:tc>
        <w:tc>
          <w:tcPr>
            <w:tcW w:w="3304" w:type="dxa"/>
          </w:tcPr>
          <w:p w14:paraId="6E6B16B8" w14:textId="77777777" w:rsidR="002E2058" w:rsidRPr="00EC3A7B" w:rsidRDefault="002E2058" w:rsidP="001923B5">
            <w:pPr>
              <w:pStyle w:val="34b"/>
              <w:ind w:firstLine="0"/>
              <w:rPr>
                <w:lang w:val="en-US" w:eastAsia="ru-RU"/>
              </w:rPr>
            </w:pPr>
            <w:r w:rsidRPr="00565583">
              <w:t>Ошибка сохранения в БД</w:t>
            </w:r>
            <w:r w:rsidR="00EC3A7B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1D53819D" w14:textId="77777777" w:rsidR="002E2058" w:rsidRPr="00565583" w:rsidRDefault="002E2058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2E2058" w14:paraId="48BD0DC2" w14:textId="77777777" w:rsidTr="002E2058">
        <w:tc>
          <w:tcPr>
            <w:tcW w:w="3303" w:type="dxa"/>
          </w:tcPr>
          <w:p w14:paraId="45D4F5B1" w14:textId="77777777" w:rsidR="002E2058" w:rsidRPr="00565583" w:rsidRDefault="002E2058" w:rsidP="001923B5">
            <w:pPr>
              <w:pStyle w:val="34b"/>
              <w:ind w:firstLine="0"/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-04]</w:t>
            </w:r>
          </w:p>
        </w:tc>
        <w:tc>
          <w:tcPr>
            <w:tcW w:w="3304" w:type="dxa"/>
          </w:tcPr>
          <w:p w14:paraId="15E250F5" w14:textId="77777777" w:rsidR="002E2058" w:rsidRPr="00EC3A7B" w:rsidRDefault="002E2058" w:rsidP="001923B5">
            <w:pPr>
              <w:pStyle w:val="34b"/>
              <w:ind w:firstLine="0"/>
              <w:rPr>
                <w:lang w:val="en-US" w:eastAsia="ru-RU"/>
              </w:rPr>
            </w:pPr>
            <w:r w:rsidRPr="00565583">
              <w:t>Ошибка сохранения в БД</w:t>
            </w:r>
            <w:r w:rsidR="00EC3A7B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26488FB0" w14:textId="77777777" w:rsidR="002E2058" w:rsidRPr="00565583" w:rsidRDefault="002E2058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2E2058" w14:paraId="0C0DA367" w14:textId="77777777" w:rsidTr="002E2058">
        <w:tc>
          <w:tcPr>
            <w:tcW w:w="3303" w:type="dxa"/>
          </w:tcPr>
          <w:p w14:paraId="17C59582" w14:textId="77777777" w:rsidR="002E2058" w:rsidRPr="00565583" w:rsidRDefault="002E2058" w:rsidP="001923B5">
            <w:pPr>
              <w:pStyle w:val="34b"/>
              <w:ind w:firstLine="0"/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-04-01]</w:t>
            </w:r>
          </w:p>
        </w:tc>
        <w:tc>
          <w:tcPr>
            <w:tcW w:w="3304" w:type="dxa"/>
          </w:tcPr>
          <w:p w14:paraId="12056163" w14:textId="77777777" w:rsidR="002E2058" w:rsidRPr="00EC3A7B" w:rsidRDefault="002E2058" w:rsidP="001923B5">
            <w:pPr>
              <w:pStyle w:val="34b"/>
              <w:ind w:firstLine="0"/>
              <w:rPr>
                <w:lang w:val="en-US" w:eastAsia="ru-RU"/>
              </w:rPr>
            </w:pPr>
            <w:r w:rsidRPr="00565583">
              <w:t>Ошибка сохранения в БД</w:t>
            </w:r>
            <w:r w:rsidR="00EC3A7B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7375DF8A" w14:textId="77777777" w:rsidR="002E2058" w:rsidRPr="00565583" w:rsidRDefault="002E2058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2E2058" w14:paraId="120B9C7C" w14:textId="77777777" w:rsidTr="002E2058">
        <w:tc>
          <w:tcPr>
            <w:tcW w:w="3303" w:type="dxa"/>
          </w:tcPr>
          <w:p w14:paraId="02425A0C" w14:textId="77777777" w:rsidR="002E2058" w:rsidRPr="00565583" w:rsidRDefault="002E2058" w:rsidP="001923B5">
            <w:pPr>
              <w:pStyle w:val="34b"/>
              <w:ind w:firstLine="0"/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-04-02]</w:t>
            </w:r>
          </w:p>
        </w:tc>
        <w:tc>
          <w:tcPr>
            <w:tcW w:w="3304" w:type="dxa"/>
          </w:tcPr>
          <w:p w14:paraId="4685379B" w14:textId="77777777" w:rsidR="002E2058" w:rsidRPr="00EC3A7B" w:rsidRDefault="002E2058" w:rsidP="001923B5">
            <w:pPr>
              <w:pStyle w:val="34b"/>
              <w:ind w:firstLine="0"/>
              <w:rPr>
                <w:lang w:val="en-US" w:eastAsia="ru-RU"/>
              </w:rPr>
            </w:pPr>
            <w:r w:rsidRPr="00565583">
              <w:t>Ошибка сохранения в БД</w:t>
            </w:r>
            <w:r w:rsidR="00EC3A7B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7FB30674" w14:textId="77777777" w:rsidR="002E2058" w:rsidRPr="00565583" w:rsidRDefault="002E2058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2E2058" w14:paraId="2EED2886" w14:textId="77777777" w:rsidTr="002E2058">
        <w:tc>
          <w:tcPr>
            <w:tcW w:w="3303" w:type="dxa"/>
          </w:tcPr>
          <w:p w14:paraId="627EFCC3" w14:textId="77777777" w:rsidR="002E2058" w:rsidRPr="00565583" w:rsidRDefault="002E2058" w:rsidP="001923B5">
            <w:pPr>
              <w:pStyle w:val="34b"/>
              <w:ind w:firstLine="0"/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-04-03]</w:t>
            </w:r>
          </w:p>
        </w:tc>
        <w:tc>
          <w:tcPr>
            <w:tcW w:w="3304" w:type="dxa"/>
          </w:tcPr>
          <w:p w14:paraId="3CB3BC20" w14:textId="77777777" w:rsidR="002E2058" w:rsidRPr="00EC3A7B" w:rsidRDefault="002E2058" w:rsidP="001923B5">
            <w:pPr>
              <w:pStyle w:val="34b"/>
              <w:ind w:firstLine="0"/>
              <w:rPr>
                <w:lang w:val="en-US" w:eastAsia="ru-RU"/>
              </w:rPr>
            </w:pPr>
            <w:r w:rsidRPr="00565583">
              <w:t>Ошибка сохранения в БД</w:t>
            </w:r>
            <w:r w:rsidR="00EC3A7B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5644F80F" w14:textId="77777777" w:rsidR="002E2058" w:rsidRPr="00565583" w:rsidRDefault="002E2058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2E2058" w14:paraId="158BE3F1" w14:textId="77777777" w:rsidTr="002E2058">
        <w:tc>
          <w:tcPr>
            <w:tcW w:w="3303" w:type="dxa"/>
          </w:tcPr>
          <w:p w14:paraId="5B3864AF" w14:textId="77777777" w:rsidR="002E2058" w:rsidRPr="00565583" w:rsidRDefault="002E2058" w:rsidP="001923B5">
            <w:pPr>
              <w:pStyle w:val="34b"/>
              <w:ind w:firstLine="0"/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-05]</w:t>
            </w:r>
          </w:p>
        </w:tc>
        <w:tc>
          <w:tcPr>
            <w:tcW w:w="3304" w:type="dxa"/>
          </w:tcPr>
          <w:p w14:paraId="1D7B7CC5" w14:textId="77777777" w:rsidR="002E2058" w:rsidRPr="00EC3A7B" w:rsidRDefault="002E2058" w:rsidP="001923B5">
            <w:pPr>
              <w:pStyle w:val="34b"/>
              <w:ind w:firstLine="0"/>
              <w:rPr>
                <w:lang w:val="en-US"/>
              </w:rPr>
            </w:pPr>
            <w:r w:rsidRPr="00565583">
              <w:t>Ошибка формирования отчета</w:t>
            </w:r>
            <w:r w:rsidR="00EC3A7B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256E5A53" w14:textId="77777777" w:rsidR="002E2058" w:rsidRPr="00565583" w:rsidRDefault="002E2058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2E2058" w14:paraId="09122D9F" w14:textId="77777777" w:rsidTr="002E2058">
        <w:tc>
          <w:tcPr>
            <w:tcW w:w="3303" w:type="dxa"/>
          </w:tcPr>
          <w:p w14:paraId="32B45A76" w14:textId="77777777" w:rsidR="002E2058" w:rsidRPr="00565583" w:rsidRDefault="002E2058" w:rsidP="001923B5">
            <w:pPr>
              <w:pStyle w:val="34b"/>
              <w:ind w:firstLine="0"/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-05-01]</w:t>
            </w:r>
          </w:p>
        </w:tc>
        <w:tc>
          <w:tcPr>
            <w:tcW w:w="3304" w:type="dxa"/>
          </w:tcPr>
          <w:p w14:paraId="4BFF2666" w14:textId="77777777" w:rsidR="002E2058" w:rsidRPr="00EC3A7B" w:rsidRDefault="002E2058" w:rsidP="001923B5">
            <w:pPr>
              <w:pStyle w:val="34b"/>
              <w:ind w:firstLine="0"/>
              <w:rPr>
                <w:lang w:val="en-US"/>
              </w:rPr>
            </w:pPr>
            <w:r w:rsidRPr="00565583">
              <w:t>Ошибка формирования отчета</w:t>
            </w:r>
            <w:r w:rsidR="00EC3A7B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1671067A" w14:textId="77777777" w:rsidR="002E2058" w:rsidRPr="00565583" w:rsidRDefault="002E2058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</w:tbl>
    <w:p w14:paraId="196CE230" w14:textId="77777777" w:rsidR="002E2058" w:rsidRPr="002E2058" w:rsidRDefault="002E2058" w:rsidP="002E4F7E">
      <w:pPr>
        <w:pStyle w:val="34b"/>
      </w:pPr>
    </w:p>
    <w:p w14:paraId="012E1279" w14:textId="77777777" w:rsidR="00AE5166" w:rsidRDefault="00DB41F3" w:rsidP="005618C4">
      <w:pPr>
        <w:pStyle w:val="3"/>
        <w:spacing w:line="276" w:lineRule="auto"/>
      </w:pPr>
      <w:r>
        <w:t>Учет путевых листов</w:t>
      </w:r>
    </w:p>
    <w:p w14:paraId="5F8766ED" w14:textId="77777777" w:rsidR="00811BB5" w:rsidRDefault="00811BB5" w:rsidP="005618C4">
      <w:pPr>
        <w:pStyle w:val="4"/>
        <w:spacing w:line="276" w:lineRule="auto"/>
      </w:pPr>
      <w:r w:rsidRPr="004C2FF7">
        <w:t>Перечень функций(задач), подлежащих автоматизации.</w:t>
      </w:r>
    </w:p>
    <w:p w14:paraId="68846A10" w14:textId="77777777" w:rsidR="00811BB5" w:rsidRDefault="00811BB5" w:rsidP="002E4F7E">
      <w:pPr>
        <w:pStyle w:val="34b"/>
      </w:pPr>
      <w:r>
        <w:t>Учет путевых листов обеспечивает выполнение следующих функций:</w:t>
      </w:r>
    </w:p>
    <w:p w14:paraId="3AE5D68F" w14:textId="77777777" w:rsidR="00811BB5" w:rsidRPr="00E31B40" w:rsidRDefault="00811BB5" w:rsidP="005618C4">
      <w:pPr>
        <w:pStyle w:val="Default"/>
        <w:spacing w:line="276" w:lineRule="auto"/>
        <w:jc w:val="both"/>
        <w:rPr>
          <w:b/>
          <w:bCs/>
          <w:sz w:val="20"/>
          <w:szCs w:val="20"/>
        </w:rPr>
      </w:pPr>
    </w:p>
    <w:p w14:paraId="1E64F143" w14:textId="77777777" w:rsidR="00811BB5" w:rsidRPr="002E4F7E" w:rsidRDefault="00811BB5" w:rsidP="002E4F7E">
      <w:pPr>
        <w:pStyle w:val="3413"/>
        <w:rPr>
          <w:rStyle w:val="34d"/>
        </w:rPr>
      </w:pPr>
      <w:r w:rsidRPr="00620E91">
        <w:rPr>
          <w:bCs/>
          <w:szCs w:val="24"/>
        </w:rPr>
        <w:t>[</w:t>
      </w:r>
      <w:r w:rsidRPr="002E4F7E">
        <w:rPr>
          <w:rStyle w:val="34d"/>
        </w:rPr>
        <w:t>UAT-1C-</w:t>
      </w:r>
      <w:r w:rsidR="005A3F1C" w:rsidRPr="002E4F7E">
        <w:rPr>
          <w:rStyle w:val="34d"/>
        </w:rPr>
        <w:t>06</w:t>
      </w:r>
      <w:r w:rsidRPr="002E4F7E">
        <w:rPr>
          <w:rStyle w:val="34d"/>
        </w:rPr>
        <w:t xml:space="preserve">] Учет </w:t>
      </w:r>
      <w:r w:rsidR="00DA5BF9" w:rsidRPr="002E4F7E">
        <w:rPr>
          <w:rStyle w:val="34d"/>
        </w:rPr>
        <w:t>путевых</w:t>
      </w:r>
      <w:r w:rsidRPr="002E4F7E">
        <w:rPr>
          <w:rStyle w:val="34d"/>
        </w:rPr>
        <w:t xml:space="preserve"> листов:</w:t>
      </w:r>
    </w:p>
    <w:p w14:paraId="21884B7E" w14:textId="77777777" w:rsidR="00811BB5" w:rsidRPr="00620E91" w:rsidRDefault="008E3E98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>
        <w:t>06</w:t>
      </w:r>
      <w:r w:rsidRPr="00620E91">
        <w:t>-01]</w:t>
      </w:r>
      <w:r w:rsidRPr="008E3E98">
        <w:t xml:space="preserve"> </w:t>
      </w:r>
      <w:r>
        <w:t>автоматизация создания путевых листов</w:t>
      </w:r>
      <w:r w:rsidRPr="008E3E98">
        <w:t>;</w:t>
      </w:r>
    </w:p>
    <w:p w14:paraId="04C4E470" w14:textId="77777777" w:rsidR="00811BB5" w:rsidRPr="00620E91" w:rsidRDefault="008E3E98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>
        <w:t>06</w:t>
      </w:r>
      <w:r w:rsidRPr="00620E91">
        <w:t>-02]</w:t>
      </w:r>
      <w:r w:rsidRPr="008E3E98">
        <w:t xml:space="preserve"> </w:t>
      </w:r>
      <w:r>
        <w:t>формирование и контроль закрытия путевых листов;</w:t>
      </w:r>
    </w:p>
    <w:p w14:paraId="107C50FE" w14:textId="77777777" w:rsidR="000C0B23" w:rsidRPr="000C0B23" w:rsidRDefault="008E3E98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>
        <w:t>06</w:t>
      </w:r>
      <w:r w:rsidRPr="00620E91">
        <w:t>-03]</w:t>
      </w:r>
      <w:r w:rsidRPr="008E3E98">
        <w:t xml:space="preserve"> </w:t>
      </w:r>
      <w:r>
        <w:t>работа со справочником «организация»;</w:t>
      </w:r>
    </w:p>
    <w:p w14:paraId="0C3BCB83" w14:textId="77777777" w:rsidR="00811BB5" w:rsidRDefault="008E3E98" w:rsidP="002E4F7E">
      <w:pPr>
        <w:pStyle w:val="3423"/>
      </w:pPr>
      <w:r w:rsidRPr="00620E91">
        <w:t xml:space="preserve"> 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>
        <w:t>06-04</w:t>
      </w:r>
      <w:r w:rsidRPr="00620E91">
        <w:t xml:space="preserve">] </w:t>
      </w:r>
      <w:r>
        <w:t>работа со справочником «</w:t>
      </w:r>
      <w:proofErr w:type="spellStart"/>
      <w:r>
        <w:t>рбу</w:t>
      </w:r>
      <w:proofErr w:type="spellEnd"/>
      <w:r>
        <w:t>»</w:t>
      </w:r>
      <w:r w:rsidRPr="008E3E98">
        <w:t>;</w:t>
      </w:r>
    </w:p>
    <w:p w14:paraId="6CFB0CA5" w14:textId="77777777" w:rsidR="002452A7" w:rsidRDefault="008E3E98" w:rsidP="002E4F7E">
      <w:pPr>
        <w:pStyle w:val="3423"/>
      </w:pPr>
      <w:r w:rsidRPr="008E3E98">
        <w:rPr>
          <w:sz w:val="22"/>
        </w:rPr>
        <w:t>[</w:t>
      </w:r>
      <w:r w:rsidRPr="008E3E98">
        <w:rPr>
          <w:sz w:val="22"/>
          <w:lang w:val="en-US"/>
        </w:rPr>
        <w:t>UAT</w:t>
      </w:r>
      <w:r w:rsidRPr="008E3E98">
        <w:rPr>
          <w:sz w:val="22"/>
        </w:rPr>
        <w:t>-1</w:t>
      </w:r>
      <w:r w:rsidRPr="008E3E98">
        <w:rPr>
          <w:sz w:val="22"/>
          <w:lang w:val="en-US"/>
        </w:rPr>
        <w:t>C</w:t>
      </w:r>
      <w:r w:rsidRPr="008E3E98">
        <w:rPr>
          <w:sz w:val="22"/>
        </w:rPr>
        <w:t xml:space="preserve">-06-05] </w:t>
      </w:r>
      <w:r>
        <w:t>работа со справочником «транспортные средства»</w:t>
      </w:r>
      <w:r w:rsidRPr="008E3E98">
        <w:t>;</w:t>
      </w:r>
    </w:p>
    <w:p w14:paraId="76210EA6" w14:textId="77777777" w:rsidR="002452A7" w:rsidRDefault="008E3E98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>
        <w:t>06-06</w:t>
      </w:r>
      <w:r w:rsidRPr="00620E91">
        <w:t xml:space="preserve">] </w:t>
      </w:r>
      <w:r>
        <w:t>работа со справочником «номенклатура»</w:t>
      </w:r>
      <w:r w:rsidRPr="008E3E98">
        <w:t>;</w:t>
      </w:r>
    </w:p>
    <w:p w14:paraId="6D3BE81E" w14:textId="77777777" w:rsidR="002452A7" w:rsidRPr="005019EC" w:rsidRDefault="008E3E98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>
        <w:t>06-07</w:t>
      </w:r>
      <w:r w:rsidRPr="00620E91">
        <w:t xml:space="preserve">] </w:t>
      </w:r>
      <w:r>
        <w:t>работа со справочником «физические лица»</w:t>
      </w:r>
      <w:r w:rsidRPr="008E3E98">
        <w:t>.</w:t>
      </w:r>
    </w:p>
    <w:p w14:paraId="2E44C3CE" w14:textId="77777777" w:rsidR="00811BB5" w:rsidRPr="00620E91" w:rsidRDefault="00811BB5" w:rsidP="002E4F7E">
      <w:pPr>
        <w:pStyle w:val="3413"/>
      </w:pPr>
      <w:r w:rsidRPr="00620E91">
        <w:rPr>
          <w:bCs/>
        </w:rPr>
        <w:t xml:space="preserve"> [</w:t>
      </w:r>
      <w:r w:rsidRPr="00620E91">
        <w:rPr>
          <w:bCs/>
          <w:lang w:val="en-US"/>
        </w:rPr>
        <w:t>UAT</w:t>
      </w:r>
      <w:r w:rsidRPr="00620E91">
        <w:rPr>
          <w:bCs/>
        </w:rPr>
        <w:t>-1</w:t>
      </w:r>
      <w:r w:rsidRPr="00620E91">
        <w:rPr>
          <w:bCs/>
          <w:lang w:val="en-US"/>
        </w:rPr>
        <w:t>C</w:t>
      </w:r>
      <w:r w:rsidRPr="00620E91">
        <w:rPr>
          <w:bCs/>
        </w:rPr>
        <w:t>-</w:t>
      </w:r>
      <w:r w:rsidR="00FE7532">
        <w:rPr>
          <w:bCs/>
        </w:rPr>
        <w:t>07</w:t>
      </w:r>
      <w:r w:rsidRPr="00620E91">
        <w:rPr>
          <w:bCs/>
        </w:rPr>
        <w:t xml:space="preserve">] </w:t>
      </w:r>
      <w:r>
        <w:t>Корректировка пробега:</w:t>
      </w:r>
    </w:p>
    <w:p w14:paraId="1F1887E2" w14:textId="77777777" w:rsidR="00811BB5" w:rsidRPr="00620E91" w:rsidRDefault="00811BB5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0C0B23">
        <w:t>07</w:t>
      </w:r>
      <w:r w:rsidRPr="00620E91">
        <w:t>-01]</w:t>
      </w:r>
      <w:r w:rsidR="008E3E98" w:rsidRPr="008E3E98">
        <w:t xml:space="preserve"> </w:t>
      </w:r>
      <w:r w:rsidR="008E3E98">
        <w:t>актуализация пробега при замене/ремонте спидометра</w:t>
      </w:r>
      <w:r w:rsidR="008E3E98" w:rsidRPr="008E3E98">
        <w:t>;</w:t>
      </w:r>
    </w:p>
    <w:p w14:paraId="0B21BEF9" w14:textId="77777777" w:rsidR="00811BB5" w:rsidRPr="00620E91" w:rsidRDefault="00811BB5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0C0B23">
        <w:t>07</w:t>
      </w:r>
      <w:r w:rsidRPr="00620E91">
        <w:t>-02]</w:t>
      </w:r>
      <w:r w:rsidR="008E3E98" w:rsidRPr="008E3E98">
        <w:t xml:space="preserve"> </w:t>
      </w:r>
      <w:r w:rsidR="008E3E98">
        <w:t>фиксация и закрытие путевого листа</w:t>
      </w:r>
      <w:r w:rsidR="00FE7532">
        <w:t>.</w:t>
      </w:r>
    </w:p>
    <w:p w14:paraId="28A81014" w14:textId="77777777" w:rsidR="00811BB5" w:rsidRPr="00811BB5" w:rsidRDefault="00811BB5" w:rsidP="002E4F7E">
      <w:pPr>
        <w:pStyle w:val="34b"/>
      </w:pPr>
    </w:p>
    <w:p w14:paraId="527D9CE4" w14:textId="77777777" w:rsidR="00811BB5" w:rsidRDefault="00811BB5" w:rsidP="005618C4">
      <w:pPr>
        <w:pStyle w:val="4"/>
        <w:spacing w:line="276" w:lineRule="auto"/>
      </w:pPr>
      <w:r w:rsidRPr="004C2FF7">
        <w:t>Основные характеристики результата выполнения функции (задачи)</w:t>
      </w:r>
    </w:p>
    <w:p w14:paraId="37F8B790" w14:textId="77777777" w:rsidR="00A70C7B" w:rsidRPr="00A70C7B" w:rsidRDefault="00A70C7B" w:rsidP="00A70C7B">
      <w:pPr>
        <w:pStyle w:val="34b"/>
      </w:pPr>
      <w:r w:rsidRPr="002B5488">
        <w:t xml:space="preserve">В результате работы модуля </w:t>
      </w:r>
      <w:r>
        <w:t>должны обеспечиваться:</w:t>
      </w:r>
    </w:p>
    <w:p w14:paraId="5BA6D5E5" w14:textId="77777777" w:rsidR="00A70C7B" w:rsidRDefault="00A70C7B" w:rsidP="00A70C7B">
      <w:pPr>
        <w:pStyle w:val="3413"/>
      </w:pPr>
      <w:r>
        <w:rPr>
          <w:rStyle w:val="afc"/>
          <w:b w:val="0"/>
          <w:bCs w:val="0"/>
        </w:rPr>
        <w:t>а</w:t>
      </w:r>
      <w:r w:rsidR="00B52D27" w:rsidRPr="002E4F7E">
        <w:rPr>
          <w:rStyle w:val="afc"/>
          <w:b w:val="0"/>
          <w:bCs w:val="0"/>
        </w:rPr>
        <w:t>втоматизированный учет и контроль путевых листов</w:t>
      </w:r>
      <w:r w:rsidRPr="00A70C7B">
        <w:rPr>
          <w:rStyle w:val="afc"/>
          <w:b w:val="0"/>
          <w:bCs w:val="0"/>
        </w:rPr>
        <w:t>;</w:t>
      </w:r>
    </w:p>
    <w:p w14:paraId="2A689014" w14:textId="77777777" w:rsidR="00A70C7B" w:rsidRDefault="00A70C7B" w:rsidP="00A70C7B">
      <w:pPr>
        <w:pStyle w:val="3413"/>
      </w:pPr>
      <w:r>
        <w:t>а</w:t>
      </w:r>
      <w:r w:rsidR="00935A29" w:rsidRPr="002E4F7E">
        <w:t>нализ эффективности перевозок</w:t>
      </w:r>
      <w:r>
        <w:t>;</w:t>
      </w:r>
    </w:p>
    <w:p w14:paraId="086C1999" w14:textId="77777777" w:rsidR="00A70C7B" w:rsidRDefault="00A70C7B" w:rsidP="00A70C7B">
      <w:pPr>
        <w:pStyle w:val="3413"/>
      </w:pPr>
      <w:r>
        <w:rPr>
          <w:rStyle w:val="afc"/>
          <w:b w:val="0"/>
          <w:bCs w:val="0"/>
        </w:rPr>
        <w:t>к</w:t>
      </w:r>
      <w:r w:rsidR="00B52D27" w:rsidRPr="002E4F7E">
        <w:rPr>
          <w:rStyle w:val="afc"/>
          <w:b w:val="0"/>
          <w:bCs w:val="0"/>
        </w:rPr>
        <w:t>онтроль расхода топлива</w:t>
      </w:r>
      <w:r>
        <w:t>;</w:t>
      </w:r>
    </w:p>
    <w:p w14:paraId="361EBD40" w14:textId="77777777" w:rsidR="00B52D27" w:rsidRPr="002E4F7E" w:rsidRDefault="00A70C7B" w:rsidP="00A70C7B">
      <w:pPr>
        <w:pStyle w:val="3413"/>
      </w:pPr>
      <w:r>
        <w:rPr>
          <w:rStyle w:val="afc"/>
          <w:b w:val="0"/>
          <w:bCs w:val="0"/>
        </w:rPr>
        <w:t>о</w:t>
      </w:r>
      <w:r w:rsidR="00B52D27" w:rsidRPr="002E4F7E">
        <w:rPr>
          <w:rStyle w:val="afc"/>
          <w:b w:val="0"/>
          <w:bCs w:val="0"/>
        </w:rPr>
        <w:t>птимизация загрузки автопарка</w:t>
      </w:r>
      <w:r>
        <w:t>.</w:t>
      </w:r>
    </w:p>
    <w:p w14:paraId="544F22B4" w14:textId="77777777" w:rsidR="00811BB5" w:rsidRDefault="00811BB5" w:rsidP="005618C4">
      <w:pPr>
        <w:pStyle w:val="4"/>
        <w:spacing w:line="276" w:lineRule="auto"/>
      </w:pPr>
      <w:r>
        <w:t>Временной регламент реализации функции (задачи)</w:t>
      </w:r>
    </w:p>
    <w:p w14:paraId="7AF34727" w14:textId="77777777" w:rsidR="00565583" w:rsidRPr="00565583" w:rsidRDefault="00565583" w:rsidP="002E4F7E">
      <w:pPr>
        <w:pStyle w:val="34b"/>
      </w:pPr>
      <w:r>
        <w:t>Полный перечень временных регламентов реализации функции(задачи) представлен в таблице 8.</w:t>
      </w:r>
    </w:p>
    <w:p w14:paraId="61FD955B" w14:textId="77777777" w:rsidR="00565583" w:rsidRDefault="00565583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8</w:t>
      </w:r>
      <w:r w:rsidR="00301A21">
        <w:rPr>
          <w:noProof/>
        </w:rPr>
        <w:fldChar w:fldCharType="end"/>
      </w:r>
      <w:r>
        <w:t xml:space="preserve"> - Временные регламенты реализации функции(задачи)</w:t>
      </w:r>
      <w:r w:rsidR="00935A29"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EF5ABB" w14:paraId="1A520E8A" w14:textId="77777777" w:rsidTr="00EF5ABB">
        <w:tc>
          <w:tcPr>
            <w:tcW w:w="4955" w:type="dxa"/>
          </w:tcPr>
          <w:p w14:paraId="5857BD5E" w14:textId="77777777" w:rsidR="00EF5ABB" w:rsidRDefault="00EF5ABB" w:rsidP="002E4F7E">
            <w:pPr>
              <w:pStyle w:val="34b"/>
            </w:pPr>
            <w:r w:rsidRPr="00EF5ABB">
              <w:t>Функция</w:t>
            </w:r>
          </w:p>
        </w:tc>
        <w:tc>
          <w:tcPr>
            <w:tcW w:w="4956" w:type="dxa"/>
          </w:tcPr>
          <w:p w14:paraId="39089BE9" w14:textId="77777777" w:rsidR="00EF5ABB" w:rsidRDefault="00EF5ABB" w:rsidP="002E4F7E">
            <w:pPr>
              <w:pStyle w:val="34b"/>
            </w:pPr>
            <w:r w:rsidRPr="00EF5ABB">
              <w:t>Требования к временному регламенту.</w:t>
            </w:r>
          </w:p>
        </w:tc>
      </w:tr>
      <w:tr w:rsidR="005A3F1C" w:rsidRPr="00565583" w14:paraId="7E87CFA3" w14:textId="77777777" w:rsidTr="00EF5ABB">
        <w:tc>
          <w:tcPr>
            <w:tcW w:w="4955" w:type="dxa"/>
          </w:tcPr>
          <w:p w14:paraId="59049641" w14:textId="77777777" w:rsidR="005A3F1C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-06]</w:t>
            </w:r>
          </w:p>
        </w:tc>
        <w:tc>
          <w:tcPr>
            <w:tcW w:w="4956" w:type="dxa"/>
          </w:tcPr>
          <w:p w14:paraId="20051874" w14:textId="77777777" w:rsidR="005A3F1C" w:rsidRPr="00EC3A7B" w:rsidRDefault="000F669F" w:rsidP="002E4F7E">
            <w:pPr>
              <w:pStyle w:val="34b"/>
              <w:rPr>
                <w:lang w:val="en-US" w:eastAsia="ru-RU"/>
              </w:rPr>
            </w:pPr>
            <w:r w:rsidRPr="00565583">
              <w:t>По мере необходимости</w:t>
            </w:r>
            <w:r w:rsidR="00EC3A7B">
              <w:rPr>
                <w:lang w:val="en-US"/>
              </w:rPr>
              <w:t>.</w:t>
            </w:r>
          </w:p>
        </w:tc>
      </w:tr>
      <w:tr w:rsidR="005A3F1C" w:rsidRPr="00565583" w14:paraId="21C10509" w14:textId="77777777" w:rsidTr="00EF5ABB">
        <w:tc>
          <w:tcPr>
            <w:tcW w:w="4955" w:type="dxa"/>
          </w:tcPr>
          <w:p w14:paraId="3B359494" w14:textId="77777777" w:rsidR="005A3F1C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-06-01]</w:t>
            </w:r>
          </w:p>
        </w:tc>
        <w:tc>
          <w:tcPr>
            <w:tcW w:w="4956" w:type="dxa"/>
          </w:tcPr>
          <w:p w14:paraId="1191CF0E" w14:textId="77777777" w:rsidR="005A3F1C" w:rsidRPr="00EC3A7B" w:rsidRDefault="000F669F" w:rsidP="002E4F7E">
            <w:pPr>
              <w:pStyle w:val="34b"/>
              <w:rPr>
                <w:lang w:val="en-US" w:eastAsia="ru-RU"/>
              </w:rPr>
            </w:pPr>
            <w:r w:rsidRPr="00565583">
              <w:t>По мере необходимости</w:t>
            </w:r>
            <w:r w:rsidR="00EC3A7B">
              <w:rPr>
                <w:lang w:val="en-US"/>
              </w:rPr>
              <w:t>.</w:t>
            </w:r>
          </w:p>
        </w:tc>
      </w:tr>
      <w:tr w:rsidR="005A3F1C" w:rsidRPr="00565583" w14:paraId="1B0D9838" w14:textId="77777777" w:rsidTr="00EF5ABB">
        <w:tc>
          <w:tcPr>
            <w:tcW w:w="4955" w:type="dxa"/>
          </w:tcPr>
          <w:p w14:paraId="04EADF8C" w14:textId="77777777" w:rsidR="005A3F1C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-06-02]</w:t>
            </w:r>
          </w:p>
        </w:tc>
        <w:tc>
          <w:tcPr>
            <w:tcW w:w="4956" w:type="dxa"/>
          </w:tcPr>
          <w:p w14:paraId="418EB6F4" w14:textId="77777777" w:rsidR="005A3F1C" w:rsidRPr="00EC3A7B" w:rsidRDefault="000F669F" w:rsidP="002E4F7E">
            <w:pPr>
              <w:pStyle w:val="34b"/>
              <w:rPr>
                <w:lang w:val="en-US" w:eastAsia="ru-RU"/>
              </w:rPr>
            </w:pPr>
            <w:r w:rsidRPr="00565583">
              <w:t>По мере необходимости</w:t>
            </w:r>
            <w:r w:rsidR="00EC3A7B">
              <w:rPr>
                <w:lang w:val="en-US"/>
              </w:rPr>
              <w:t>.</w:t>
            </w:r>
          </w:p>
        </w:tc>
      </w:tr>
      <w:tr w:rsidR="005A3F1C" w:rsidRPr="00565583" w14:paraId="660BC8A8" w14:textId="77777777" w:rsidTr="00EF5ABB">
        <w:tc>
          <w:tcPr>
            <w:tcW w:w="4955" w:type="dxa"/>
          </w:tcPr>
          <w:p w14:paraId="73954D32" w14:textId="77777777" w:rsidR="005A3F1C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-06-03]</w:t>
            </w:r>
          </w:p>
        </w:tc>
        <w:tc>
          <w:tcPr>
            <w:tcW w:w="4956" w:type="dxa"/>
          </w:tcPr>
          <w:p w14:paraId="41BF617D" w14:textId="77777777" w:rsidR="005A3F1C" w:rsidRPr="00EC3A7B" w:rsidRDefault="000F669F" w:rsidP="002E4F7E">
            <w:pPr>
              <w:pStyle w:val="34b"/>
              <w:rPr>
                <w:lang w:val="en-US" w:eastAsia="ru-RU"/>
              </w:rPr>
            </w:pPr>
            <w:r w:rsidRPr="00565583">
              <w:t>По мере необходимости</w:t>
            </w:r>
            <w:r w:rsidR="00EC3A7B">
              <w:rPr>
                <w:lang w:val="en-US"/>
              </w:rPr>
              <w:t>.</w:t>
            </w:r>
          </w:p>
        </w:tc>
      </w:tr>
      <w:tr w:rsidR="005A3F1C" w:rsidRPr="00565583" w14:paraId="35423CF9" w14:textId="77777777" w:rsidTr="00EF5ABB">
        <w:tc>
          <w:tcPr>
            <w:tcW w:w="4955" w:type="dxa"/>
          </w:tcPr>
          <w:p w14:paraId="6D1DC379" w14:textId="77777777" w:rsidR="005A3F1C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-06-04]</w:t>
            </w:r>
          </w:p>
        </w:tc>
        <w:tc>
          <w:tcPr>
            <w:tcW w:w="4956" w:type="dxa"/>
          </w:tcPr>
          <w:p w14:paraId="29E0EF1F" w14:textId="77777777" w:rsidR="005A3F1C" w:rsidRPr="00EC3A7B" w:rsidRDefault="000F669F" w:rsidP="002E4F7E">
            <w:pPr>
              <w:pStyle w:val="34b"/>
              <w:rPr>
                <w:lang w:val="en-US" w:eastAsia="ru-RU"/>
              </w:rPr>
            </w:pPr>
            <w:r w:rsidRPr="00565583">
              <w:t>По мере необходимости</w:t>
            </w:r>
            <w:r w:rsidR="00EC3A7B">
              <w:rPr>
                <w:lang w:val="en-US"/>
              </w:rPr>
              <w:t>.</w:t>
            </w:r>
          </w:p>
        </w:tc>
      </w:tr>
      <w:tr w:rsidR="005A3F1C" w:rsidRPr="00565583" w14:paraId="71FACCED" w14:textId="77777777" w:rsidTr="00EF5ABB">
        <w:tc>
          <w:tcPr>
            <w:tcW w:w="4955" w:type="dxa"/>
          </w:tcPr>
          <w:p w14:paraId="4929E596" w14:textId="77777777" w:rsidR="005A3F1C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-06-05]</w:t>
            </w:r>
          </w:p>
        </w:tc>
        <w:tc>
          <w:tcPr>
            <w:tcW w:w="4956" w:type="dxa"/>
          </w:tcPr>
          <w:p w14:paraId="6759901E" w14:textId="77777777" w:rsidR="005A3F1C" w:rsidRPr="00EC3A7B" w:rsidRDefault="000F669F" w:rsidP="002E4F7E">
            <w:pPr>
              <w:pStyle w:val="34b"/>
              <w:rPr>
                <w:lang w:val="en-US" w:eastAsia="ru-RU"/>
              </w:rPr>
            </w:pPr>
            <w:r w:rsidRPr="00565583">
              <w:t>По мере необходимости</w:t>
            </w:r>
            <w:r w:rsidR="00EC3A7B">
              <w:rPr>
                <w:lang w:val="en-US"/>
              </w:rPr>
              <w:t>.</w:t>
            </w:r>
          </w:p>
        </w:tc>
      </w:tr>
      <w:tr w:rsidR="005A3F1C" w:rsidRPr="00565583" w14:paraId="0CAB611A" w14:textId="77777777" w:rsidTr="00EF5ABB">
        <w:tc>
          <w:tcPr>
            <w:tcW w:w="4955" w:type="dxa"/>
          </w:tcPr>
          <w:p w14:paraId="3D948DDE" w14:textId="77777777" w:rsidR="005A3F1C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-06-06]</w:t>
            </w:r>
          </w:p>
        </w:tc>
        <w:tc>
          <w:tcPr>
            <w:tcW w:w="4956" w:type="dxa"/>
          </w:tcPr>
          <w:p w14:paraId="07135B8A" w14:textId="77777777" w:rsidR="005A3F1C" w:rsidRPr="00EC3A7B" w:rsidRDefault="000F669F" w:rsidP="002E4F7E">
            <w:pPr>
              <w:pStyle w:val="34b"/>
              <w:rPr>
                <w:lang w:val="en-US" w:eastAsia="ru-RU"/>
              </w:rPr>
            </w:pPr>
            <w:r w:rsidRPr="00565583">
              <w:t>По мере необходимости</w:t>
            </w:r>
            <w:r w:rsidR="00EC3A7B">
              <w:rPr>
                <w:lang w:val="en-US"/>
              </w:rPr>
              <w:t>.</w:t>
            </w:r>
          </w:p>
        </w:tc>
      </w:tr>
      <w:tr w:rsidR="005A3F1C" w:rsidRPr="00565583" w14:paraId="7B5F74AC" w14:textId="77777777" w:rsidTr="00EF5ABB">
        <w:tc>
          <w:tcPr>
            <w:tcW w:w="4955" w:type="dxa"/>
          </w:tcPr>
          <w:p w14:paraId="25B8DD1E" w14:textId="77777777" w:rsidR="005A3F1C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-06-07]</w:t>
            </w:r>
          </w:p>
        </w:tc>
        <w:tc>
          <w:tcPr>
            <w:tcW w:w="4956" w:type="dxa"/>
          </w:tcPr>
          <w:p w14:paraId="400783FE" w14:textId="77777777" w:rsidR="005A3F1C" w:rsidRPr="00EC3A7B" w:rsidRDefault="000F669F" w:rsidP="002E4F7E">
            <w:pPr>
              <w:pStyle w:val="34b"/>
              <w:rPr>
                <w:lang w:val="en-US" w:eastAsia="ru-RU"/>
              </w:rPr>
            </w:pPr>
            <w:r w:rsidRPr="00565583">
              <w:t>По мере необходимости</w:t>
            </w:r>
            <w:r w:rsidR="00EC3A7B">
              <w:rPr>
                <w:lang w:val="en-US"/>
              </w:rPr>
              <w:t>.</w:t>
            </w:r>
          </w:p>
        </w:tc>
      </w:tr>
      <w:tr w:rsidR="005A3F1C" w:rsidRPr="00565583" w14:paraId="7F546781" w14:textId="77777777" w:rsidTr="00EF5ABB">
        <w:tc>
          <w:tcPr>
            <w:tcW w:w="4955" w:type="dxa"/>
          </w:tcPr>
          <w:p w14:paraId="180BDCAE" w14:textId="77777777" w:rsidR="005A3F1C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-07]</w:t>
            </w:r>
          </w:p>
        </w:tc>
        <w:tc>
          <w:tcPr>
            <w:tcW w:w="4956" w:type="dxa"/>
          </w:tcPr>
          <w:p w14:paraId="1A1DABCC" w14:textId="77777777" w:rsidR="005A3F1C" w:rsidRPr="00EC3A7B" w:rsidRDefault="000F669F" w:rsidP="002E4F7E">
            <w:pPr>
              <w:pStyle w:val="34b"/>
              <w:rPr>
                <w:lang w:val="en-US" w:eastAsia="ru-RU"/>
              </w:rPr>
            </w:pPr>
            <w:r w:rsidRPr="00565583">
              <w:t>По мере необходимости</w:t>
            </w:r>
            <w:r w:rsidR="00EC3A7B">
              <w:rPr>
                <w:lang w:val="en-US"/>
              </w:rPr>
              <w:t>.</w:t>
            </w:r>
          </w:p>
        </w:tc>
      </w:tr>
      <w:tr w:rsidR="005A3F1C" w:rsidRPr="00565583" w14:paraId="31AD7A4F" w14:textId="77777777" w:rsidTr="00EF5ABB">
        <w:tc>
          <w:tcPr>
            <w:tcW w:w="4955" w:type="dxa"/>
          </w:tcPr>
          <w:p w14:paraId="6413BB1E" w14:textId="77777777" w:rsidR="005A3F1C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-07-01]</w:t>
            </w:r>
          </w:p>
        </w:tc>
        <w:tc>
          <w:tcPr>
            <w:tcW w:w="4956" w:type="dxa"/>
          </w:tcPr>
          <w:p w14:paraId="63FE6675" w14:textId="77777777" w:rsidR="005A3F1C" w:rsidRPr="00EC3A7B" w:rsidRDefault="000F669F" w:rsidP="002E4F7E">
            <w:pPr>
              <w:pStyle w:val="34b"/>
              <w:rPr>
                <w:lang w:val="en-US" w:eastAsia="ru-RU"/>
              </w:rPr>
            </w:pPr>
            <w:r w:rsidRPr="00565583">
              <w:t>По мере необходимости</w:t>
            </w:r>
            <w:r w:rsidR="00EC3A7B">
              <w:rPr>
                <w:lang w:val="en-US"/>
              </w:rPr>
              <w:t>.</w:t>
            </w:r>
          </w:p>
        </w:tc>
      </w:tr>
      <w:tr w:rsidR="005A3F1C" w:rsidRPr="00565583" w14:paraId="3D82D84A" w14:textId="77777777" w:rsidTr="00EF5ABB">
        <w:tc>
          <w:tcPr>
            <w:tcW w:w="4955" w:type="dxa"/>
          </w:tcPr>
          <w:p w14:paraId="673A0070" w14:textId="77777777" w:rsidR="005A3F1C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-07-02]</w:t>
            </w:r>
          </w:p>
        </w:tc>
        <w:tc>
          <w:tcPr>
            <w:tcW w:w="4956" w:type="dxa"/>
          </w:tcPr>
          <w:p w14:paraId="372FBD6D" w14:textId="77777777" w:rsidR="005A3F1C" w:rsidRPr="00EC3A7B" w:rsidRDefault="000F669F" w:rsidP="002E4F7E">
            <w:pPr>
              <w:pStyle w:val="34b"/>
              <w:rPr>
                <w:lang w:val="en-US" w:eastAsia="ru-RU"/>
              </w:rPr>
            </w:pPr>
            <w:r w:rsidRPr="00565583">
              <w:t>По мере необходимости</w:t>
            </w:r>
            <w:r w:rsidR="00EC3A7B">
              <w:rPr>
                <w:lang w:val="en-US"/>
              </w:rPr>
              <w:t>.</w:t>
            </w:r>
          </w:p>
        </w:tc>
      </w:tr>
    </w:tbl>
    <w:p w14:paraId="5FB0529E" w14:textId="77777777" w:rsidR="00EF5ABB" w:rsidRPr="00565583" w:rsidRDefault="00EF5ABB" w:rsidP="002E4F7E">
      <w:pPr>
        <w:pStyle w:val="34b"/>
      </w:pPr>
    </w:p>
    <w:p w14:paraId="0A5E5909" w14:textId="77777777" w:rsidR="00811BB5" w:rsidRDefault="00811BB5" w:rsidP="005618C4">
      <w:pPr>
        <w:pStyle w:val="4"/>
        <w:spacing w:line="276" w:lineRule="auto"/>
      </w:pPr>
      <w:r>
        <w:t>Требования к реализации функции (задачи)</w:t>
      </w:r>
    </w:p>
    <w:p w14:paraId="608A5561" w14:textId="77777777" w:rsidR="00565583" w:rsidRPr="00565583" w:rsidRDefault="00565583" w:rsidP="002E4F7E">
      <w:pPr>
        <w:pStyle w:val="34b"/>
      </w:pPr>
      <w:r>
        <w:t>Полный перечень требований реализации функции(задачи) представлен в таблице 9.</w:t>
      </w:r>
    </w:p>
    <w:p w14:paraId="35FA6366" w14:textId="77777777" w:rsidR="00565583" w:rsidRPr="00565583" w:rsidRDefault="00565583" w:rsidP="002E4F7E">
      <w:pPr>
        <w:pStyle w:val="34b"/>
      </w:pPr>
    </w:p>
    <w:p w14:paraId="61C40EE1" w14:textId="77777777" w:rsidR="00565583" w:rsidRDefault="00565583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9</w:t>
      </w:r>
      <w:r w:rsidR="00301A21">
        <w:rPr>
          <w:noProof/>
        </w:rPr>
        <w:fldChar w:fldCharType="end"/>
      </w:r>
      <w:r>
        <w:t xml:space="preserve"> - Перечень требований к реализации функции(задачи)</w:t>
      </w:r>
      <w:r w:rsidR="00935A29"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EF5ABB" w14:paraId="309CEA6A" w14:textId="77777777" w:rsidTr="00EF5ABB">
        <w:tc>
          <w:tcPr>
            <w:tcW w:w="3303" w:type="dxa"/>
          </w:tcPr>
          <w:p w14:paraId="397BAAE0" w14:textId="77777777" w:rsidR="00EF5ABB" w:rsidRDefault="00EF5ABB" w:rsidP="00EC3A7B">
            <w:pPr>
              <w:pStyle w:val="34b"/>
              <w:ind w:firstLine="0"/>
            </w:pPr>
            <w:r>
              <w:t>Функция</w:t>
            </w:r>
          </w:p>
        </w:tc>
        <w:tc>
          <w:tcPr>
            <w:tcW w:w="3304" w:type="dxa"/>
          </w:tcPr>
          <w:p w14:paraId="585724BF" w14:textId="77777777" w:rsidR="00EF5ABB" w:rsidRPr="00EC3A7B" w:rsidRDefault="00EF5ABB" w:rsidP="00EC3A7B">
            <w:pPr>
              <w:pStyle w:val="34b"/>
              <w:ind w:firstLine="0"/>
              <w:rPr>
                <w:lang w:val="en-US"/>
              </w:rPr>
            </w:pPr>
            <w:r>
              <w:t>Форма представления выходной</w:t>
            </w:r>
            <w:r w:rsidR="00EC3A7B">
              <w:rPr>
                <w:lang w:val="en-US"/>
              </w:rPr>
              <w:t xml:space="preserve"> </w:t>
            </w:r>
            <w:r>
              <w:t>информации</w:t>
            </w:r>
            <w:r w:rsidR="00EC3A7B">
              <w:rPr>
                <w:lang w:val="en-US"/>
              </w:rPr>
              <w:t>.</w:t>
            </w:r>
          </w:p>
        </w:tc>
        <w:tc>
          <w:tcPr>
            <w:tcW w:w="3304" w:type="dxa"/>
          </w:tcPr>
          <w:p w14:paraId="22299745" w14:textId="77777777" w:rsidR="00EF5ABB" w:rsidRPr="00EC3A7B" w:rsidRDefault="00EF5ABB" w:rsidP="00EC3A7B">
            <w:pPr>
              <w:pStyle w:val="34b"/>
              <w:ind w:firstLine="0"/>
            </w:pPr>
            <w:r w:rsidRPr="00EF5ABB">
              <w:t>Характеристики точности и времени выполнения</w:t>
            </w:r>
            <w:r w:rsidR="00EC3A7B" w:rsidRPr="00EC3A7B">
              <w:t>.</w:t>
            </w:r>
          </w:p>
        </w:tc>
      </w:tr>
      <w:tr w:rsidR="000F669F" w14:paraId="1E7D512A" w14:textId="77777777" w:rsidTr="00EF5ABB">
        <w:tc>
          <w:tcPr>
            <w:tcW w:w="3303" w:type="dxa"/>
          </w:tcPr>
          <w:p w14:paraId="0ED9AEC4" w14:textId="77777777" w:rsidR="000F669F" w:rsidRPr="00EF5ABB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620E91">
              <w:t>[</w:t>
            </w:r>
            <w:r w:rsidRPr="00620E91">
              <w:rPr>
                <w:lang w:val="en-US"/>
              </w:rPr>
              <w:t>UAT</w:t>
            </w:r>
            <w:r w:rsidRPr="00620E91">
              <w:t>-1</w:t>
            </w:r>
            <w:r w:rsidRPr="00620E91">
              <w:rPr>
                <w:lang w:val="en-US"/>
              </w:rPr>
              <w:t>C</w:t>
            </w:r>
            <w:r w:rsidRPr="00620E91">
              <w:t>-</w:t>
            </w:r>
            <w:r>
              <w:t>06</w:t>
            </w:r>
            <w:r w:rsidRPr="00620E91">
              <w:t>]</w:t>
            </w:r>
          </w:p>
        </w:tc>
        <w:tc>
          <w:tcPr>
            <w:tcW w:w="3304" w:type="dxa"/>
          </w:tcPr>
          <w:p w14:paraId="501248E7" w14:textId="77777777" w:rsidR="000F669F" w:rsidRPr="00EC3A7B" w:rsidRDefault="000F669F" w:rsidP="00EC3A7B">
            <w:pPr>
              <w:pStyle w:val="34b"/>
              <w:ind w:firstLine="0"/>
            </w:pPr>
            <w:r w:rsidRPr="00565583">
              <w:t>Экранная форма, данные в БД</w:t>
            </w:r>
            <w:r w:rsidR="00EC3A7B" w:rsidRPr="00EC3A7B">
              <w:t>.</w:t>
            </w:r>
          </w:p>
        </w:tc>
        <w:tc>
          <w:tcPr>
            <w:tcW w:w="3304" w:type="dxa"/>
          </w:tcPr>
          <w:p w14:paraId="6883AC7E" w14:textId="77777777" w:rsidR="000F669F" w:rsidRPr="00EC3A7B" w:rsidRDefault="000F669F" w:rsidP="005618C4">
            <w:pPr>
              <w:pStyle w:val="Default"/>
              <w:spacing w:line="276" w:lineRule="auto"/>
              <w:jc w:val="both"/>
              <w:rPr>
                <w:bCs/>
                <w:lang w:val="en-US"/>
              </w:rPr>
            </w:pPr>
            <w:r w:rsidRPr="00565583">
              <w:rPr>
                <w:bCs/>
              </w:rPr>
              <w:t>Круглосуточно, 7 дней в неделю</w:t>
            </w:r>
            <w:r w:rsidR="00EC3A7B">
              <w:rPr>
                <w:bCs/>
                <w:lang w:val="en-US"/>
              </w:rPr>
              <w:t>.</w:t>
            </w:r>
          </w:p>
        </w:tc>
      </w:tr>
      <w:tr w:rsidR="000F669F" w14:paraId="344DC1B4" w14:textId="77777777" w:rsidTr="00EF5ABB">
        <w:tc>
          <w:tcPr>
            <w:tcW w:w="3303" w:type="dxa"/>
          </w:tcPr>
          <w:p w14:paraId="489F879B" w14:textId="77777777" w:rsidR="000F669F" w:rsidRPr="00EF5ABB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620E91">
              <w:t>[</w:t>
            </w:r>
            <w:r w:rsidRPr="00620E91">
              <w:rPr>
                <w:lang w:val="en-US"/>
              </w:rPr>
              <w:t>UAT</w:t>
            </w:r>
            <w:r w:rsidRPr="00620E91">
              <w:t>-1</w:t>
            </w:r>
            <w:r w:rsidRPr="00620E91">
              <w:rPr>
                <w:lang w:val="en-US"/>
              </w:rPr>
              <w:t>C</w:t>
            </w:r>
            <w:r w:rsidRPr="00620E91">
              <w:t>-</w:t>
            </w:r>
            <w:r>
              <w:t>06</w:t>
            </w:r>
            <w:r w:rsidRPr="00620E91">
              <w:t>-01]</w:t>
            </w:r>
          </w:p>
        </w:tc>
        <w:tc>
          <w:tcPr>
            <w:tcW w:w="3304" w:type="dxa"/>
          </w:tcPr>
          <w:p w14:paraId="2B222CDC" w14:textId="77777777" w:rsidR="000F669F" w:rsidRPr="00EC3A7B" w:rsidRDefault="000F669F" w:rsidP="00EC3A7B">
            <w:pPr>
              <w:pStyle w:val="34b"/>
              <w:ind w:firstLine="0"/>
            </w:pPr>
            <w:r w:rsidRPr="00565583">
              <w:t>Экранная форма, данные в БД</w:t>
            </w:r>
            <w:r w:rsidR="00EC3A7B" w:rsidRPr="00EC3A7B">
              <w:t>.</w:t>
            </w:r>
          </w:p>
        </w:tc>
        <w:tc>
          <w:tcPr>
            <w:tcW w:w="3304" w:type="dxa"/>
          </w:tcPr>
          <w:p w14:paraId="591FCECF" w14:textId="77777777" w:rsidR="000F669F" w:rsidRPr="00EC3A7B" w:rsidRDefault="000F669F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565583">
              <w:rPr>
                <w:bCs/>
              </w:rPr>
              <w:t>В момент выполнения задачи, данные сохраняются в БД</w:t>
            </w:r>
            <w:r w:rsidR="00EC3A7B" w:rsidRPr="00EC3A7B">
              <w:rPr>
                <w:bCs/>
              </w:rPr>
              <w:t>.</w:t>
            </w:r>
          </w:p>
        </w:tc>
      </w:tr>
      <w:tr w:rsidR="000F669F" w14:paraId="0E0A4F3A" w14:textId="77777777" w:rsidTr="00EF5ABB">
        <w:tc>
          <w:tcPr>
            <w:tcW w:w="3303" w:type="dxa"/>
          </w:tcPr>
          <w:p w14:paraId="260CDC73" w14:textId="77777777" w:rsidR="000F669F" w:rsidRPr="00EF5ABB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620E91">
              <w:t>[</w:t>
            </w:r>
            <w:r w:rsidRPr="00620E91">
              <w:rPr>
                <w:lang w:val="en-US"/>
              </w:rPr>
              <w:t>UAT</w:t>
            </w:r>
            <w:r w:rsidRPr="00620E91">
              <w:t>-1</w:t>
            </w:r>
            <w:r w:rsidRPr="00620E91">
              <w:rPr>
                <w:lang w:val="en-US"/>
              </w:rPr>
              <w:t>C</w:t>
            </w:r>
            <w:r w:rsidRPr="00620E91">
              <w:t>-</w:t>
            </w:r>
            <w:r>
              <w:t>06</w:t>
            </w:r>
            <w:r w:rsidRPr="00620E91">
              <w:t>-02]</w:t>
            </w:r>
          </w:p>
        </w:tc>
        <w:tc>
          <w:tcPr>
            <w:tcW w:w="3304" w:type="dxa"/>
          </w:tcPr>
          <w:p w14:paraId="5671FB3F" w14:textId="77777777" w:rsidR="000F669F" w:rsidRPr="00EC3A7B" w:rsidRDefault="000F669F" w:rsidP="00EC3A7B">
            <w:pPr>
              <w:pStyle w:val="34b"/>
              <w:ind w:firstLine="0"/>
            </w:pPr>
            <w:r w:rsidRPr="00565583">
              <w:t>Экранная форма, данные в БД</w:t>
            </w:r>
            <w:r w:rsidR="00EC3A7B" w:rsidRPr="00EC3A7B">
              <w:t>.</w:t>
            </w:r>
          </w:p>
        </w:tc>
        <w:tc>
          <w:tcPr>
            <w:tcW w:w="3304" w:type="dxa"/>
          </w:tcPr>
          <w:p w14:paraId="6DC0870F" w14:textId="77777777" w:rsidR="000F669F" w:rsidRPr="00565583" w:rsidRDefault="000F669F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565583">
              <w:rPr>
                <w:bCs/>
              </w:rPr>
              <w:t>В момент выполнения задачи, данные сохраняются в БД</w:t>
            </w:r>
          </w:p>
        </w:tc>
      </w:tr>
      <w:tr w:rsidR="000F669F" w14:paraId="1F77C38C" w14:textId="77777777" w:rsidTr="00EF5ABB">
        <w:tc>
          <w:tcPr>
            <w:tcW w:w="3303" w:type="dxa"/>
          </w:tcPr>
          <w:p w14:paraId="3C8E1274" w14:textId="77777777" w:rsidR="000F669F" w:rsidRPr="00EF5ABB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620E91">
              <w:t>[</w:t>
            </w:r>
            <w:r w:rsidRPr="00620E91">
              <w:rPr>
                <w:lang w:val="en-US"/>
              </w:rPr>
              <w:t>UAT</w:t>
            </w:r>
            <w:r w:rsidRPr="00620E91">
              <w:t>-1</w:t>
            </w:r>
            <w:r w:rsidRPr="00620E91">
              <w:rPr>
                <w:lang w:val="en-US"/>
              </w:rPr>
              <w:t>C</w:t>
            </w:r>
            <w:r w:rsidRPr="00620E91">
              <w:t>-</w:t>
            </w:r>
            <w:r>
              <w:t>06</w:t>
            </w:r>
            <w:r w:rsidRPr="00620E91">
              <w:t>-03]</w:t>
            </w:r>
          </w:p>
        </w:tc>
        <w:tc>
          <w:tcPr>
            <w:tcW w:w="3304" w:type="dxa"/>
          </w:tcPr>
          <w:p w14:paraId="3166B054" w14:textId="77777777" w:rsidR="000F669F" w:rsidRPr="00EC3A7B" w:rsidRDefault="000F669F" w:rsidP="00EC3A7B">
            <w:pPr>
              <w:pStyle w:val="34b"/>
              <w:ind w:firstLine="0"/>
            </w:pPr>
            <w:r w:rsidRPr="00565583">
              <w:t>Экранная форма, данные в БД</w:t>
            </w:r>
            <w:r w:rsidR="00EC3A7B" w:rsidRPr="00EC3A7B">
              <w:t>.</w:t>
            </w:r>
          </w:p>
        </w:tc>
        <w:tc>
          <w:tcPr>
            <w:tcW w:w="3304" w:type="dxa"/>
          </w:tcPr>
          <w:p w14:paraId="4B87453B" w14:textId="77777777" w:rsidR="000F669F" w:rsidRPr="00EC3A7B" w:rsidRDefault="000F669F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565583">
              <w:rPr>
                <w:bCs/>
              </w:rPr>
              <w:t>В момент выполнения задачи, данные сохраняются в БД</w:t>
            </w:r>
            <w:r w:rsidR="00EC3A7B" w:rsidRPr="00EC3A7B">
              <w:rPr>
                <w:bCs/>
              </w:rPr>
              <w:t>.</w:t>
            </w:r>
          </w:p>
        </w:tc>
      </w:tr>
      <w:tr w:rsidR="000F669F" w14:paraId="6CB2611E" w14:textId="77777777" w:rsidTr="00EF5ABB">
        <w:tc>
          <w:tcPr>
            <w:tcW w:w="3303" w:type="dxa"/>
          </w:tcPr>
          <w:p w14:paraId="5095A6E7" w14:textId="77777777" w:rsidR="000F669F" w:rsidRPr="00EF5ABB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620E91">
              <w:t>[</w:t>
            </w:r>
            <w:r w:rsidRPr="00620E91">
              <w:rPr>
                <w:lang w:val="en-US"/>
              </w:rPr>
              <w:t>UAT</w:t>
            </w:r>
            <w:r w:rsidRPr="00620E91">
              <w:t>-1</w:t>
            </w:r>
            <w:r w:rsidRPr="00620E91">
              <w:rPr>
                <w:lang w:val="en-US"/>
              </w:rPr>
              <w:t>C</w:t>
            </w:r>
            <w:r w:rsidRPr="00620E91">
              <w:t>-</w:t>
            </w:r>
            <w:r>
              <w:t>06-04</w:t>
            </w:r>
            <w:r w:rsidRPr="00620E91">
              <w:t>]</w:t>
            </w:r>
          </w:p>
        </w:tc>
        <w:tc>
          <w:tcPr>
            <w:tcW w:w="3304" w:type="dxa"/>
          </w:tcPr>
          <w:p w14:paraId="1830CBFB" w14:textId="77777777" w:rsidR="000F669F" w:rsidRPr="00EC3A7B" w:rsidRDefault="000F669F" w:rsidP="00EC3A7B">
            <w:pPr>
              <w:pStyle w:val="34b"/>
              <w:ind w:firstLine="0"/>
            </w:pPr>
            <w:r w:rsidRPr="00565583">
              <w:t>Экранная форма, данные в БД</w:t>
            </w:r>
            <w:r w:rsidR="00EC3A7B" w:rsidRPr="00EC3A7B">
              <w:t>.</w:t>
            </w:r>
          </w:p>
        </w:tc>
        <w:tc>
          <w:tcPr>
            <w:tcW w:w="3304" w:type="dxa"/>
          </w:tcPr>
          <w:p w14:paraId="230E0A6B" w14:textId="77777777" w:rsidR="000F669F" w:rsidRPr="00EC3A7B" w:rsidRDefault="000F669F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565583">
              <w:rPr>
                <w:bCs/>
              </w:rPr>
              <w:t>В момент выполнения задачи, данные сохраняются в БД</w:t>
            </w:r>
            <w:r w:rsidR="00EC3A7B" w:rsidRPr="00EC3A7B">
              <w:rPr>
                <w:bCs/>
              </w:rPr>
              <w:t>.</w:t>
            </w:r>
          </w:p>
        </w:tc>
      </w:tr>
      <w:tr w:rsidR="000F669F" w14:paraId="550EAF0D" w14:textId="77777777" w:rsidTr="00EF5ABB">
        <w:tc>
          <w:tcPr>
            <w:tcW w:w="3303" w:type="dxa"/>
          </w:tcPr>
          <w:p w14:paraId="1244A939" w14:textId="77777777" w:rsidR="000F669F" w:rsidRPr="00EF5ABB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620E91">
              <w:t>[</w:t>
            </w:r>
            <w:r w:rsidRPr="00620E91">
              <w:rPr>
                <w:lang w:val="en-US"/>
              </w:rPr>
              <w:t>UAT</w:t>
            </w:r>
            <w:r w:rsidRPr="00620E91">
              <w:t>-1</w:t>
            </w:r>
            <w:r w:rsidRPr="00620E91">
              <w:rPr>
                <w:lang w:val="en-US"/>
              </w:rPr>
              <w:t>C</w:t>
            </w:r>
            <w:r w:rsidRPr="00620E91">
              <w:t>-</w:t>
            </w:r>
            <w:r>
              <w:t>06-05</w:t>
            </w:r>
            <w:r w:rsidRPr="00620E91">
              <w:t>]</w:t>
            </w:r>
          </w:p>
        </w:tc>
        <w:tc>
          <w:tcPr>
            <w:tcW w:w="3304" w:type="dxa"/>
          </w:tcPr>
          <w:p w14:paraId="6F1CA3C8" w14:textId="77777777" w:rsidR="000F669F" w:rsidRPr="00EC3A7B" w:rsidRDefault="000F669F" w:rsidP="00EC3A7B">
            <w:pPr>
              <w:pStyle w:val="34b"/>
              <w:ind w:firstLine="0"/>
            </w:pPr>
            <w:r w:rsidRPr="00565583">
              <w:t>Экранная форма, данные в БД</w:t>
            </w:r>
            <w:r w:rsidR="00EC3A7B" w:rsidRPr="00EC3A7B">
              <w:t>.</w:t>
            </w:r>
          </w:p>
        </w:tc>
        <w:tc>
          <w:tcPr>
            <w:tcW w:w="3304" w:type="dxa"/>
          </w:tcPr>
          <w:p w14:paraId="38C412B6" w14:textId="77777777" w:rsidR="000F669F" w:rsidRPr="00565583" w:rsidRDefault="000F669F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565583">
              <w:rPr>
                <w:bCs/>
              </w:rPr>
              <w:t>В момент выполнения задачи, данные сохраняются в БД</w:t>
            </w:r>
            <w:r w:rsidR="00EC3A7B">
              <w:rPr>
                <w:bCs/>
              </w:rPr>
              <w:t>.</w:t>
            </w:r>
          </w:p>
        </w:tc>
      </w:tr>
      <w:tr w:rsidR="000F669F" w14:paraId="6B87D7CF" w14:textId="77777777" w:rsidTr="00EF5ABB">
        <w:tc>
          <w:tcPr>
            <w:tcW w:w="3303" w:type="dxa"/>
          </w:tcPr>
          <w:p w14:paraId="2F5E64E2" w14:textId="77777777" w:rsidR="000F669F" w:rsidRPr="00EF5ABB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620E91">
              <w:t>[</w:t>
            </w:r>
            <w:r w:rsidRPr="00620E91">
              <w:rPr>
                <w:lang w:val="en-US"/>
              </w:rPr>
              <w:t>UAT</w:t>
            </w:r>
            <w:r w:rsidRPr="00620E91">
              <w:t>-1</w:t>
            </w:r>
            <w:r w:rsidRPr="00620E91">
              <w:rPr>
                <w:lang w:val="en-US"/>
              </w:rPr>
              <w:t>C</w:t>
            </w:r>
            <w:r w:rsidRPr="00620E91">
              <w:t>-</w:t>
            </w:r>
            <w:r>
              <w:t>06-06</w:t>
            </w:r>
            <w:r w:rsidRPr="00620E91">
              <w:t>]</w:t>
            </w:r>
          </w:p>
        </w:tc>
        <w:tc>
          <w:tcPr>
            <w:tcW w:w="3304" w:type="dxa"/>
          </w:tcPr>
          <w:p w14:paraId="5350FFCD" w14:textId="77777777" w:rsidR="000F669F" w:rsidRPr="00EC3A7B" w:rsidRDefault="000F669F" w:rsidP="00EC3A7B">
            <w:pPr>
              <w:pStyle w:val="34b"/>
              <w:ind w:firstLine="0"/>
            </w:pPr>
            <w:r w:rsidRPr="00565583">
              <w:t>Экранная форма, данные в БД</w:t>
            </w:r>
            <w:r w:rsidR="00EC3A7B" w:rsidRPr="00EC3A7B">
              <w:t>.</w:t>
            </w:r>
          </w:p>
        </w:tc>
        <w:tc>
          <w:tcPr>
            <w:tcW w:w="3304" w:type="dxa"/>
          </w:tcPr>
          <w:p w14:paraId="6572432C" w14:textId="77777777" w:rsidR="000F669F" w:rsidRPr="00565583" w:rsidRDefault="000F669F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565583">
              <w:rPr>
                <w:bCs/>
              </w:rPr>
              <w:t xml:space="preserve">В момент выполнения задачи, данные сохраняются в </w:t>
            </w:r>
            <w:proofErr w:type="gramStart"/>
            <w:r w:rsidRPr="00565583">
              <w:rPr>
                <w:bCs/>
              </w:rPr>
              <w:t>БД</w:t>
            </w:r>
            <w:r w:rsidR="00EC3A7B">
              <w:rPr>
                <w:bCs/>
              </w:rPr>
              <w:t>..</w:t>
            </w:r>
            <w:proofErr w:type="gramEnd"/>
          </w:p>
        </w:tc>
      </w:tr>
      <w:tr w:rsidR="000F669F" w14:paraId="62113D8A" w14:textId="77777777" w:rsidTr="00EF5ABB">
        <w:tc>
          <w:tcPr>
            <w:tcW w:w="3303" w:type="dxa"/>
          </w:tcPr>
          <w:p w14:paraId="556EFE75" w14:textId="77777777" w:rsidR="000F669F" w:rsidRPr="00EF5ABB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620E91">
              <w:t>[</w:t>
            </w:r>
            <w:r w:rsidRPr="00620E91">
              <w:rPr>
                <w:lang w:val="en-US"/>
              </w:rPr>
              <w:t>UAT</w:t>
            </w:r>
            <w:r w:rsidRPr="00620E91">
              <w:t>-1</w:t>
            </w:r>
            <w:r w:rsidRPr="00620E91">
              <w:rPr>
                <w:lang w:val="en-US"/>
              </w:rPr>
              <w:t>C</w:t>
            </w:r>
            <w:r w:rsidRPr="00620E91">
              <w:t>-</w:t>
            </w:r>
            <w:r>
              <w:t>06-07</w:t>
            </w:r>
            <w:r w:rsidRPr="00620E91">
              <w:t>]</w:t>
            </w:r>
          </w:p>
        </w:tc>
        <w:tc>
          <w:tcPr>
            <w:tcW w:w="3304" w:type="dxa"/>
          </w:tcPr>
          <w:p w14:paraId="1E24BBD4" w14:textId="77777777" w:rsidR="000F669F" w:rsidRPr="00565583" w:rsidRDefault="00EC3A7B" w:rsidP="00EC3A7B">
            <w:pPr>
              <w:pStyle w:val="34b"/>
              <w:ind w:firstLine="0"/>
            </w:pPr>
            <w:r>
              <w:t>Экранная форма, данные в БД.</w:t>
            </w:r>
          </w:p>
        </w:tc>
        <w:tc>
          <w:tcPr>
            <w:tcW w:w="3304" w:type="dxa"/>
          </w:tcPr>
          <w:p w14:paraId="02466805" w14:textId="77777777" w:rsidR="000F669F" w:rsidRPr="00565583" w:rsidRDefault="000F669F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565583">
              <w:rPr>
                <w:bCs/>
              </w:rPr>
              <w:t>В момент выполнения задачи, данные сохраняются в БД</w:t>
            </w:r>
            <w:r w:rsidR="00EC3A7B">
              <w:rPr>
                <w:bCs/>
              </w:rPr>
              <w:t>.</w:t>
            </w:r>
          </w:p>
        </w:tc>
      </w:tr>
      <w:tr w:rsidR="000F669F" w14:paraId="3B6B1D6F" w14:textId="77777777" w:rsidTr="00EF5ABB">
        <w:tc>
          <w:tcPr>
            <w:tcW w:w="3303" w:type="dxa"/>
          </w:tcPr>
          <w:p w14:paraId="4A72BA0A" w14:textId="77777777" w:rsidR="000F669F" w:rsidRPr="00EF5ABB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620E91">
              <w:t>[</w:t>
            </w:r>
            <w:r w:rsidRPr="00620E91">
              <w:rPr>
                <w:lang w:val="en-US"/>
              </w:rPr>
              <w:t>UAT</w:t>
            </w:r>
            <w:r w:rsidRPr="00620E91">
              <w:t>-1</w:t>
            </w:r>
            <w:r w:rsidRPr="00620E91">
              <w:rPr>
                <w:lang w:val="en-US"/>
              </w:rPr>
              <w:t>C</w:t>
            </w:r>
            <w:r w:rsidRPr="00620E91">
              <w:t>-</w:t>
            </w:r>
            <w:r>
              <w:t>07</w:t>
            </w:r>
            <w:r w:rsidRPr="00620E91">
              <w:t>]</w:t>
            </w:r>
          </w:p>
        </w:tc>
        <w:tc>
          <w:tcPr>
            <w:tcW w:w="3304" w:type="dxa"/>
          </w:tcPr>
          <w:p w14:paraId="2E57F97C" w14:textId="77777777" w:rsidR="000F669F" w:rsidRPr="00565583" w:rsidRDefault="000F669F" w:rsidP="00EC3A7B">
            <w:pPr>
              <w:pStyle w:val="34b"/>
              <w:ind w:firstLine="0"/>
            </w:pPr>
            <w:r w:rsidRPr="00565583">
              <w:t>Экранная форма, данные в БД</w:t>
            </w:r>
            <w:r w:rsidR="00EC3A7B">
              <w:t>.</w:t>
            </w:r>
          </w:p>
        </w:tc>
        <w:tc>
          <w:tcPr>
            <w:tcW w:w="3304" w:type="dxa"/>
          </w:tcPr>
          <w:p w14:paraId="000ADA73" w14:textId="77777777" w:rsidR="000F669F" w:rsidRPr="00565583" w:rsidRDefault="000F669F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565583">
              <w:rPr>
                <w:bCs/>
              </w:rPr>
              <w:t>Круглосуточно, 7 дней в неделю</w:t>
            </w:r>
            <w:r w:rsidR="00EC3A7B">
              <w:rPr>
                <w:bCs/>
              </w:rPr>
              <w:t>.</w:t>
            </w:r>
          </w:p>
        </w:tc>
      </w:tr>
      <w:tr w:rsidR="000F669F" w14:paraId="31CFFC0C" w14:textId="77777777" w:rsidTr="00EF5ABB">
        <w:tc>
          <w:tcPr>
            <w:tcW w:w="3303" w:type="dxa"/>
          </w:tcPr>
          <w:p w14:paraId="1754F2E3" w14:textId="77777777" w:rsidR="000F669F" w:rsidRPr="00EF5ABB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620E91">
              <w:t>[</w:t>
            </w:r>
            <w:r w:rsidRPr="00620E91">
              <w:rPr>
                <w:lang w:val="en-US"/>
              </w:rPr>
              <w:t>UAT</w:t>
            </w:r>
            <w:r w:rsidRPr="00620E91">
              <w:t>-1</w:t>
            </w:r>
            <w:r w:rsidRPr="00620E91">
              <w:rPr>
                <w:lang w:val="en-US"/>
              </w:rPr>
              <w:t>C</w:t>
            </w:r>
            <w:r w:rsidRPr="00620E91">
              <w:t>-</w:t>
            </w:r>
            <w:r>
              <w:t>07</w:t>
            </w:r>
            <w:r w:rsidRPr="00620E91">
              <w:t>-01]</w:t>
            </w:r>
          </w:p>
        </w:tc>
        <w:tc>
          <w:tcPr>
            <w:tcW w:w="3304" w:type="dxa"/>
          </w:tcPr>
          <w:p w14:paraId="30F69B20" w14:textId="77777777" w:rsidR="000F669F" w:rsidRPr="00565583" w:rsidRDefault="000F669F" w:rsidP="00EC3A7B">
            <w:pPr>
              <w:pStyle w:val="34b"/>
              <w:ind w:firstLine="0"/>
            </w:pPr>
            <w:r w:rsidRPr="00565583">
              <w:t>Экранная форма, данные в БД</w:t>
            </w:r>
            <w:r w:rsidR="00EC3A7B">
              <w:t>.</w:t>
            </w:r>
          </w:p>
        </w:tc>
        <w:tc>
          <w:tcPr>
            <w:tcW w:w="3304" w:type="dxa"/>
          </w:tcPr>
          <w:p w14:paraId="7FA9D7FD" w14:textId="77777777" w:rsidR="000F669F" w:rsidRPr="00565583" w:rsidRDefault="000F669F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565583">
              <w:rPr>
                <w:bCs/>
              </w:rPr>
              <w:t>В момент выполнения задачи, данные сохраняются в БД</w:t>
            </w:r>
            <w:r w:rsidR="00EC3A7B">
              <w:rPr>
                <w:bCs/>
              </w:rPr>
              <w:t>.</w:t>
            </w:r>
          </w:p>
        </w:tc>
      </w:tr>
      <w:tr w:rsidR="000F669F" w14:paraId="4BE9FB21" w14:textId="77777777" w:rsidTr="00EF5ABB">
        <w:tc>
          <w:tcPr>
            <w:tcW w:w="3303" w:type="dxa"/>
          </w:tcPr>
          <w:p w14:paraId="13052B02" w14:textId="77777777" w:rsidR="000F669F" w:rsidRPr="00EF5ABB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620E91">
              <w:t>[</w:t>
            </w:r>
            <w:r w:rsidRPr="00620E91">
              <w:rPr>
                <w:lang w:val="en-US"/>
              </w:rPr>
              <w:t>UAT</w:t>
            </w:r>
            <w:r w:rsidRPr="00620E91">
              <w:t>-1</w:t>
            </w:r>
            <w:r w:rsidRPr="00620E91">
              <w:rPr>
                <w:lang w:val="en-US"/>
              </w:rPr>
              <w:t>C</w:t>
            </w:r>
            <w:r w:rsidRPr="00620E91">
              <w:t>-</w:t>
            </w:r>
            <w:r>
              <w:t>07-02</w:t>
            </w:r>
            <w:r w:rsidRPr="00620E91">
              <w:t>]</w:t>
            </w:r>
          </w:p>
        </w:tc>
        <w:tc>
          <w:tcPr>
            <w:tcW w:w="3304" w:type="dxa"/>
          </w:tcPr>
          <w:p w14:paraId="484FAC9D" w14:textId="77777777" w:rsidR="000F669F" w:rsidRPr="00565583" w:rsidRDefault="000F669F" w:rsidP="00EC3A7B">
            <w:pPr>
              <w:pStyle w:val="34b"/>
              <w:ind w:firstLine="0"/>
            </w:pPr>
            <w:r w:rsidRPr="00565583">
              <w:t>Экранная форма, данные в БД</w:t>
            </w:r>
            <w:r w:rsidR="00EC3A7B">
              <w:t>.</w:t>
            </w:r>
          </w:p>
        </w:tc>
        <w:tc>
          <w:tcPr>
            <w:tcW w:w="3304" w:type="dxa"/>
          </w:tcPr>
          <w:p w14:paraId="339DE86A" w14:textId="77777777" w:rsidR="000F669F" w:rsidRPr="00565583" w:rsidRDefault="000F669F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565583">
              <w:rPr>
                <w:bCs/>
              </w:rPr>
              <w:t>В момент выполнения задачи, данные сохраняются в БД</w:t>
            </w:r>
            <w:r w:rsidR="00EC3A7B">
              <w:rPr>
                <w:bCs/>
              </w:rPr>
              <w:t>.</w:t>
            </w:r>
          </w:p>
        </w:tc>
      </w:tr>
    </w:tbl>
    <w:p w14:paraId="6A540BE9" w14:textId="77777777" w:rsidR="00EF5ABB" w:rsidRPr="00EF5ABB" w:rsidRDefault="00EF5ABB" w:rsidP="002E4F7E">
      <w:pPr>
        <w:pStyle w:val="34b"/>
      </w:pPr>
    </w:p>
    <w:p w14:paraId="3559CB34" w14:textId="77777777" w:rsidR="00EF5ABB" w:rsidRPr="00EF5ABB" w:rsidRDefault="00EF5ABB" w:rsidP="002E4F7E">
      <w:pPr>
        <w:pStyle w:val="34b"/>
      </w:pPr>
    </w:p>
    <w:p w14:paraId="50D55066" w14:textId="77777777" w:rsidR="00EF5ABB" w:rsidRPr="00EF5ABB" w:rsidRDefault="00EF5ABB" w:rsidP="002E4F7E">
      <w:pPr>
        <w:pStyle w:val="34b"/>
      </w:pPr>
    </w:p>
    <w:p w14:paraId="227A2FF9" w14:textId="77777777" w:rsidR="00811BB5" w:rsidRDefault="00811BB5" w:rsidP="005618C4">
      <w:pPr>
        <w:pStyle w:val="4"/>
        <w:spacing w:line="276" w:lineRule="auto"/>
      </w:pPr>
      <w:r w:rsidRPr="00811BB5">
        <w:t>Перечень и критерии отказов</w:t>
      </w:r>
    </w:p>
    <w:p w14:paraId="448F31E8" w14:textId="77777777" w:rsidR="00565583" w:rsidRDefault="00565583" w:rsidP="002E4F7E">
      <w:pPr>
        <w:pStyle w:val="34b"/>
      </w:pPr>
      <w:r>
        <w:t>Полный перечень критериев отказов представлен в таблице 10.</w:t>
      </w:r>
    </w:p>
    <w:p w14:paraId="447A71F0" w14:textId="77777777" w:rsidR="00935A29" w:rsidRPr="00565583" w:rsidRDefault="00935A29" w:rsidP="002E4F7E">
      <w:pPr>
        <w:pStyle w:val="34b"/>
      </w:pPr>
    </w:p>
    <w:p w14:paraId="2871EA2B" w14:textId="77777777" w:rsidR="00565583" w:rsidRDefault="00565583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10</w:t>
      </w:r>
      <w:r w:rsidR="00301A21">
        <w:rPr>
          <w:noProof/>
        </w:rPr>
        <w:fldChar w:fldCharType="end"/>
      </w:r>
      <w:r>
        <w:t xml:space="preserve"> - Перечень и критерии отказов</w:t>
      </w:r>
      <w:r w:rsidR="00935A29"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EF5ABB" w:rsidRPr="00565583" w14:paraId="13C7AD31" w14:textId="77777777" w:rsidTr="00EF5ABB">
        <w:tc>
          <w:tcPr>
            <w:tcW w:w="3303" w:type="dxa"/>
          </w:tcPr>
          <w:p w14:paraId="35312F44" w14:textId="77777777" w:rsidR="00EF5ABB" w:rsidRPr="00565583" w:rsidRDefault="00EF5ABB" w:rsidP="002E4F7E">
            <w:pPr>
              <w:pStyle w:val="34b"/>
            </w:pPr>
            <w:r w:rsidRPr="00565583">
              <w:t>Функция</w:t>
            </w:r>
          </w:p>
        </w:tc>
        <w:tc>
          <w:tcPr>
            <w:tcW w:w="3304" w:type="dxa"/>
          </w:tcPr>
          <w:p w14:paraId="3AEF0DA8" w14:textId="77777777" w:rsidR="00EF5ABB" w:rsidRPr="00565583" w:rsidRDefault="00EF5ABB" w:rsidP="002E4F7E">
            <w:pPr>
              <w:pStyle w:val="34b"/>
            </w:pPr>
            <w:r w:rsidRPr="00565583">
              <w:t>Критерии отказов</w:t>
            </w:r>
          </w:p>
        </w:tc>
        <w:tc>
          <w:tcPr>
            <w:tcW w:w="3304" w:type="dxa"/>
          </w:tcPr>
          <w:p w14:paraId="7FEBCA95" w14:textId="77777777" w:rsidR="00EF5ABB" w:rsidRPr="00565583" w:rsidRDefault="00EF5ABB" w:rsidP="002E4F7E">
            <w:pPr>
              <w:pStyle w:val="34b"/>
            </w:pPr>
            <w:r w:rsidRPr="00565583">
              <w:t>Время восстановления</w:t>
            </w:r>
          </w:p>
        </w:tc>
      </w:tr>
      <w:tr w:rsidR="000F669F" w:rsidRPr="00565583" w14:paraId="68820A5A" w14:textId="77777777" w:rsidTr="00EF5ABB">
        <w:tc>
          <w:tcPr>
            <w:tcW w:w="3303" w:type="dxa"/>
          </w:tcPr>
          <w:p w14:paraId="6E4BFC67" w14:textId="77777777" w:rsidR="000F669F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-06]</w:t>
            </w:r>
          </w:p>
        </w:tc>
        <w:tc>
          <w:tcPr>
            <w:tcW w:w="3304" w:type="dxa"/>
          </w:tcPr>
          <w:p w14:paraId="741EDFD2" w14:textId="77777777" w:rsidR="000F669F" w:rsidRPr="00565583" w:rsidRDefault="000F669F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565583">
              <w:rPr>
                <w:bCs/>
              </w:rPr>
              <w:t>Ошибка сохранения в БД</w:t>
            </w:r>
            <w:r w:rsidR="00935A29">
              <w:rPr>
                <w:bCs/>
              </w:rPr>
              <w:t>.</w:t>
            </w:r>
          </w:p>
        </w:tc>
        <w:tc>
          <w:tcPr>
            <w:tcW w:w="3304" w:type="dxa"/>
          </w:tcPr>
          <w:p w14:paraId="5F7D6469" w14:textId="77777777" w:rsidR="000F669F" w:rsidRPr="00565583" w:rsidRDefault="000F669F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0F669F" w:rsidRPr="00565583" w14:paraId="447428D7" w14:textId="77777777" w:rsidTr="00EF5ABB">
        <w:tc>
          <w:tcPr>
            <w:tcW w:w="3303" w:type="dxa"/>
          </w:tcPr>
          <w:p w14:paraId="5FD40259" w14:textId="77777777" w:rsidR="000F669F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-06-01]</w:t>
            </w:r>
          </w:p>
        </w:tc>
        <w:tc>
          <w:tcPr>
            <w:tcW w:w="3304" w:type="dxa"/>
          </w:tcPr>
          <w:p w14:paraId="636B007F" w14:textId="77777777" w:rsidR="000F669F" w:rsidRPr="00565583" w:rsidRDefault="000F669F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565583">
              <w:rPr>
                <w:bCs/>
              </w:rPr>
              <w:t>Ошибка сохранения в БД</w:t>
            </w:r>
            <w:r w:rsidR="00935A29">
              <w:rPr>
                <w:bCs/>
              </w:rPr>
              <w:t>.</w:t>
            </w:r>
          </w:p>
        </w:tc>
        <w:tc>
          <w:tcPr>
            <w:tcW w:w="3304" w:type="dxa"/>
          </w:tcPr>
          <w:p w14:paraId="1AFF051F" w14:textId="77777777" w:rsidR="000F669F" w:rsidRPr="00565583" w:rsidRDefault="000F669F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0F669F" w:rsidRPr="00565583" w14:paraId="3E8B5492" w14:textId="77777777" w:rsidTr="00EF5ABB">
        <w:tc>
          <w:tcPr>
            <w:tcW w:w="3303" w:type="dxa"/>
          </w:tcPr>
          <w:p w14:paraId="374F8AE2" w14:textId="77777777" w:rsidR="000F669F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-06-02]</w:t>
            </w:r>
          </w:p>
        </w:tc>
        <w:tc>
          <w:tcPr>
            <w:tcW w:w="3304" w:type="dxa"/>
          </w:tcPr>
          <w:p w14:paraId="018FE496" w14:textId="77777777" w:rsidR="000F669F" w:rsidRPr="00565583" w:rsidRDefault="000F669F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565583">
              <w:rPr>
                <w:bCs/>
              </w:rPr>
              <w:t>Ошибка сохранения в БД</w:t>
            </w:r>
            <w:r w:rsidR="00935A29">
              <w:rPr>
                <w:bCs/>
              </w:rPr>
              <w:t>.</w:t>
            </w:r>
          </w:p>
        </w:tc>
        <w:tc>
          <w:tcPr>
            <w:tcW w:w="3304" w:type="dxa"/>
          </w:tcPr>
          <w:p w14:paraId="0840F1DD" w14:textId="77777777" w:rsidR="000F669F" w:rsidRPr="00565583" w:rsidRDefault="000F669F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0F669F" w:rsidRPr="00565583" w14:paraId="42C9AFE5" w14:textId="77777777" w:rsidTr="00EF5ABB">
        <w:tc>
          <w:tcPr>
            <w:tcW w:w="3303" w:type="dxa"/>
          </w:tcPr>
          <w:p w14:paraId="02384D9B" w14:textId="77777777" w:rsidR="000F669F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-06-03]</w:t>
            </w:r>
          </w:p>
        </w:tc>
        <w:tc>
          <w:tcPr>
            <w:tcW w:w="3304" w:type="dxa"/>
          </w:tcPr>
          <w:p w14:paraId="4505E5F6" w14:textId="77777777" w:rsidR="000F669F" w:rsidRPr="00935A29" w:rsidRDefault="000F669F" w:rsidP="00935A29">
            <w:pPr>
              <w:pStyle w:val="34b"/>
              <w:ind w:firstLine="0"/>
            </w:pPr>
            <w:r w:rsidRPr="00935A29">
              <w:t>Ошибка сохранения в БД</w:t>
            </w:r>
            <w:r w:rsidR="00935A29">
              <w:t>.</w:t>
            </w:r>
          </w:p>
        </w:tc>
        <w:tc>
          <w:tcPr>
            <w:tcW w:w="3304" w:type="dxa"/>
          </w:tcPr>
          <w:p w14:paraId="0E53E01F" w14:textId="77777777" w:rsidR="000F669F" w:rsidRPr="00565583" w:rsidRDefault="000F669F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0F669F" w:rsidRPr="00565583" w14:paraId="7054E674" w14:textId="77777777" w:rsidTr="00EF5ABB">
        <w:tc>
          <w:tcPr>
            <w:tcW w:w="3303" w:type="dxa"/>
          </w:tcPr>
          <w:p w14:paraId="4E6DCB98" w14:textId="77777777" w:rsidR="000F669F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-06-04]</w:t>
            </w:r>
          </w:p>
        </w:tc>
        <w:tc>
          <w:tcPr>
            <w:tcW w:w="3304" w:type="dxa"/>
          </w:tcPr>
          <w:p w14:paraId="6528532B" w14:textId="77777777" w:rsidR="000F669F" w:rsidRPr="00565583" w:rsidRDefault="000F669F" w:rsidP="00935A29">
            <w:pPr>
              <w:pStyle w:val="34b"/>
              <w:ind w:firstLine="0"/>
              <w:rPr>
                <w:lang w:eastAsia="ru-RU"/>
              </w:rPr>
            </w:pPr>
            <w:r w:rsidRPr="00565583">
              <w:t>Ошибка сохранения в БД</w:t>
            </w:r>
            <w:r w:rsidR="00935A29">
              <w:t>.</w:t>
            </w:r>
          </w:p>
        </w:tc>
        <w:tc>
          <w:tcPr>
            <w:tcW w:w="3304" w:type="dxa"/>
          </w:tcPr>
          <w:p w14:paraId="570B875D" w14:textId="77777777" w:rsidR="000F669F" w:rsidRPr="00565583" w:rsidRDefault="000F669F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0F669F" w:rsidRPr="00565583" w14:paraId="04AA7F4C" w14:textId="77777777" w:rsidTr="00EF5ABB">
        <w:tc>
          <w:tcPr>
            <w:tcW w:w="3303" w:type="dxa"/>
          </w:tcPr>
          <w:p w14:paraId="0419F105" w14:textId="77777777" w:rsidR="000F669F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-06-05]</w:t>
            </w:r>
          </w:p>
        </w:tc>
        <w:tc>
          <w:tcPr>
            <w:tcW w:w="3304" w:type="dxa"/>
          </w:tcPr>
          <w:p w14:paraId="72401079" w14:textId="77777777" w:rsidR="000F669F" w:rsidRPr="00565583" w:rsidRDefault="000F669F" w:rsidP="00935A29">
            <w:pPr>
              <w:pStyle w:val="34b"/>
              <w:ind w:firstLine="0"/>
              <w:rPr>
                <w:lang w:eastAsia="ru-RU"/>
              </w:rPr>
            </w:pPr>
            <w:r w:rsidRPr="00565583">
              <w:t>Ошибка сохранения в БД</w:t>
            </w:r>
            <w:r w:rsidR="00935A29">
              <w:t>.</w:t>
            </w:r>
          </w:p>
        </w:tc>
        <w:tc>
          <w:tcPr>
            <w:tcW w:w="3304" w:type="dxa"/>
          </w:tcPr>
          <w:p w14:paraId="1EC4F2FC" w14:textId="77777777" w:rsidR="000F669F" w:rsidRPr="00565583" w:rsidRDefault="000F669F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0F669F" w:rsidRPr="00565583" w14:paraId="260ACFAC" w14:textId="77777777" w:rsidTr="00EF5ABB">
        <w:tc>
          <w:tcPr>
            <w:tcW w:w="3303" w:type="dxa"/>
          </w:tcPr>
          <w:p w14:paraId="1BE2409B" w14:textId="77777777" w:rsidR="000F669F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-06-06]</w:t>
            </w:r>
          </w:p>
        </w:tc>
        <w:tc>
          <w:tcPr>
            <w:tcW w:w="3304" w:type="dxa"/>
          </w:tcPr>
          <w:p w14:paraId="51D54469" w14:textId="77777777" w:rsidR="000F669F" w:rsidRPr="00565583" w:rsidRDefault="000F669F" w:rsidP="00935A29">
            <w:pPr>
              <w:pStyle w:val="34b"/>
              <w:ind w:firstLine="0"/>
              <w:rPr>
                <w:lang w:eastAsia="ru-RU"/>
              </w:rPr>
            </w:pPr>
            <w:r w:rsidRPr="00565583">
              <w:t>Ошибка сохранения в БД</w:t>
            </w:r>
            <w:r w:rsidR="00935A29">
              <w:t>.</w:t>
            </w:r>
          </w:p>
        </w:tc>
        <w:tc>
          <w:tcPr>
            <w:tcW w:w="3304" w:type="dxa"/>
          </w:tcPr>
          <w:p w14:paraId="7DAE62A2" w14:textId="77777777" w:rsidR="000F669F" w:rsidRPr="00565583" w:rsidRDefault="000F669F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0F669F" w:rsidRPr="00565583" w14:paraId="0A0BCFCD" w14:textId="77777777" w:rsidTr="00EF5ABB">
        <w:tc>
          <w:tcPr>
            <w:tcW w:w="3303" w:type="dxa"/>
          </w:tcPr>
          <w:p w14:paraId="07CDC5D7" w14:textId="77777777" w:rsidR="000F669F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-06-07]</w:t>
            </w:r>
          </w:p>
        </w:tc>
        <w:tc>
          <w:tcPr>
            <w:tcW w:w="3304" w:type="dxa"/>
          </w:tcPr>
          <w:p w14:paraId="7C2B8019" w14:textId="77777777" w:rsidR="000F669F" w:rsidRPr="00565583" w:rsidRDefault="000F669F" w:rsidP="00935A29">
            <w:pPr>
              <w:pStyle w:val="34b"/>
              <w:ind w:firstLine="0"/>
              <w:rPr>
                <w:lang w:eastAsia="ru-RU"/>
              </w:rPr>
            </w:pPr>
            <w:r w:rsidRPr="00565583">
              <w:t>Ошибка сохранения в БД</w:t>
            </w:r>
            <w:r w:rsidR="00935A29">
              <w:t>.</w:t>
            </w:r>
          </w:p>
        </w:tc>
        <w:tc>
          <w:tcPr>
            <w:tcW w:w="3304" w:type="dxa"/>
          </w:tcPr>
          <w:p w14:paraId="2BDE4BB9" w14:textId="77777777" w:rsidR="000F669F" w:rsidRPr="00565583" w:rsidRDefault="000F669F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0F669F" w:rsidRPr="00565583" w14:paraId="36247881" w14:textId="77777777" w:rsidTr="00EF5ABB">
        <w:tc>
          <w:tcPr>
            <w:tcW w:w="3303" w:type="dxa"/>
          </w:tcPr>
          <w:p w14:paraId="022FABEA" w14:textId="77777777" w:rsidR="000F669F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-07]</w:t>
            </w:r>
          </w:p>
        </w:tc>
        <w:tc>
          <w:tcPr>
            <w:tcW w:w="3304" w:type="dxa"/>
          </w:tcPr>
          <w:p w14:paraId="79E2EB93" w14:textId="77777777" w:rsidR="000F669F" w:rsidRPr="00565583" w:rsidRDefault="000F669F" w:rsidP="00935A29">
            <w:pPr>
              <w:pStyle w:val="34b"/>
              <w:ind w:firstLine="0"/>
              <w:rPr>
                <w:lang w:eastAsia="ru-RU"/>
              </w:rPr>
            </w:pPr>
            <w:r w:rsidRPr="00565583">
              <w:t>Ошибка сохранения в БД</w:t>
            </w:r>
            <w:r w:rsidR="00935A29">
              <w:t>.</w:t>
            </w:r>
          </w:p>
        </w:tc>
        <w:tc>
          <w:tcPr>
            <w:tcW w:w="3304" w:type="dxa"/>
          </w:tcPr>
          <w:p w14:paraId="11744FC2" w14:textId="77777777" w:rsidR="000F669F" w:rsidRPr="00565583" w:rsidRDefault="000F669F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0F669F" w:rsidRPr="00565583" w14:paraId="51802DB0" w14:textId="77777777" w:rsidTr="00EF5ABB">
        <w:tc>
          <w:tcPr>
            <w:tcW w:w="3303" w:type="dxa"/>
          </w:tcPr>
          <w:p w14:paraId="302FBB17" w14:textId="77777777" w:rsidR="000F669F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-07-01]</w:t>
            </w:r>
          </w:p>
        </w:tc>
        <w:tc>
          <w:tcPr>
            <w:tcW w:w="3304" w:type="dxa"/>
          </w:tcPr>
          <w:p w14:paraId="32292D1C" w14:textId="77777777" w:rsidR="000F669F" w:rsidRPr="00565583" w:rsidRDefault="000F669F" w:rsidP="00935A29">
            <w:pPr>
              <w:pStyle w:val="34b"/>
              <w:ind w:firstLine="0"/>
            </w:pPr>
            <w:r w:rsidRPr="00565583">
              <w:t>Ошибка проводки</w:t>
            </w:r>
            <w:r w:rsidR="00935A29">
              <w:t>.</w:t>
            </w:r>
          </w:p>
        </w:tc>
        <w:tc>
          <w:tcPr>
            <w:tcW w:w="3304" w:type="dxa"/>
          </w:tcPr>
          <w:p w14:paraId="70B45726" w14:textId="77777777" w:rsidR="000F669F" w:rsidRPr="00565583" w:rsidRDefault="000F669F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  <w:tr w:rsidR="000F669F" w:rsidRPr="00565583" w14:paraId="4AFBA35E" w14:textId="77777777" w:rsidTr="00EF5ABB">
        <w:tc>
          <w:tcPr>
            <w:tcW w:w="3303" w:type="dxa"/>
          </w:tcPr>
          <w:p w14:paraId="3D658D88" w14:textId="77777777" w:rsidR="000F669F" w:rsidRPr="00565583" w:rsidRDefault="000F669F" w:rsidP="00EC3A7B">
            <w:pPr>
              <w:pStyle w:val="34b"/>
              <w:ind w:firstLine="0"/>
              <w:rPr>
                <w:lang w:eastAsia="ru-RU"/>
              </w:rPr>
            </w:pPr>
            <w:r w:rsidRPr="00565583">
              <w:t>[</w:t>
            </w:r>
            <w:r w:rsidRPr="00565583">
              <w:rPr>
                <w:lang w:val="en-US"/>
              </w:rPr>
              <w:t>UAT</w:t>
            </w:r>
            <w:r w:rsidRPr="00565583">
              <w:t>-1</w:t>
            </w:r>
            <w:r w:rsidRPr="00565583">
              <w:rPr>
                <w:lang w:val="en-US"/>
              </w:rPr>
              <w:t>C</w:t>
            </w:r>
            <w:r w:rsidRPr="00565583">
              <w:t>-07-02]</w:t>
            </w:r>
          </w:p>
        </w:tc>
        <w:tc>
          <w:tcPr>
            <w:tcW w:w="3304" w:type="dxa"/>
          </w:tcPr>
          <w:p w14:paraId="7BF37704" w14:textId="77777777" w:rsidR="000F669F" w:rsidRPr="00565583" w:rsidRDefault="000F669F" w:rsidP="00935A29">
            <w:pPr>
              <w:pStyle w:val="34b"/>
              <w:ind w:firstLine="0"/>
            </w:pPr>
            <w:r w:rsidRPr="00565583">
              <w:t>Ошибка проводки</w:t>
            </w:r>
            <w:r w:rsidR="00935A29">
              <w:t>.</w:t>
            </w:r>
          </w:p>
        </w:tc>
        <w:tc>
          <w:tcPr>
            <w:tcW w:w="3304" w:type="dxa"/>
          </w:tcPr>
          <w:p w14:paraId="4629C1C6" w14:textId="77777777" w:rsidR="000F669F" w:rsidRPr="00565583" w:rsidRDefault="000F669F" w:rsidP="002E4F7E">
            <w:pPr>
              <w:pStyle w:val="34b"/>
              <w:rPr>
                <w:lang w:eastAsia="ru-RU"/>
              </w:rPr>
            </w:pPr>
            <w:r w:rsidRPr="00565583">
              <w:t>1-2 дня.</w:t>
            </w:r>
          </w:p>
        </w:tc>
      </w:tr>
    </w:tbl>
    <w:p w14:paraId="32B73034" w14:textId="77777777" w:rsidR="00EF5ABB" w:rsidRPr="00565583" w:rsidRDefault="00EF5ABB" w:rsidP="002E4F7E">
      <w:pPr>
        <w:pStyle w:val="34b"/>
      </w:pPr>
    </w:p>
    <w:p w14:paraId="38C119AD" w14:textId="77777777" w:rsidR="00811BB5" w:rsidRPr="00811BB5" w:rsidRDefault="00811BB5" w:rsidP="002E4F7E">
      <w:pPr>
        <w:pStyle w:val="34b"/>
      </w:pPr>
    </w:p>
    <w:p w14:paraId="6302D311" w14:textId="77777777" w:rsidR="00811BB5" w:rsidRPr="00811BB5" w:rsidRDefault="00811BB5" w:rsidP="002E4F7E">
      <w:pPr>
        <w:pStyle w:val="34b"/>
      </w:pPr>
    </w:p>
    <w:p w14:paraId="7E682F7A" w14:textId="77777777" w:rsidR="00DB41F3" w:rsidRDefault="00DB41F3" w:rsidP="005618C4">
      <w:pPr>
        <w:pStyle w:val="3"/>
        <w:spacing w:line="276" w:lineRule="auto"/>
      </w:pPr>
      <w:r w:rsidRPr="00DB41F3">
        <w:t>Учет штрафов</w:t>
      </w:r>
    </w:p>
    <w:p w14:paraId="7DF268A2" w14:textId="77777777" w:rsidR="00811BB5" w:rsidRDefault="00811BB5" w:rsidP="005618C4">
      <w:pPr>
        <w:pStyle w:val="4"/>
        <w:spacing w:line="276" w:lineRule="auto"/>
      </w:pPr>
      <w:r w:rsidRPr="004C2FF7">
        <w:t>Перечень функций(задач), подлежащих автоматизации.</w:t>
      </w:r>
    </w:p>
    <w:p w14:paraId="57A4FEDE" w14:textId="77777777" w:rsidR="00811BB5" w:rsidRDefault="00811BB5" w:rsidP="002E4F7E">
      <w:pPr>
        <w:pStyle w:val="34b"/>
      </w:pPr>
      <w:r>
        <w:t>Учет штрафов обеспечивает выполнение следующих функций:</w:t>
      </w:r>
    </w:p>
    <w:p w14:paraId="6FD279C4" w14:textId="77777777" w:rsidR="00811BB5" w:rsidRPr="00E31B40" w:rsidRDefault="00811BB5" w:rsidP="005618C4">
      <w:pPr>
        <w:pStyle w:val="Default"/>
        <w:spacing w:line="276" w:lineRule="auto"/>
        <w:jc w:val="both"/>
        <w:rPr>
          <w:b/>
          <w:bCs/>
          <w:sz w:val="20"/>
          <w:szCs w:val="20"/>
        </w:rPr>
      </w:pPr>
    </w:p>
    <w:p w14:paraId="78963C5A" w14:textId="77777777" w:rsidR="00811BB5" w:rsidRPr="00620E91" w:rsidRDefault="00583565" w:rsidP="00935A29">
      <w:pPr>
        <w:pStyle w:val="3413"/>
      </w:pPr>
      <w:r w:rsidRPr="00620E91">
        <w:t xml:space="preserve"> </w:t>
      </w:r>
      <w:r w:rsidR="00811BB5" w:rsidRPr="00620E91">
        <w:t>[</w:t>
      </w:r>
      <w:r w:rsidR="00811BB5" w:rsidRPr="00620E91">
        <w:rPr>
          <w:lang w:val="en-US"/>
        </w:rPr>
        <w:t>UAT</w:t>
      </w:r>
      <w:r w:rsidR="00811BB5" w:rsidRPr="00620E91">
        <w:t>-1</w:t>
      </w:r>
      <w:r w:rsidR="00811BB5" w:rsidRPr="00620E91">
        <w:rPr>
          <w:lang w:val="en-US"/>
        </w:rPr>
        <w:t>C</w:t>
      </w:r>
      <w:r w:rsidR="00811BB5" w:rsidRPr="00620E91">
        <w:t>-</w:t>
      </w:r>
      <w:r w:rsidR="001D67DA">
        <w:t>08</w:t>
      </w:r>
      <w:r w:rsidR="00811BB5" w:rsidRPr="00620E91">
        <w:t>-01]</w:t>
      </w:r>
      <w:r w:rsidR="00565583">
        <w:t xml:space="preserve"> </w:t>
      </w:r>
      <w:r w:rsidR="00935A29">
        <w:t>с</w:t>
      </w:r>
      <w:r w:rsidR="00866486">
        <w:t xml:space="preserve">инхронизация с </w:t>
      </w:r>
      <w:hyperlink r:id="rId11" w:history="1">
        <w:proofErr w:type="spellStart"/>
        <w:r w:rsidR="00866486" w:rsidRPr="00935A29">
          <w:rPr>
            <w:rStyle w:val="af9"/>
            <w:lang w:val="en-US"/>
          </w:rPr>
          <w:t>onlinegibdd</w:t>
        </w:r>
        <w:proofErr w:type="spellEnd"/>
        <w:r w:rsidR="00866486" w:rsidRPr="00935A29">
          <w:rPr>
            <w:rStyle w:val="af9"/>
          </w:rPr>
          <w:t>.</w:t>
        </w:r>
        <w:proofErr w:type="spellStart"/>
        <w:r w:rsidR="00866486" w:rsidRPr="00935A29">
          <w:rPr>
            <w:rStyle w:val="af9"/>
            <w:lang w:val="en-US"/>
          </w:rPr>
          <w:t>ru</w:t>
        </w:r>
        <w:proofErr w:type="spellEnd"/>
      </w:hyperlink>
      <w:r w:rsidR="00866486">
        <w:t xml:space="preserve"> для получения информации о штрафах</w:t>
      </w:r>
      <w:r w:rsidR="00935A29" w:rsidRPr="00935A29">
        <w:t>;</w:t>
      </w:r>
    </w:p>
    <w:p w14:paraId="3696351E" w14:textId="77777777" w:rsidR="00811BB5" w:rsidRPr="00620E91" w:rsidRDefault="00811BB5" w:rsidP="00935A29">
      <w:pPr>
        <w:pStyle w:val="341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1D67DA">
        <w:t>08</w:t>
      </w:r>
      <w:r w:rsidRPr="00620E91">
        <w:t>-02]</w:t>
      </w:r>
      <w:r w:rsidR="00565583">
        <w:t xml:space="preserve"> </w:t>
      </w:r>
      <w:r w:rsidR="00935A29">
        <w:t>п</w:t>
      </w:r>
      <w:r w:rsidR="00866486">
        <w:t>роведение оплаты штрафов</w:t>
      </w:r>
      <w:r w:rsidR="00935A29" w:rsidRPr="00935A29">
        <w:t>;</w:t>
      </w:r>
    </w:p>
    <w:p w14:paraId="3B809372" w14:textId="77777777" w:rsidR="00811BB5" w:rsidRPr="00620E91" w:rsidRDefault="00811BB5" w:rsidP="00935A29">
      <w:pPr>
        <w:pStyle w:val="341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>
        <w:t>0</w:t>
      </w:r>
      <w:r w:rsidR="001D67DA">
        <w:t>9</w:t>
      </w:r>
      <w:r w:rsidR="00935A29">
        <w:t>-01</w:t>
      </w:r>
      <w:r w:rsidRPr="00620E91">
        <w:t xml:space="preserve">] </w:t>
      </w:r>
      <w:r w:rsidR="00935A29">
        <w:t>отчетность</w:t>
      </w:r>
      <w:r w:rsidR="00935A29">
        <w:rPr>
          <w:lang w:val="en-US"/>
        </w:rPr>
        <w:t>;</w:t>
      </w:r>
    </w:p>
    <w:p w14:paraId="4EA54432" w14:textId="77777777" w:rsidR="00811BB5" w:rsidRPr="00620E91" w:rsidRDefault="00811BB5" w:rsidP="00935A29">
      <w:pPr>
        <w:pStyle w:val="341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1D67DA">
        <w:t>09</w:t>
      </w:r>
      <w:r w:rsidRPr="00620E91">
        <w:t>-01]</w:t>
      </w:r>
      <w:r w:rsidR="00565583">
        <w:t xml:space="preserve"> </w:t>
      </w:r>
      <w:r w:rsidR="00935A29">
        <w:t>с</w:t>
      </w:r>
      <w:r w:rsidR="001D67DA">
        <w:t>оставление отчетности по штрафам.</w:t>
      </w:r>
    </w:p>
    <w:p w14:paraId="35360C74" w14:textId="77777777" w:rsidR="00811BB5" w:rsidRDefault="00811BB5" w:rsidP="005618C4">
      <w:pPr>
        <w:pStyle w:val="4"/>
        <w:spacing w:line="276" w:lineRule="auto"/>
      </w:pPr>
      <w:r w:rsidRPr="004C2FF7">
        <w:t>Основные характеристики результата выполнения функции (задачи)</w:t>
      </w:r>
    </w:p>
    <w:p w14:paraId="75889342" w14:textId="77777777" w:rsidR="00A70C7B" w:rsidRPr="00A70C7B" w:rsidRDefault="00A70C7B" w:rsidP="00A70C7B">
      <w:pPr>
        <w:pStyle w:val="34b"/>
      </w:pPr>
      <w:r w:rsidRPr="002B5488">
        <w:t xml:space="preserve">В результате работы модуля </w:t>
      </w:r>
      <w:r>
        <w:t>должны обеспечиваться:</w:t>
      </w:r>
    </w:p>
    <w:p w14:paraId="13863202" w14:textId="77777777" w:rsidR="00A70C7B" w:rsidRPr="00935A29" w:rsidRDefault="00A70C7B" w:rsidP="00A70C7B">
      <w:pPr>
        <w:pStyle w:val="3413"/>
        <w:rPr>
          <w:rStyle w:val="afc"/>
          <w:b w:val="0"/>
          <w:bCs w:val="0"/>
        </w:rPr>
      </w:pPr>
      <w:r>
        <w:rPr>
          <w:rStyle w:val="afc"/>
          <w:b w:val="0"/>
          <w:bCs w:val="0"/>
        </w:rPr>
        <w:t>а</w:t>
      </w:r>
      <w:r w:rsidR="00B52D27" w:rsidRPr="00935A29">
        <w:rPr>
          <w:rStyle w:val="afc"/>
          <w:b w:val="0"/>
          <w:bCs w:val="0"/>
        </w:rPr>
        <w:t>втоматизированный учет штрафов</w:t>
      </w:r>
      <w:r>
        <w:rPr>
          <w:lang w:val="en-US"/>
        </w:rPr>
        <w:t>;</w:t>
      </w:r>
    </w:p>
    <w:p w14:paraId="1E3920EA" w14:textId="77777777" w:rsidR="00B3224D" w:rsidRPr="00935A29" w:rsidRDefault="00A70C7B" w:rsidP="00A70C7B">
      <w:pPr>
        <w:pStyle w:val="3413"/>
      </w:pPr>
      <w:r>
        <w:rPr>
          <w:rStyle w:val="afc"/>
          <w:b w:val="0"/>
          <w:bCs w:val="0"/>
        </w:rPr>
        <w:t>к</w:t>
      </w:r>
      <w:r w:rsidR="00B52D27" w:rsidRPr="00935A29">
        <w:rPr>
          <w:rStyle w:val="afc"/>
          <w:b w:val="0"/>
          <w:bCs w:val="0"/>
        </w:rPr>
        <w:t>онтроль оплаты штрафов</w:t>
      </w:r>
      <w:r>
        <w:t>;</w:t>
      </w:r>
    </w:p>
    <w:p w14:paraId="10B06E9A" w14:textId="77777777" w:rsidR="00A70C7B" w:rsidRPr="00935A29" w:rsidRDefault="00A70C7B" w:rsidP="00A70C7B">
      <w:pPr>
        <w:pStyle w:val="3413"/>
        <w:rPr>
          <w:rStyle w:val="afc"/>
          <w:b w:val="0"/>
          <w:bCs w:val="0"/>
        </w:rPr>
      </w:pPr>
      <w:r>
        <w:rPr>
          <w:rStyle w:val="afc"/>
          <w:b w:val="0"/>
          <w:bCs w:val="0"/>
        </w:rPr>
        <w:t>а</w:t>
      </w:r>
      <w:r w:rsidR="00B52D27" w:rsidRPr="00935A29">
        <w:rPr>
          <w:rStyle w:val="afc"/>
          <w:b w:val="0"/>
          <w:bCs w:val="0"/>
        </w:rPr>
        <w:t xml:space="preserve">нализ </w:t>
      </w:r>
      <w:proofErr w:type="gramStart"/>
      <w:r w:rsidR="00B52D27" w:rsidRPr="00935A29">
        <w:rPr>
          <w:rStyle w:val="afc"/>
          <w:b w:val="0"/>
          <w:bCs w:val="0"/>
        </w:rPr>
        <w:t>нарушений</w:t>
      </w:r>
      <w:r w:rsidR="00B52D27" w:rsidRPr="00935A29">
        <w:t xml:space="preserve"> </w:t>
      </w:r>
      <w:r>
        <w:rPr>
          <w:lang w:val="en-US"/>
        </w:rPr>
        <w:t>;</w:t>
      </w:r>
      <w:proofErr w:type="gramEnd"/>
    </w:p>
    <w:p w14:paraId="5B8FC942" w14:textId="77777777" w:rsidR="00B52D27" w:rsidRPr="00935A29" w:rsidRDefault="00A70C7B" w:rsidP="00A70C7B">
      <w:pPr>
        <w:pStyle w:val="3413"/>
      </w:pPr>
      <w:r>
        <w:rPr>
          <w:rStyle w:val="afc"/>
          <w:b w:val="0"/>
          <w:bCs w:val="0"/>
        </w:rPr>
        <w:t>с</w:t>
      </w:r>
      <w:r w:rsidR="00B52D27" w:rsidRPr="00935A29">
        <w:rPr>
          <w:rStyle w:val="afc"/>
          <w:b w:val="0"/>
          <w:bCs w:val="0"/>
        </w:rPr>
        <w:t>вязь с другими модулями</w:t>
      </w:r>
      <w:r w:rsidR="003D0695" w:rsidRPr="00935A29">
        <w:t>.</w:t>
      </w:r>
    </w:p>
    <w:p w14:paraId="3628D579" w14:textId="77777777" w:rsidR="00811BB5" w:rsidRDefault="000F1A35" w:rsidP="005618C4">
      <w:pPr>
        <w:pStyle w:val="4"/>
        <w:spacing w:line="276" w:lineRule="auto"/>
      </w:pPr>
      <w:r>
        <w:t xml:space="preserve"> </w:t>
      </w:r>
      <w:r w:rsidR="00811BB5">
        <w:t>Временной регламент реализации функции (задачи)</w:t>
      </w:r>
    </w:p>
    <w:p w14:paraId="57925D65" w14:textId="77777777" w:rsidR="003D0695" w:rsidRPr="00334980" w:rsidRDefault="003D0695" w:rsidP="002E4F7E">
      <w:pPr>
        <w:pStyle w:val="34b"/>
      </w:pPr>
      <w:r>
        <w:t>Полный перечень временных регламентов реализации функции(задачи) представлен в таблице 11</w:t>
      </w:r>
      <w:r w:rsidR="00334980">
        <w:t>.</w:t>
      </w:r>
    </w:p>
    <w:p w14:paraId="2515CEC0" w14:textId="77777777" w:rsidR="003D0695" w:rsidRDefault="003D0695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11</w:t>
      </w:r>
      <w:r w:rsidR="00301A21">
        <w:rPr>
          <w:noProof/>
        </w:rPr>
        <w:fldChar w:fldCharType="end"/>
      </w:r>
      <w:r>
        <w:t xml:space="preserve"> - Временные регламенты реализации функции(задачи)</w:t>
      </w:r>
      <w:r w:rsidR="00935A29"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082CF6" w14:paraId="56AEE032" w14:textId="77777777" w:rsidTr="00082CF6">
        <w:tc>
          <w:tcPr>
            <w:tcW w:w="4955" w:type="dxa"/>
          </w:tcPr>
          <w:p w14:paraId="50A9542C" w14:textId="77777777" w:rsidR="00082CF6" w:rsidRPr="003D0695" w:rsidRDefault="00082CF6" w:rsidP="002E4F7E">
            <w:pPr>
              <w:pStyle w:val="34b"/>
              <w:rPr>
                <w:lang w:eastAsia="ru-RU"/>
              </w:rPr>
            </w:pPr>
            <w:r w:rsidRPr="003D0695">
              <w:t>Функция</w:t>
            </w:r>
          </w:p>
        </w:tc>
        <w:tc>
          <w:tcPr>
            <w:tcW w:w="4956" w:type="dxa"/>
          </w:tcPr>
          <w:p w14:paraId="0B0EED36" w14:textId="77777777" w:rsidR="00082CF6" w:rsidRPr="003D0695" w:rsidRDefault="00082CF6" w:rsidP="002E4F7E">
            <w:pPr>
              <w:pStyle w:val="34b"/>
            </w:pPr>
            <w:r w:rsidRPr="003D0695">
              <w:t>Требования к временному регламенту.</w:t>
            </w:r>
          </w:p>
        </w:tc>
      </w:tr>
      <w:tr w:rsidR="00E60ECC" w:rsidRPr="008E3E98" w14:paraId="1E122587" w14:textId="77777777" w:rsidTr="00082CF6">
        <w:tc>
          <w:tcPr>
            <w:tcW w:w="4955" w:type="dxa"/>
          </w:tcPr>
          <w:p w14:paraId="0DDBC51E" w14:textId="77777777" w:rsidR="00E60ECC" w:rsidRPr="003D0695" w:rsidRDefault="00583565" w:rsidP="00935A29">
            <w:pPr>
              <w:pStyle w:val="3413"/>
              <w:numPr>
                <w:ilvl w:val="0"/>
                <w:numId w:val="0"/>
              </w:numPr>
              <w:jc w:val="left"/>
            </w:pPr>
            <w:r w:rsidRPr="003D0695">
              <w:t>[</w:t>
            </w:r>
            <w:r w:rsidRPr="003D0695">
              <w:rPr>
                <w:lang w:val="en-US"/>
              </w:rPr>
              <w:t>UAT</w:t>
            </w:r>
            <w:r w:rsidRPr="003D0695">
              <w:t>-1</w:t>
            </w:r>
            <w:r w:rsidRPr="003D0695">
              <w:rPr>
                <w:lang w:val="en-US"/>
              </w:rPr>
              <w:t>C</w:t>
            </w:r>
            <w:r w:rsidRPr="003D0695">
              <w:t xml:space="preserve">-08] </w:t>
            </w:r>
          </w:p>
        </w:tc>
        <w:tc>
          <w:tcPr>
            <w:tcW w:w="4956" w:type="dxa"/>
          </w:tcPr>
          <w:p w14:paraId="4325D967" w14:textId="77777777" w:rsidR="00E60ECC" w:rsidRPr="003D0695" w:rsidRDefault="00583565" w:rsidP="002E4F7E">
            <w:pPr>
              <w:pStyle w:val="34b"/>
            </w:pPr>
            <w:r w:rsidRPr="003D0695">
              <w:t>По мере необходимости</w:t>
            </w:r>
            <w:r w:rsidR="00EC3A7B">
              <w:t>.</w:t>
            </w:r>
          </w:p>
        </w:tc>
      </w:tr>
      <w:tr w:rsidR="00E60ECC" w:rsidRPr="008E3E98" w14:paraId="5C7BC68E" w14:textId="77777777" w:rsidTr="00082CF6">
        <w:tc>
          <w:tcPr>
            <w:tcW w:w="4955" w:type="dxa"/>
          </w:tcPr>
          <w:p w14:paraId="39366F1B" w14:textId="77777777" w:rsidR="00E60ECC" w:rsidRPr="003D0695" w:rsidRDefault="00583565" w:rsidP="00935A29">
            <w:pPr>
              <w:pStyle w:val="34b"/>
              <w:ind w:firstLine="0"/>
              <w:jc w:val="left"/>
            </w:pPr>
            <w:r w:rsidRPr="003D0695">
              <w:t>[UAT-1C-08-01]</w:t>
            </w:r>
          </w:p>
        </w:tc>
        <w:tc>
          <w:tcPr>
            <w:tcW w:w="4956" w:type="dxa"/>
          </w:tcPr>
          <w:p w14:paraId="78512816" w14:textId="77777777" w:rsidR="00E60ECC" w:rsidRPr="003D0695" w:rsidRDefault="00583565" w:rsidP="002E4F7E">
            <w:pPr>
              <w:pStyle w:val="34b"/>
            </w:pPr>
            <w:r w:rsidRPr="003D0695">
              <w:t xml:space="preserve">По мере </w:t>
            </w:r>
            <w:proofErr w:type="gramStart"/>
            <w:r w:rsidRPr="003D0695">
              <w:t>необходимости</w:t>
            </w:r>
            <w:r w:rsidR="00EC3A7B">
              <w:t>..</w:t>
            </w:r>
            <w:proofErr w:type="gramEnd"/>
          </w:p>
        </w:tc>
      </w:tr>
      <w:tr w:rsidR="00583565" w:rsidRPr="008E3E98" w14:paraId="359AD591" w14:textId="77777777" w:rsidTr="00082CF6">
        <w:tc>
          <w:tcPr>
            <w:tcW w:w="4955" w:type="dxa"/>
          </w:tcPr>
          <w:p w14:paraId="137D2B74" w14:textId="77777777" w:rsidR="00583565" w:rsidRPr="003D0695" w:rsidRDefault="00583565" w:rsidP="00935A29">
            <w:pPr>
              <w:pStyle w:val="34b"/>
              <w:ind w:firstLine="0"/>
              <w:jc w:val="left"/>
            </w:pPr>
            <w:r w:rsidRPr="003D0695">
              <w:t>[UAT-1C-08-02]</w:t>
            </w:r>
          </w:p>
        </w:tc>
        <w:tc>
          <w:tcPr>
            <w:tcW w:w="4956" w:type="dxa"/>
          </w:tcPr>
          <w:p w14:paraId="43F8A9E7" w14:textId="77777777" w:rsidR="00583565" w:rsidRPr="003D0695" w:rsidRDefault="00583565" w:rsidP="002E4F7E">
            <w:pPr>
              <w:pStyle w:val="34b"/>
            </w:pPr>
            <w:r w:rsidRPr="003D0695">
              <w:t>По мере необходимости</w:t>
            </w:r>
            <w:r w:rsidR="00EC3A7B">
              <w:t>.</w:t>
            </w:r>
          </w:p>
        </w:tc>
      </w:tr>
      <w:tr w:rsidR="00583565" w:rsidRPr="008E3E98" w14:paraId="2DF307ED" w14:textId="77777777" w:rsidTr="00082CF6">
        <w:tc>
          <w:tcPr>
            <w:tcW w:w="4955" w:type="dxa"/>
          </w:tcPr>
          <w:p w14:paraId="0FFFDC91" w14:textId="77777777" w:rsidR="00583565" w:rsidRPr="003D0695" w:rsidRDefault="00583565" w:rsidP="00935A29">
            <w:pPr>
              <w:pStyle w:val="34b"/>
              <w:ind w:firstLine="0"/>
              <w:jc w:val="left"/>
            </w:pPr>
            <w:r w:rsidRPr="003D0695">
              <w:t>[</w:t>
            </w:r>
            <w:r w:rsidRPr="003D0695">
              <w:rPr>
                <w:lang w:val="en-US"/>
              </w:rPr>
              <w:t>UAT</w:t>
            </w:r>
            <w:r w:rsidRPr="003D0695">
              <w:t>-1</w:t>
            </w:r>
            <w:r w:rsidRPr="003D0695">
              <w:rPr>
                <w:lang w:val="en-US"/>
              </w:rPr>
              <w:t>C</w:t>
            </w:r>
            <w:r w:rsidRPr="003D0695">
              <w:t>-09</w:t>
            </w:r>
            <w:r w:rsidR="00935A29">
              <w:t>-01</w:t>
            </w:r>
            <w:r w:rsidRPr="003D0695">
              <w:t>]</w:t>
            </w:r>
          </w:p>
        </w:tc>
        <w:tc>
          <w:tcPr>
            <w:tcW w:w="4956" w:type="dxa"/>
          </w:tcPr>
          <w:p w14:paraId="65BD65B0" w14:textId="77777777" w:rsidR="00583565" w:rsidRPr="003D0695" w:rsidRDefault="00583565" w:rsidP="002E4F7E">
            <w:pPr>
              <w:pStyle w:val="34b"/>
            </w:pPr>
            <w:r w:rsidRPr="003D0695">
              <w:t>По мере необходимости</w:t>
            </w:r>
            <w:r w:rsidR="00EC3A7B">
              <w:t>.</w:t>
            </w:r>
          </w:p>
        </w:tc>
      </w:tr>
      <w:tr w:rsidR="00583565" w:rsidRPr="008E3E98" w14:paraId="5C52285D" w14:textId="77777777" w:rsidTr="00082CF6">
        <w:tc>
          <w:tcPr>
            <w:tcW w:w="4955" w:type="dxa"/>
          </w:tcPr>
          <w:p w14:paraId="5F83D3A8" w14:textId="77777777" w:rsidR="00583565" w:rsidRPr="003D0695" w:rsidRDefault="00583565" w:rsidP="00935A29">
            <w:pPr>
              <w:pStyle w:val="34b"/>
              <w:ind w:firstLine="0"/>
              <w:jc w:val="left"/>
            </w:pPr>
            <w:r w:rsidRPr="003D0695">
              <w:t>[</w:t>
            </w:r>
            <w:r w:rsidRPr="003D0695">
              <w:rPr>
                <w:lang w:val="en-US"/>
              </w:rPr>
              <w:t>UAT</w:t>
            </w:r>
            <w:r w:rsidRPr="003D0695">
              <w:t>-1</w:t>
            </w:r>
            <w:r w:rsidRPr="003D0695">
              <w:rPr>
                <w:lang w:val="en-US"/>
              </w:rPr>
              <w:t>C</w:t>
            </w:r>
            <w:r w:rsidR="00935A29">
              <w:t>-09-02</w:t>
            </w:r>
            <w:r w:rsidRPr="003D0695">
              <w:t>]</w:t>
            </w:r>
          </w:p>
        </w:tc>
        <w:tc>
          <w:tcPr>
            <w:tcW w:w="4956" w:type="dxa"/>
          </w:tcPr>
          <w:p w14:paraId="5F5BB596" w14:textId="77777777" w:rsidR="00583565" w:rsidRPr="003D0695" w:rsidRDefault="00583565" w:rsidP="002E4F7E">
            <w:pPr>
              <w:pStyle w:val="34b"/>
            </w:pPr>
            <w:r w:rsidRPr="003D0695">
              <w:t>По мере необходимости</w:t>
            </w:r>
            <w:r w:rsidR="00EC3A7B">
              <w:t>.</w:t>
            </w:r>
          </w:p>
        </w:tc>
      </w:tr>
    </w:tbl>
    <w:p w14:paraId="56E34EB3" w14:textId="77777777" w:rsidR="00082CF6" w:rsidRPr="008E3E98" w:rsidRDefault="00082CF6" w:rsidP="002E4F7E">
      <w:pPr>
        <w:pStyle w:val="34b"/>
      </w:pPr>
    </w:p>
    <w:p w14:paraId="694F1DD7" w14:textId="77777777" w:rsidR="00811BB5" w:rsidRDefault="00811BB5" w:rsidP="005618C4">
      <w:pPr>
        <w:pStyle w:val="4"/>
        <w:spacing w:line="276" w:lineRule="auto"/>
      </w:pPr>
      <w:r>
        <w:t>Требования к реализации функции (задачи)</w:t>
      </w:r>
    </w:p>
    <w:p w14:paraId="1B38A1C4" w14:textId="77777777" w:rsidR="003D0695" w:rsidRDefault="003D0695" w:rsidP="002E4F7E">
      <w:pPr>
        <w:pStyle w:val="34b"/>
      </w:pPr>
      <w:r>
        <w:t>Полный перечень требований реализации функции(задачи) представлен в таблице 12.</w:t>
      </w:r>
    </w:p>
    <w:p w14:paraId="66A29BD1" w14:textId="77777777" w:rsidR="00935A29" w:rsidRPr="003D0695" w:rsidRDefault="00935A29" w:rsidP="002E4F7E">
      <w:pPr>
        <w:pStyle w:val="34b"/>
      </w:pPr>
    </w:p>
    <w:p w14:paraId="074082F0" w14:textId="77777777" w:rsidR="003D0695" w:rsidRDefault="003D0695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12</w:t>
      </w:r>
      <w:r w:rsidR="00301A21">
        <w:rPr>
          <w:noProof/>
        </w:rPr>
        <w:fldChar w:fldCharType="end"/>
      </w:r>
      <w:r>
        <w:t xml:space="preserve"> - Требования к реализации функции(задачи)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082CF6" w14:paraId="6A5917EF" w14:textId="77777777" w:rsidTr="00082CF6">
        <w:tc>
          <w:tcPr>
            <w:tcW w:w="3303" w:type="dxa"/>
          </w:tcPr>
          <w:p w14:paraId="50EBD4C7" w14:textId="77777777" w:rsidR="00082CF6" w:rsidRPr="003D0695" w:rsidRDefault="00082CF6" w:rsidP="00935A29">
            <w:pPr>
              <w:pStyle w:val="34b"/>
              <w:ind w:firstLine="0"/>
              <w:jc w:val="left"/>
            </w:pPr>
            <w:r w:rsidRPr="003D0695">
              <w:t>Функция</w:t>
            </w:r>
          </w:p>
        </w:tc>
        <w:tc>
          <w:tcPr>
            <w:tcW w:w="3304" w:type="dxa"/>
          </w:tcPr>
          <w:p w14:paraId="024EBADA" w14:textId="77777777" w:rsidR="00082CF6" w:rsidRPr="003D0695" w:rsidRDefault="00935A29" w:rsidP="00935A29">
            <w:pPr>
              <w:pStyle w:val="34b"/>
              <w:ind w:firstLine="0"/>
              <w:jc w:val="left"/>
            </w:pPr>
            <w:r>
              <w:t xml:space="preserve">Форма представления </w:t>
            </w:r>
            <w:r w:rsidR="00082CF6" w:rsidRPr="003D0695">
              <w:t>выходной</w:t>
            </w:r>
            <w:r>
              <w:t xml:space="preserve"> </w:t>
            </w:r>
            <w:r w:rsidR="00082CF6" w:rsidRPr="003D0695">
              <w:t>информации</w:t>
            </w:r>
          </w:p>
        </w:tc>
        <w:tc>
          <w:tcPr>
            <w:tcW w:w="3304" w:type="dxa"/>
          </w:tcPr>
          <w:p w14:paraId="2162E788" w14:textId="77777777" w:rsidR="00082CF6" w:rsidRPr="003D0695" w:rsidRDefault="00082CF6" w:rsidP="00935A29">
            <w:pPr>
              <w:pStyle w:val="34b"/>
              <w:ind w:firstLine="0"/>
            </w:pPr>
            <w:r w:rsidRPr="003D0695">
              <w:t>Характеристики точности и времени выполнения</w:t>
            </w:r>
          </w:p>
        </w:tc>
      </w:tr>
      <w:tr w:rsidR="00E60ECC" w:rsidRPr="008E3E98" w14:paraId="23663FC6" w14:textId="77777777" w:rsidTr="00082CF6">
        <w:tc>
          <w:tcPr>
            <w:tcW w:w="3303" w:type="dxa"/>
          </w:tcPr>
          <w:p w14:paraId="76F82042" w14:textId="77777777" w:rsidR="00E60ECC" w:rsidRPr="003D0695" w:rsidRDefault="00583565" w:rsidP="00935A29">
            <w:pPr>
              <w:pStyle w:val="34b"/>
              <w:ind w:firstLine="0"/>
            </w:pPr>
            <w:r w:rsidRPr="003D0695">
              <w:t>[UAT-1C-08]</w:t>
            </w:r>
          </w:p>
        </w:tc>
        <w:tc>
          <w:tcPr>
            <w:tcW w:w="3304" w:type="dxa"/>
          </w:tcPr>
          <w:p w14:paraId="27FA8E85" w14:textId="77777777" w:rsidR="00E60ECC" w:rsidRPr="003D0695" w:rsidRDefault="00B02913" w:rsidP="00935A29">
            <w:pPr>
              <w:pStyle w:val="34b"/>
              <w:ind w:firstLine="0"/>
            </w:pPr>
            <w:r w:rsidRPr="003D0695">
              <w:t>Экранная форма, данные в БД</w:t>
            </w:r>
            <w:r w:rsidR="00935A29">
              <w:t>.</w:t>
            </w:r>
          </w:p>
        </w:tc>
        <w:tc>
          <w:tcPr>
            <w:tcW w:w="3304" w:type="dxa"/>
          </w:tcPr>
          <w:p w14:paraId="523A589C" w14:textId="77777777" w:rsidR="00E60ECC" w:rsidRPr="003D0695" w:rsidRDefault="00B02913" w:rsidP="00935A29">
            <w:pPr>
              <w:pStyle w:val="34b"/>
              <w:ind w:firstLine="0"/>
              <w:rPr>
                <w:lang w:eastAsia="ru-RU"/>
              </w:rPr>
            </w:pPr>
            <w:r w:rsidRPr="003D0695">
              <w:t>Круглосуточно, 7 дней в неделю</w:t>
            </w:r>
            <w:r w:rsidR="00935A29">
              <w:t>.</w:t>
            </w:r>
          </w:p>
        </w:tc>
      </w:tr>
      <w:tr w:rsidR="00583565" w:rsidRPr="008E3E98" w14:paraId="142B28F6" w14:textId="77777777" w:rsidTr="00082CF6">
        <w:tc>
          <w:tcPr>
            <w:tcW w:w="3303" w:type="dxa"/>
          </w:tcPr>
          <w:p w14:paraId="24A9665F" w14:textId="77777777" w:rsidR="00583565" w:rsidRPr="003D0695" w:rsidRDefault="00583565" w:rsidP="00935A29">
            <w:pPr>
              <w:pStyle w:val="34b"/>
              <w:ind w:firstLine="0"/>
            </w:pPr>
            <w:r w:rsidRPr="003D0695">
              <w:t>[UAT-1C-08-01]</w:t>
            </w:r>
          </w:p>
        </w:tc>
        <w:tc>
          <w:tcPr>
            <w:tcW w:w="3304" w:type="dxa"/>
          </w:tcPr>
          <w:p w14:paraId="11C92361" w14:textId="77777777" w:rsidR="00583565" w:rsidRPr="003D0695" w:rsidRDefault="00B02913" w:rsidP="00935A29">
            <w:pPr>
              <w:pStyle w:val="34b"/>
              <w:ind w:firstLine="0"/>
            </w:pPr>
            <w:r w:rsidRPr="003D0695">
              <w:t>Экранная форма, данные в БД</w:t>
            </w:r>
            <w:r w:rsidR="00935A29">
              <w:t>.</w:t>
            </w:r>
          </w:p>
        </w:tc>
        <w:tc>
          <w:tcPr>
            <w:tcW w:w="3304" w:type="dxa"/>
          </w:tcPr>
          <w:p w14:paraId="6C5F040C" w14:textId="77777777" w:rsidR="00583565" w:rsidRPr="003D0695" w:rsidRDefault="00B02913" w:rsidP="00935A29">
            <w:pPr>
              <w:pStyle w:val="34b"/>
              <w:ind w:firstLine="0"/>
            </w:pPr>
            <w:r w:rsidRPr="003D0695">
              <w:t>В момент выполнения задачи, данные сохраняются в БД</w:t>
            </w:r>
            <w:r w:rsidR="00935A29">
              <w:t>.</w:t>
            </w:r>
          </w:p>
        </w:tc>
      </w:tr>
      <w:tr w:rsidR="00583565" w:rsidRPr="008E3E98" w14:paraId="30B4F307" w14:textId="77777777" w:rsidTr="00082CF6">
        <w:tc>
          <w:tcPr>
            <w:tcW w:w="3303" w:type="dxa"/>
          </w:tcPr>
          <w:p w14:paraId="56CF2EB9" w14:textId="77777777" w:rsidR="00583565" w:rsidRPr="003D0695" w:rsidRDefault="00583565" w:rsidP="00935A29">
            <w:pPr>
              <w:pStyle w:val="34b"/>
              <w:ind w:firstLine="0"/>
            </w:pPr>
            <w:r w:rsidRPr="003D0695">
              <w:t>[UAT-1C-08-02]</w:t>
            </w:r>
          </w:p>
        </w:tc>
        <w:tc>
          <w:tcPr>
            <w:tcW w:w="3304" w:type="dxa"/>
          </w:tcPr>
          <w:p w14:paraId="65404260" w14:textId="77777777" w:rsidR="00583565" w:rsidRPr="003D0695" w:rsidRDefault="00B02913" w:rsidP="00935A29">
            <w:pPr>
              <w:pStyle w:val="34b"/>
              <w:ind w:firstLine="0"/>
            </w:pPr>
            <w:r w:rsidRPr="003D0695">
              <w:t>Экранная форма, данные в БД</w:t>
            </w:r>
            <w:r w:rsidR="00935A29">
              <w:t>.</w:t>
            </w:r>
          </w:p>
        </w:tc>
        <w:tc>
          <w:tcPr>
            <w:tcW w:w="3304" w:type="dxa"/>
          </w:tcPr>
          <w:p w14:paraId="6D3F4E8A" w14:textId="77777777" w:rsidR="00583565" w:rsidRPr="003D0695" w:rsidRDefault="00B02913" w:rsidP="00935A29">
            <w:pPr>
              <w:pStyle w:val="34b"/>
              <w:ind w:firstLine="0"/>
            </w:pPr>
            <w:r w:rsidRPr="003D0695">
              <w:t>В момент выполнения задачи, данные сохраняются в БД</w:t>
            </w:r>
            <w:r w:rsidR="00935A29">
              <w:t>.</w:t>
            </w:r>
          </w:p>
        </w:tc>
      </w:tr>
      <w:tr w:rsidR="00E60ECC" w:rsidRPr="008E3E98" w14:paraId="03791CAD" w14:textId="77777777" w:rsidTr="00082CF6">
        <w:tc>
          <w:tcPr>
            <w:tcW w:w="3303" w:type="dxa"/>
          </w:tcPr>
          <w:p w14:paraId="28DC26CA" w14:textId="77777777" w:rsidR="00E60ECC" w:rsidRPr="003D0695" w:rsidRDefault="00583565" w:rsidP="00935A29">
            <w:pPr>
              <w:pStyle w:val="34b"/>
              <w:ind w:firstLine="0"/>
            </w:pPr>
            <w:r w:rsidRPr="003D0695">
              <w:t>[UAT-1C-09]</w:t>
            </w:r>
          </w:p>
        </w:tc>
        <w:tc>
          <w:tcPr>
            <w:tcW w:w="3304" w:type="dxa"/>
          </w:tcPr>
          <w:p w14:paraId="20C8E5A8" w14:textId="77777777" w:rsidR="00E60ECC" w:rsidRPr="003D0695" w:rsidRDefault="00B02913" w:rsidP="00935A29">
            <w:pPr>
              <w:pStyle w:val="34b"/>
              <w:ind w:firstLine="0"/>
            </w:pPr>
            <w:r w:rsidRPr="003D0695">
              <w:t>Экранная форма, данные в БД</w:t>
            </w:r>
            <w:r w:rsidR="00935A29">
              <w:t>.</w:t>
            </w:r>
          </w:p>
        </w:tc>
        <w:tc>
          <w:tcPr>
            <w:tcW w:w="3304" w:type="dxa"/>
          </w:tcPr>
          <w:p w14:paraId="561F2271" w14:textId="77777777" w:rsidR="00E60ECC" w:rsidRPr="003D0695" w:rsidRDefault="00B02913" w:rsidP="00935A29">
            <w:pPr>
              <w:pStyle w:val="34b"/>
              <w:ind w:firstLine="0"/>
              <w:rPr>
                <w:lang w:eastAsia="ru-RU"/>
              </w:rPr>
            </w:pPr>
            <w:r w:rsidRPr="003D0695">
              <w:t>Круглосуточно, 7 дней в неделю</w:t>
            </w:r>
            <w:r w:rsidR="00935A29">
              <w:t>.</w:t>
            </w:r>
          </w:p>
        </w:tc>
      </w:tr>
      <w:tr w:rsidR="00583565" w:rsidRPr="008E3E98" w14:paraId="3B9DB336" w14:textId="77777777" w:rsidTr="00082CF6">
        <w:tc>
          <w:tcPr>
            <w:tcW w:w="3303" w:type="dxa"/>
          </w:tcPr>
          <w:p w14:paraId="584DC13C" w14:textId="77777777" w:rsidR="00583565" w:rsidRPr="003D0695" w:rsidRDefault="00583565" w:rsidP="00935A29">
            <w:pPr>
              <w:pStyle w:val="34b"/>
              <w:ind w:firstLine="0"/>
            </w:pPr>
            <w:r w:rsidRPr="003D0695">
              <w:t>[UAT-1C-09-01]</w:t>
            </w:r>
          </w:p>
        </w:tc>
        <w:tc>
          <w:tcPr>
            <w:tcW w:w="3304" w:type="dxa"/>
          </w:tcPr>
          <w:p w14:paraId="39FAF0F7" w14:textId="77777777" w:rsidR="00583565" w:rsidRPr="003D0695" w:rsidRDefault="00B02913" w:rsidP="00935A29">
            <w:pPr>
              <w:pStyle w:val="34b"/>
              <w:ind w:firstLine="0"/>
            </w:pPr>
            <w:r w:rsidRPr="003D0695">
              <w:t>Экранная форма, данные в БД</w:t>
            </w:r>
            <w:r w:rsidR="00935A29">
              <w:t>.</w:t>
            </w:r>
          </w:p>
        </w:tc>
        <w:tc>
          <w:tcPr>
            <w:tcW w:w="3304" w:type="dxa"/>
          </w:tcPr>
          <w:p w14:paraId="6AFB0939" w14:textId="77777777" w:rsidR="00583565" w:rsidRPr="003D0695" w:rsidRDefault="00B02913" w:rsidP="00935A29">
            <w:pPr>
              <w:pStyle w:val="34b"/>
              <w:ind w:firstLine="0"/>
            </w:pPr>
            <w:r w:rsidRPr="003D0695">
              <w:t>В момент выполнения задачи, данные сохраняются в БД</w:t>
            </w:r>
            <w:r w:rsidR="00935A29">
              <w:t>.</w:t>
            </w:r>
          </w:p>
        </w:tc>
      </w:tr>
    </w:tbl>
    <w:p w14:paraId="2BF100DA" w14:textId="77777777" w:rsidR="00082CF6" w:rsidRPr="008E3E98" w:rsidRDefault="00082CF6" w:rsidP="002E4F7E">
      <w:pPr>
        <w:pStyle w:val="34b"/>
      </w:pPr>
    </w:p>
    <w:p w14:paraId="57BA63B1" w14:textId="77777777" w:rsidR="00811BB5" w:rsidRDefault="00811BB5" w:rsidP="005618C4">
      <w:pPr>
        <w:pStyle w:val="4"/>
        <w:spacing w:line="276" w:lineRule="auto"/>
      </w:pPr>
      <w:r w:rsidRPr="00811BB5">
        <w:t>Перечень и критерии отказов</w:t>
      </w:r>
    </w:p>
    <w:p w14:paraId="248F557E" w14:textId="77777777" w:rsidR="00A44008" w:rsidRPr="00A44008" w:rsidRDefault="00A44008" w:rsidP="002E4F7E">
      <w:pPr>
        <w:pStyle w:val="34b"/>
      </w:pPr>
      <w:r>
        <w:t>Полный перечень критериев отказов представлен в таблице 13.</w:t>
      </w:r>
    </w:p>
    <w:p w14:paraId="29CF9499" w14:textId="77777777" w:rsidR="003D0695" w:rsidRPr="003D0695" w:rsidRDefault="003D0695" w:rsidP="002E4F7E">
      <w:pPr>
        <w:pStyle w:val="34b"/>
      </w:pPr>
    </w:p>
    <w:p w14:paraId="1B84728C" w14:textId="77777777" w:rsidR="00A44008" w:rsidRDefault="00A44008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13</w:t>
      </w:r>
      <w:r w:rsidR="00301A21">
        <w:rPr>
          <w:noProof/>
        </w:rPr>
        <w:fldChar w:fldCharType="end"/>
      </w:r>
      <w:r>
        <w:t xml:space="preserve"> - Перечень и критерии отказов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082CF6" w14:paraId="168B475E" w14:textId="77777777" w:rsidTr="00082CF6">
        <w:tc>
          <w:tcPr>
            <w:tcW w:w="3303" w:type="dxa"/>
          </w:tcPr>
          <w:p w14:paraId="432B2AD8" w14:textId="77777777" w:rsidR="00082CF6" w:rsidRPr="003D0695" w:rsidRDefault="00E60ECC" w:rsidP="002E4F7E">
            <w:pPr>
              <w:pStyle w:val="34b"/>
            </w:pPr>
            <w:r w:rsidRPr="003D0695">
              <w:t>Функция</w:t>
            </w:r>
          </w:p>
        </w:tc>
        <w:tc>
          <w:tcPr>
            <w:tcW w:w="3304" w:type="dxa"/>
          </w:tcPr>
          <w:p w14:paraId="6A176CF8" w14:textId="77777777" w:rsidR="00082CF6" w:rsidRPr="003D0695" w:rsidRDefault="00E60ECC" w:rsidP="002E4F7E">
            <w:pPr>
              <w:pStyle w:val="34b"/>
            </w:pPr>
            <w:r w:rsidRPr="003D0695">
              <w:t>Критерии отказов</w:t>
            </w:r>
          </w:p>
        </w:tc>
        <w:tc>
          <w:tcPr>
            <w:tcW w:w="3304" w:type="dxa"/>
          </w:tcPr>
          <w:p w14:paraId="1FBC5165" w14:textId="77777777" w:rsidR="00082CF6" w:rsidRPr="003D0695" w:rsidRDefault="00E60ECC" w:rsidP="002E4F7E">
            <w:pPr>
              <w:pStyle w:val="34b"/>
            </w:pPr>
            <w:r w:rsidRPr="003D0695">
              <w:t>Время восстановления</w:t>
            </w:r>
          </w:p>
        </w:tc>
      </w:tr>
      <w:tr w:rsidR="00B02913" w14:paraId="061E6E6B" w14:textId="77777777" w:rsidTr="00082CF6">
        <w:tc>
          <w:tcPr>
            <w:tcW w:w="3303" w:type="dxa"/>
          </w:tcPr>
          <w:p w14:paraId="783D930C" w14:textId="77777777" w:rsidR="00B02913" w:rsidRPr="003D0695" w:rsidRDefault="00B02913" w:rsidP="00935A29">
            <w:pPr>
              <w:pStyle w:val="34b"/>
              <w:ind w:firstLine="0"/>
            </w:pPr>
            <w:r w:rsidRPr="003D0695">
              <w:t>[UAT-1C-08]</w:t>
            </w:r>
          </w:p>
        </w:tc>
        <w:tc>
          <w:tcPr>
            <w:tcW w:w="3304" w:type="dxa"/>
          </w:tcPr>
          <w:p w14:paraId="6D3F3283" w14:textId="77777777" w:rsidR="00B02913" w:rsidRPr="003D0695" w:rsidRDefault="00B02913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3D0695">
              <w:rPr>
                <w:bCs/>
              </w:rPr>
              <w:t>Ошибка сохранения в БД</w:t>
            </w:r>
            <w:r w:rsidR="00EC3A7B">
              <w:rPr>
                <w:bCs/>
              </w:rPr>
              <w:t>.</w:t>
            </w:r>
          </w:p>
        </w:tc>
        <w:tc>
          <w:tcPr>
            <w:tcW w:w="3304" w:type="dxa"/>
          </w:tcPr>
          <w:p w14:paraId="2C81AEDF" w14:textId="77777777" w:rsidR="00B02913" w:rsidRPr="003D0695" w:rsidRDefault="00B02913" w:rsidP="005618C4">
            <w:pPr>
              <w:spacing w:line="276" w:lineRule="auto"/>
              <w:rPr>
                <w:szCs w:val="24"/>
              </w:rPr>
            </w:pPr>
            <w:r w:rsidRPr="003D0695">
              <w:rPr>
                <w:szCs w:val="24"/>
              </w:rPr>
              <w:t>1-2 дня.</w:t>
            </w:r>
          </w:p>
        </w:tc>
      </w:tr>
      <w:tr w:rsidR="00B02913" w14:paraId="4E98A96C" w14:textId="77777777" w:rsidTr="00082CF6">
        <w:tc>
          <w:tcPr>
            <w:tcW w:w="3303" w:type="dxa"/>
          </w:tcPr>
          <w:p w14:paraId="587EA456" w14:textId="77777777" w:rsidR="00B02913" w:rsidRPr="003D0695" w:rsidRDefault="00B02913" w:rsidP="00935A29">
            <w:pPr>
              <w:pStyle w:val="34b"/>
              <w:ind w:firstLine="0"/>
            </w:pPr>
            <w:r w:rsidRPr="003D0695">
              <w:t>[UAT-1C-08-01]</w:t>
            </w:r>
          </w:p>
        </w:tc>
        <w:tc>
          <w:tcPr>
            <w:tcW w:w="3304" w:type="dxa"/>
          </w:tcPr>
          <w:p w14:paraId="0D734A31" w14:textId="77777777" w:rsidR="00B02913" w:rsidRPr="003D0695" w:rsidRDefault="00B02913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3D0695">
              <w:rPr>
                <w:bCs/>
              </w:rPr>
              <w:t>Ошибка сохранения в БД</w:t>
            </w:r>
            <w:r w:rsidR="00935A29">
              <w:rPr>
                <w:bCs/>
              </w:rPr>
              <w:t>.</w:t>
            </w:r>
          </w:p>
        </w:tc>
        <w:tc>
          <w:tcPr>
            <w:tcW w:w="3304" w:type="dxa"/>
          </w:tcPr>
          <w:p w14:paraId="1AF1F034" w14:textId="77777777" w:rsidR="00B02913" w:rsidRPr="003D0695" w:rsidRDefault="00B02913" w:rsidP="005618C4">
            <w:pPr>
              <w:spacing w:line="276" w:lineRule="auto"/>
              <w:rPr>
                <w:szCs w:val="24"/>
              </w:rPr>
            </w:pPr>
            <w:r w:rsidRPr="003D0695">
              <w:rPr>
                <w:szCs w:val="24"/>
              </w:rPr>
              <w:t>1-2 дня.</w:t>
            </w:r>
          </w:p>
        </w:tc>
      </w:tr>
      <w:tr w:rsidR="00B02913" w14:paraId="4E6AF516" w14:textId="77777777" w:rsidTr="00082CF6">
        <w:tc>
          <w:tcPr>
            <w:tcW w:w="3303" w:type="dxa"/>
          </w:tcPr>
          <w:p w14:paraId="51A8665B" w14:textId="77777777" w:rsidR="00B02913" w:rsidRPr="003D0695" w:rsidRDefault="00B02913" w:rsidP="00935A29">
            <w:pPr>
              <w:pStyle w:val="34b"/>
              <w:ind w:firstLine="0"/>
            </w:pPr>
            <w:r w:rsidRPr="003D0695">
              <w:t>[UAT-1C-08-02]</w:t>
            </w:r>
          </w:p>
        </w:tc>
        <w:tc>
          <w:tcPr>
            <w:tcW w:w="3304" w:type="dxa"/>
          </w:tcPr>
          <w:p w14:paraId="446B8DE5" w14:textId="77777777" w:rsidR="00B02913" w:rsidRPr="003D0695" w:rsidRDefault="00B02913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3D0695">
              <w:rPr>
                <w:bCs/>
              </w:rPr>
              <w:t>Ошибка сохранения в БД</w:t>
            </w:r>
            <w:r w:rsidR="00935A29">
              <w:rPr>
                <w:bCs/>
              </w:rPr>
              <w:t>.</w:t>
            </w:r>
          </w:p>
        </w:tc>
        <w:tc>
          <w:tcPr>
            <w:tcW w:w="3304" w:type="dxa"/>
          </w:tcPr>
          <w:p w14:paraId="6D2F660D" w14:textId="77777777" w:rsidR="00B02913" w:rsidRPr="003D0695" w:rsidRDefault="00B02913" w:rsidP="005618C4">
            <w:pPr>
              <w:spacing w:line="276" w:lineRule="auto"/>
              <w:rPr>
                <w:szCs w:val="24"/>
              </w:rPr>
            </w:pPr>
            <w:r w:rsidRPr="003D0695">
              <w:rPr>
                <w:szCs w:val="24"/>
              </w:rPr>
              <w:t>1-2 дня.</w:t>
            </w:r>
          </w:p>
        </w:tc>
      </w:tr>
      <w:tr w:rsidR="00B02913" w14:paraId="6B36CF16" w14:textId="77777777" w:rsidTr="00082CF6">
        <w:tc>
          <w:tcPr>
            <w:tcW w:w="3303" w:type="dxa"/>
          </w:tcPr>
          <w:p w14:paraId="78492A46" w14:textId="77777777" w:rsidR="00B02913" w:rsidRPr="003D0695" w:rsidRDefault="00B02913" w:rsidP="00935A29">
            <w:pPr>
              <w:pStyle w:val="34b"/>
              <w:ind w:firstLine="0"/>
            </w:pPr>
            <w:r w:rsidRPr="003D0695">
              <w:t>[UAT-1C-09]</w:t>
            </w:r>
          </w:p>
        </w:tc>
        <w:tc>
          <w:tcPr>
            <w:tcW w:w="3304" w:type="dxa"/>
          </w:tcPr>
          <w:p w14:paraId="29E7C51A" w14:textId="77777777" w:rsidR="00B02913" w:rsidRPr="003D0695" w:rsidRDefault="00B02913" w:rsidP="00935A29">
            <w:pPr>
              <w:pStyle w:val="34b"/>
              <w:ind w:firstLine="0"/>
              <w:rPr>
                <w:lang w:eastAsia="ru-RU"/>
              </w:rPr>
            </w:pPr>
            <w:r w:rsidRPr="003D0695">
              <w:t>Ошибка сохранения в БД</w:t>
            </w:r>
            <w:r w:rsidR="00935A29">
              <w:t>.</w:t>
            </w:r>
          </w:p>
        </w:tc>
        <w:tc>
          <w:tcPr>
            <w:tcW w:w="3304" w:type="dxa"/>
          </w:tcPr>
          <w:p w14:paraId="3B815215" w14:textId="77777777" w:rsidR="00B02913" w:rsidRPr="003D0695" w:rsidRDefault="00B02913" w:rsidP="005618C4">
            <w:pPr>
              <w:spacing w:line="276" w:lineRule="auto"/>
              <w:rPr>
                <w:szCs w:val="24"/>
              </w:rPr>
            </w:pPr>
            <w:r w:rsidRPr="003D0695">
              <w:rPr>
                <w:szCs w:val="24"/>
              </w:rPr>
              <w:t>1-2 дня.</w:t>
            </w:r>
          </w:p>
        </w:tc>
      </w:tr>
      <w:tr w:rsidR="00B02913" w14:paraId="3D83943B" w14:textId="77777777" w:rsidTr="00082CF6">
        <w:tc>
          <w:tcPr>
            <w:tcW w:w="3303" w:type="dxa"/>
          </w:tcPr>
          <w:p w14:paraId="30B36891" w14:textId="77777777" w:rsidR="00B02913" w:rsidRPr="003D0695" w:rsidRDefault="00B02913" w:rsidP="00935A29">
            <w:pPr>
              <w:pStyle w:val="34b"/>
              <w:ind w:firstLine="0"/>
            </w:pPr>
            <w:r w:rsidRPr="003D0695">
              <w:t>[UAT-1C-09-01]</w:t>
            </w:r>
          </w:p>
        </w:tc>
        <w:tc>
          <w:tcPr>
            <w:tcW w:w="3304" w:type="dxa"/>
          </w:tcPr>
          <w:p w14:paraId="6DBF59F7" w14:textId="77777777" w:rsidR="00B02913" w:rsidRPr="003D0695" w:rsidRDefault="00B02913" w:rsidP="00935A29">
            <w:pPr>
              <w:pStyle w:val="34b"/>
              <w:ind w:firstLine="0"/>
              <w:rPr>
                <w:lang w:eastAsia="ru-RU"/>
              </w:rPr>
            </w:pPr>
            <w:r w:rsidRPr="003D0695">
              <w:t>Ошибка сохранения в БД</w:t>
            </w:r>
            <w:r w:rsidR="00935A29">
              <w:t>.</w:t>
            </w:r>
          </w:p>
        </w:tc>
        <w:tc>
          <w:tcPr>
            <w:tcW w:w="3304" w:type="dxa"/>
          </w:tcPr>
          <w:p w14:paraId="60EB4A05" w14:textId="77777777" w:rsidR="00B02913" w:rsidRPr="003D0695" w:rsidRDefault="00B02913" w:rsidP="005618C4">
            <w:pPr>
              <w:spacing w:line="276" w:lineRule="auto"/>
              <w:rPr>
                <w:szCs w:val="24"/>
              </w:rPr>
            </w:pPr>
            <w:r w:rsidRPr="003D0695">
              <w:rPr>
                <w:szCs w:val="24"/>
              </w:rPr>
              <w:t>1-2 дня.</w:t>
            </w:r>
          </w:p>
        </w:tc>
      </w:tr>
    </w:tbl>
    <w:p w14:paraId="7BDA8348" w14:textId="77777777" w:rsidR="00EC3A7B" w:rsidRDefault="00EC3A7B" w:rsidP="002E4F7E">
      <w:pPr>
        <w:pStyle w:val="34b"/>
      </w:pPr>
    </w:p>
    <w:p w14:paraId="08EB57EC" w14:textId="77777777" w:rsidR="00811BB5" w:rsidRPr="00811BB5" w:rsidRDefault="00EC3A7B" w:rsidP="00EC3A7B">
      <w:pPr>
        <w:pStyle w:val="34f5"/>
      </w:pPr>
      <w:r>
        <w:br w:type="page"/>
      </w:r>
    </w:p>
    <w:p w14:paraId="4798A877" w14:textId="77777777" w:rsidR="00132629" w:rsidRDefault="00132629" w:rsidP="005618C4">
      <w:pPr>
        <w:pStyle w:val="3"/>
        <w:spacing w:line="276" w:lineRule="auto"/>
      </w:pPr>
      <w:r w:rsidRPr="00132629">
        <w:t xml:space="preserve">Учет ДТП </w:t>
      </w:r>
    </w:p>
    <w:p w14:paraId="4683ABC1" w14:textId="77777777" w:rsidR="00811BB5" w:rsidRDefault="00811BB5" w:rsidP="005618C4">
      <w:pPr>
        <w:pStyle w:val="4"/>
        <w:spacing w:line="276" w:lineRule="auto"/>
      </w:pPr>
      <w:r w:rsidRPr="004C2FF7">
        <w:t>Перечень функций(задач), подлежащих автоматизации.</w:t>
      </w:r>
    </w:p>
    <w:p w14:paraId="4460F2BD" w14:textId="77777777" w:rsidR="009932E3" w:rsidRDefault="009932E3" w:rsidP="002E4F7E">
      <w:pPr>
        <w:pStyle w:val="34b"/>
      </w:pPr>
      <w:r>
        <w:t xml:space="preserve">Учет </w:t>
      </w:r>
      <w:r w:rsidR="007144D0">
        <w:t>ДТП</w:t>
      </w:r>
      <w:r>
        <w:t xml:space="preserve"> обеспечивает выполнение следующих функций:</w:t>
      </w:r>
    </w:p>
    <w:p w14:paraId="564D1E84" w14:textId="77777777" w:rsidR="009932E3" w:rsidRPr="00E31B40" w:rsidRDefault="009932E3" w:rsidP="005618C4">
      <w:pPr>
        <w:pStyle w:val="Default"/>
        <w:spacing w:line="276" w:lineRule="auto"/>
        <w:jc w:val="both"/>
        <w:rPr>
          <w:b/>
          <w:bCs/>
          <w:sz w:val="20"/>
          <w:szCs w:val="20"/>
        </w:rPr>
      </w:pPr>
    </w:p>
    <w:p w14:paraId="67989055" w14:textId="77777777" w:rsidR="009932E3" w:rsidRDefault="009932E3" w:rsidP="002E4F7E">
      <w:pPr>
        <w:pStyle w:val="341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7144D0">
        <w:t>010</w:t>
      </w:r>
      <w:r w:rsidRPr="00620E91">
        <w:t>] Учет</w:t>
      </w:r>
      <w:r>
        <w:t xml:space="preserve"> </w:t>
      </w:r>
      <w:r w:rsidR="007144D0">
        <w:t>ДТП</w:t>
      </w:r>
      <w:r>
        <w:t>:</w:t>
      </w:r>
    </w:p>
    <w:p w14:paraId="62E5F9AC" w14:textId="77777777" w:rsidR="009932E3" w:rsidRPr="007144D0" w:rsidRDefault="009932E3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7144D0">
        <w:t>010</w:t>
      </w:r>
      <w:r w:rsidRPr="00620E91">
        <w:t>-01]</w:t>
      </w:r>
      <w:r w:rsidR="007144D0" w:rsidRPr="007144D0">
        <w:t xml:space="preserve"> </w:t>
      </w:r>
      <w:r w:rsidR="00EC3A7B">
        <w:t>с</w:t>
      </w:r>
      <w:r w:rsidR="007144D0">
        <w:t xml:space="preserve">инхронизация с </w:t>
      </w:r>
      <w:hyperlink r:id="rId12" w:history="1">
        <w:proofErr w:type="spellStart"/>
        <w:r w:rsidR="007144D0" w:rsidRPr="00EC3A7B">
          <w:rPr>
            <w:rStyle w:val="af9"/>
            <w:lang w:val="en-US"/>
          </w:rPr>
          <w:t>onlinegibdd</w:t>
        </w:r>
        <w:proofErr w:type="spellEnd"/>
        <w:r w:rsidR="007144D0" w:rsidRPr="00EC3A7B">
          <w:rPr>
            <w:rStyle w:val="af9"/>
          </w:rPr>
          <w:t>.</w:t>
        </w:r>
        <w:proofErr w:type="spellStart"/>
        <w:r w:rsidR="007144D0" w:rsidRPr="00EC3A7B">
          <w:rPr>
            <w:rStyle w:val="af9"/>
            <w:lang w:val="en-US"/>
          </w:rPr>
          <w:t>ru</w:t>
        </w:r>
        <w:proofErr w:type="spellEnd"/>
      </w:hyperlink>
      <w:r w:rsidR="007144D0">
        <w:t xml:space="preserve"> для получения информации о </w:t>
      </w:r>
      <w:r w:rsidR="00EC3A7B">
        <w:t>ДТП</w:t>
      </w:r>
      <w:r w:rsidR="00EC3A7B" w:rsidRPr="00EC3A7B">
        <w:t>;</w:t>
      </w:r>
      <w:r w:rsidR="006020F5">
        <w:t xml:space="preserve"> </w:t>
      </w:r>
    </w:p>
    <w:p w14:paraId="2BA831CC" w14:textId="77777777" w:rsidR="009932E3" w:rsidRPr="00620E91" w:rsidRDefault="009932E3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7144D0">
        <w:t>010</w:t>
      </w:r>
      <w:r w:rsidRPr="00620E91">
        <w:t>-02]</w:t>
      </w:r>
      <w:r w:rsidR="00EC3A7B">
        <w:t xml:space="preserve"> п</w:t>
      </w:r>
      <w:r w:rsidR="007144D0" w:rsidRPr="007144D0">
        <w:t>роведение оплаты штрафов.</w:t>
      </w:r>
    </w:p>
    <w:p w14:paraId="6E8B31AE" w14:textId="77777777" w:rsidR="009932E3" w:rsidRPr="00620E91" w:rsidRDefault="009932E3" w:rsidP="002E4F7E">
      <w:pPr>
        <w:pStyle w:val="341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7144D0">
        <w:t>11</w:t>
      </w:r>
      <w:r w:rsidRPr="00620E91">
        <w:t xml:space="preserve">] </w:t>
      </w:r>
      <w:r w:rsidR="00CA479F">
        <w:t>Отчетность</w:t>
      </w:r>
      <w:r>
        <w:t>:</w:t>
      </w:r>
    </w:p>
    <w:p w14:paraId="6CFDC07E" w14:textId="77777777" w:rsidR="009932E3" w:rsidRPr="00620E91" w:rsidRDefault="009932E3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7144D0">
        <w:t>11</w:t>
      </w:r>
      <w:r w:rsidRPr="00620E91">
        <w:t>-01]</w:t>
      </w:r>
      <w:r w:rsidR="00CA479F" w:rsidRPr="00CA479F">
        <w:t xml:space="preserve"> Составление отчетности по штрафам.</w:t>
      </w:r>
    </w:p>
    <w:p w14:paraId="5DCE8B59" w14:textId="77777777" w:rsidR="009932E3" w:rsidRPr="009932E3" w:rsidRDefault="009932E3" w:rsidP="002E4F7E">
      <w:pPr>
        <w:pStyle w:val="34b"/>
      </w:pPr>
    </w:p>
    <w:p w14:paraId="57C4AC9F" w14:textId="77777777" w:rsidR="00811BB5" w:rsidRDefault="00811BB5" w:rsidP="005618C4">
      <w:pPr>
        <w:pStyle w:val="4"/>
        <w:spacing w:line="276" w:lineRule="auto"/>
      </w:pPr>
      <w:r w:rsidRPr="004C2FF7">
        <w:t>Основные характеристики результата выполнения функции (задачи)</w:t>
      </w:r>
    </w:p>
    <w:p w14:paraId="2F1F410E" w14:textId="77777777" w:rsidR="007E4CE7" w:rsidRPr="007E4CE7" w:rsidRDefault="007E4CE7" w:rsidP="007E4CE7">
      <w:pPr>
        <w:pStyle w:val="34b"/>
      </w:pPr>
      <w:r w:rsidRPr="002B5488">
        <w:t xml:space="preserve">В результате работы модуля </w:t>
      </w:r>
      <w:r>
        <w:t>должны обеспечиваться:</w:t>
      </w:r>
    </w:p>
    <w:p w14:paraId="5D0F8223" w14:textId="77777777" w:rsidR="00A44008" w:rsidRDefault="007E4CE7" w:rsidP="007E4CE7">
      <w:pPr>
        <w:pStyle w:val="3413"/>
      </w:pPr>
      <w:r>
        <w:rPr>
          <w:rStyle w:val="afc"/>
          <w:b w:val="0"/>
        </w:rPr>
        <w:t>а</w:t>
      </w:r>
      <w:r w:rsidR="000E346A" w:rsidRPr="008E3E98">
        <w:rPr>
          <w:rStyle w:val="afc"/>
          <w:b w:val="0"/>
        </w:rPr>
        <w:t>втоматизированный учет всех ДТП</w:t>
      </w:r>
      <w:r>
        <w:rPr>
          <w:lang w:val="en-US"/>
        </w:rPr>
        <w:t>;</w:t>
      </w:r>
    </w:p>
    <w:p w14:paraId="37006091" w14:textId="77777777" w:rsidR="007E4CE7" w:rsidRPr="008E3E98" w:rsidRDefault="007E4CE7" w:rsidP="007E4CE7">
      <w:pPr>
        <w:pStyle w:val="3413"/>
        <w:rPr>
          <w:rStyle w:val="afc"/>
          <w:b w:val="0"/>
        </w:rPr>
      </w:pPr>
      <w:r>
        <w:rPr>
          <w:rStyle w:val="afc"/>
          <w:b w:val="0"/>
        </w:rPr>
        <w:t>к</w:t>
      </w:r>
      <w:r w:rsidR="000E346A" w:rsidRPr="008E3E98">
        <w:rPr>
          <w:rStyle w:val="afc"/>
          <w:b w:val="0"/>
        </w:rPr>
        <w:t>онтроль ущерба и страховых выплат</w:t>
      </w:r>
      <w:r>
        <w:t>;</w:t>
      </w:r>
    </w:p>
    <w:p w14:paraId="24856B13" w14:textId="77777777" w:rsidR="007E4CE7" w:rsidRPr="008E3E98" w:rsidRDefault="007E4CE7" w:rsidP="007E4CE7">
      <w:pPr>
        <w:pStyle w:val="3413"/>
        <w:rPr>
          <w:rStyle w:val="afc"/>
          <w:b w:val="0"/>
        </w:rPr>
      </w:pPr>
      <w:r>
        <w:rPr>
          <w:rStyle w:val="afc"/>
          <w:b w:val="0"/>
        </w:rPr>
        <w:t>а</w:t>
      </w:r>
      <w:r w:rsidR="000E346A" w:rsidRPr="008E3E98">
        <w:rPr>
          <w:rStyle w:val="afc"/>
          <w:b w:val="0"/>
        </w:rPr>
        <w:t>нализ причин аварий</w:t>
      </w:r>
      <w:r>
        <w:t>;</w:t>
      </w:r>
    </w:p>
    <w:p w14:paraId="2D698DEC" w14:textId="77777777" w:rsidR="00EC3A7B" w:rsidRDefault="007E4CE7" w:rsidP="007E4CE7">
      <w:pPr>
        <w:pStyle w:val="3413"/>
      </w:pPr>
      <w:r>
        <w:rPr>
          <w:rStyle w:val="afc"/>
          <w:b w:val="0"/>
        </w:rPr>
        <w:t>о</w:t>
      </w:r>
      <w:r w:rsidR="000E346A" w:rsidRPr="008E3E98">
        <w:rPr>
          <w:rStyle w:val="afc"/>
          <w:b w:val="0"/>
        </w:rPr>
        <w:t>птимизация работы автопарка</w:t>
      </w:r>
      <w:r>
        <w:t>.</w:t>
      </w:r>
    </w:p>
    <w:p w14:paraId="45765E4A" w14:textId="77777777" w:rsidR="00EC3A7B" w:rsidRPr="00B52D27" w:rsidRDefault="00EC3A7B" w:rsidP="002E4F7E">
      <w:pPr>
        <w:pStyle w:val="34b"/>
        <w:rPr>
          <w:lang w:eastAsia="ru-RU"/>
        </w:rPr>
      </w:pPr>
    </w:p>
    <w:p w14:paraId="690C28A1" w14:textId="77777777" w:rsidR="00811BB5" w:rsidRDefault="00811BB5" w:rsidP="005618C4">
      <w:pPr>
        <w:pStyle w:val="4"/>
        <w:spacing w:line="276" w:lineRule="auto"/>
      </w:pPr>
      <w:r>
        <w:t>Временной регламент реализации функции (задачи)</w:t>
      </w:r>
    </w:p>
    <w:p w14:paraId="127F89F9" w14:textId="77777777" w:rsidR="00A44008" w:rsidRPr="003D0695" w:rsidRDefault="00A44008" w:rsidP="002E4F7E">
      <w:pPr>
        <w:pStyle w:val="34b"/>
      </w:pPr>
      <w:r>
        <w:t xml:space="preserve">Полный перечень временных регламентов реализации функции(задачи) представлен в таблице </w:t>
      </w:r>
      <w:r w:rsidR="00334980">
        <w:t>14.</w:t>
      </w:r>
    </w:p>
    <w:p w14:paraId="41DCD4FF" w14:textId="77777777" w:rsidR="00A44008" w:rsidRPr="00A44008" w:rsidRDefault="00A44008" w:rsidP="002E4F7E">
      <w:pPr>
        <w:pStyle w:val="34b"/>
      </w:pPr>
    </w:p>
    <w:p w14:paraId="4FE415AD" w14:textId="77777777" w:rsidR="00334980" w:rsidRDefault="00334980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14</w:t>
      </w:r>
      <w:r w:rsidR="00301A21">
        <w:rPr>
          <w:noProof/>
        </w:rPr>
        <w:fldChar w:fldCharType="end"/>
      </w:r>
      <w:r w:rsidRPr="00334980">
        <w:t xml:space="preserve"> - </w:t>
      </w:r>
      <w:r>
        <w:t>Временной регламент реализации функции.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E60ECC" w14:paraId="62F3F54D" w14:textId="77777777" w:rsidTr="00E60ECC">
        <w:tc>
          <w:tcPr>
            <w:tcW w:w="4955" w:type="dxa"/>
          </w:tcPr>
          <w:p w14:paraId="7C205BEB" w14:textId="77777777" w:rsidR="00E60ECC" w:rsidRPr="00334980" w:rsidRDefault="00E60ECC" w:rsidP="002E4F7E">
            <w:pPr>
              <w:pStyle w:val="34b"/>
            </w:pPr>
            <w:r w:rsidRPr="00334980">
              <w:t>Функция</w:t>
            </w:r>
          </w:p>
        </w:tc>
        <w:tc>
          <w:tcPr>
            <w:tcW w:w="4956" w:type="dxa"/>
          </w:tcPr>
          <w:p w14:paraId="007350EB" w14:textId="77777777" w:rsidR="00E60ECC" w:rsidRPr="00334980" w:rsidRDefault="00E60ECC" w:rsidP="002E4F7E">
            <w:pPr>
              <w:pStyle w:val="34b"/>
            </w:pPr>
            <w:r w:rsidRPr="00334980">
              <w:t>Требования к временному регламенту.</w:t>
            </w:r>
          </w:p>
        </w:tc>
      </w:tr>
      <w:tr w:rsidR="00E60ECC" w14:paraId="5B6E470C" w14:textId="77777777" w:rsidTr="00E60ECC">
        <w:tc>
          <w:tcPr>
            <w:tcW w:w="4955" w:type="dxa"/>
          </w:tcPr>
          <w:p w14:paraId="44167213" w14:textId="77777777" w:rsidR="00E60ECC" w:rsidRPr="00334980" w:rsidRDefault="00CA479F" w:rsidP="00496354">
            <w:pPr>
              <w:pStyle w:val="34b"/>
              <w:ind w:firstLine="0"/>
              <w:rPr>
                <w:b/>
                <w:lang w:eastAsia="ru-RU"/>
              </w:rPr>
            </w:pPr>
            <w:r w:rsidRPr="00334980">
              <w:t>[</w:t>
            </w:r>
            <w:r w:rsidRPr="00334980">
              <w:rPr>
                <w:lang w:val="en-US"/>
              </w:rPr>
              <w:t>UAT</w:t>
            </w:r>
            <w:r w:rsidRPr="00334980">
              <w:t>-1</w:t>
            </w:r>
            <w:r w:rsidRPr="00334980">
              <w:rPr>
                <w:lang w:val="en-US"/>
              </w:rPr>
              <w:t>C</w:t>
            </w:r>
            <w:r w:rsidRPr="00334980">
              <w:t>-010]</w:t>
            </w:r>
          </w:p>
        </w:tc>
        <w:tc>
          <w:tcPr>
            <w:tcW w:w="4956" w:type="dxa"/>
          </w:tcPr>
          <w:p w14:paraId="2C2325CF" w14:textId="77777777" w:rsidR="00E60ECC" w:rsidRPr="00334980" w:rsidRDefault="00CA479F" w:rsidP="00496354">
            <w:pPr>
              <w:pStyle w:val="34b"/>
              <w:ind w:firstLine="0"/>
            </w:pPr>
            <w:r w:rsidRPr="00334980">
              <w:t>По мере необходимости</w:t>
            </w:r>
            <w:r w:rsidR="00496354">
              <w:t>.</w:t>
            </w:r>
          </w:p>
        </w:tc>
      </w:tr>
      <w:tr w:rsidR="00E60ECC" w14:paraId="32550377" w14:textId="77777777" w:rsidTr="00E60ECC">
        <w:tc>
          <w:tcPr>
            <w:tcW w:w="4955" w:type="dxa"/>
          </w:tcPr>
          <w:p w14:paraId="30A870D3" w14:textId="77777777" w:rsidR="00E60ECC" w:rsidRPr="00334980" w:rsidRDefault="00CA479F" w:rsidP="00496354">
            <w:pPr>
              <w:pStyle w:val="34b"/>
              <w:ind w:firstLine="0"/>
              <w:rPr>
                <w:b/>
                <w:lang w:eastAsia="ru-RU"/>
              </w:rPr>
            </w:pPr>
            <w:r w:rsidRPr="00334980">
              <w:t>[</w:t>
            </w:r>
            <w:r w:rsidRPr="00334980">
              <w:rPr>
                <w:lang w:val="en-US"/>
              </w:rPr>
              <w:t>UAT</w:t>
            </w:r>
            <w:r w:rsidRPr="00334980">
              <w:t>-1</w:t>
            </w:r>
            <w:r w:rsidRPr="00334980">
              <w:rPr>
                <w:lang w:val="en-US"/>
              </w:rPr>
              <w:t>C</w:t>
            </w:r>
            <w:r w:rsidRPr="00334980">
              <w:t>-010-01]</w:t>
            </w:r>
          </w:p>
        </w:tc>
        <w:tc>
          <w:tcPr>
            <w:tcW w:w="4956" w:type="dxa"/>
          </w:tcPr>
          <w:p w14:paraId="48FD23D8" w14:textId="77777777" w:rsidR="00E60ECC" w:rsidRPr="00334980" w:rsidRDefault="00CA479F" w:rsidP="00496354">
            <w:pPr>
              <w:pStyle w:val="34b"/>
              <w:ind w:firstLine="0"/>
            </w:pPr>
            <w:r w:rsidRPr="00334980">
              <w:t xml:space="preserve">По мере </w:t>
            </w:r>
            <w:proofErr w:type="gramStart"/>
            <w:r w:rsidRPr="00334980">
              <w:t>необходимости</w:t>
            </w:r>
            <w:r w:rsidR="00496354">
              <w:t>..</w:t>
            </w:r>
            <w:proofErr w:type="gramEnd"/>
          </w:p>
        </w:tc>
      </w:tr>
      <w:tr w:rsidR="00CA479F" w14:paraId="1618E6B1" w14:textId="77777777" w:rsidTr="00E60ECC">
        <w:tc>
          <w:tcPr>
            <w:tcW w:w="4955" w:type="dxa"/>
          </w:tcPr>
          <w:p w14:paraId="0272B896" w14:textId="77777777" w:rsidR="00CA479F" w:rsidRPr="00334980" w:rsidRDefault="00CA479F" w:rsidP="00496354">
            <w:pPr>
              <w:pStyle w:val="34b"/>
              <w:ind w:firstLine="0"/>
            </w:pPr>
            <w:r w:rsidRPr="00334980">
              <w:t>[</w:t>
            </w:r>
            <w:r w:rsidRPr="00334980">
              <w:rPr>
                <w:lang w:val="en-US"/>
              </w:rPr>
              <w:t>UAT</w:t>
            </w:r>
            <w:r w:rsidRPr="00334980">
              <w:t>-1</w:t>
            </w:r>
            <w:r w:rsidRPr="00334980">
              <w:rPr>
                <w:lang w:val="en-US"/>
              </w:rPr>
              <w:t>C</w:t>
            </w:r>
            <w:r w:rsidRPr="00334980">
              <w:t>-010-02]</w:t>
            </w:r>
          </w:p>
        </w:tc>
        <w:tc>
          <w:tcPr>
            <w:tcW w:w="4956" w:type="dxa"/>
          </w:tcPr>
          <w:p w14:paraId="0620097E" w14:textId="77777777" w:rsidR="00CA479F" w:rsidRPr="00334980" w:rsidRDefault="00CA479F" w:rsidP="00496354">
            <w:pPr>
              <w:pStyle w:val="34b"/>
              <w:ind w:firstLine="0"/>
            </w:pPr>
            <w:r w:rsidRPr="00334980">
              <w:t>По мере необходимости</w:t>
            </w:r>
            <w:r w:rsidR="00496354">
              <w:t>.</w:t>
            </w:r>
          </w:p>
        </w:tc>
      </w:tr>
      <w:tr w:rsidR="00CA479F" w14:paraId="66100BBA" w14:textId="77777777" w:rsidTr="00E60ECC">
        <w:tc>
          <w:tcPr>
            <w:tcW w:w="4955" w:type="dxa"/>
          </w:tcPr>
          <w:p w14:paraId="5456DC72" w14:textId="77777777" w:rsidR="00CA479F" w:rsidRPr="00334980" w:rsidRDefault="00CA479F" w:rsidP="00496354">
            <w:pPr>
              <w:pStyle w:val="34b"/>
              <w:ind w:firstLine="0"/>
            </w:pPr>
            <w:r w:rsidRPr="00334980">
              <w:t>[</w:t>
            </w:r>
            <w:r w:rsidRPr="00334980">
              <w:rPr>
                <w:lang w:val="en-US"/>
              </w:rPr>
              <w:t>UAT</w:t>
            </w:r>
            <w:r w:rsidRPr="00334980">
              <w:t>-1</w:t>
            </w:r>
            <w:r w:rsidRPr="00334980">
              <w:rPr>
                <w:lang w:val="en-US"/>
              </w:rPr>
              <w:t>C</w:t>
            </w:r>
            <w:r w:rsidRPr="00334980">
              <w:t>-11]</w:t>
            </w:r>
          </w:p>
        </w:tc>
        <w:tc>
          <w:tcPr>
            <w:tcW w:w="4956" w:type="dxa"/>
          </w:tcPr>
          <w:p w14:paraId="2353EF4C" w14:textId="77777777" w:rsidR="00CA479F" w:rsidRPr="00334980" w:rsidRDefault="00CA479F" w:rsidP="00496354">
            <w:pPr>
              <w:pStyle w:val="34b"/>
              <w:ind w:firstLine="0"/>
            </w:pPr>
            <w:r w:rsidRPr="00334980">
              <w:t>По мере необходимости</w:t>
            </w:r>
            <w:r w:rsidR="00496354">
              <w:t>.</w:t>
            </w:r>
          </w:p>
        </w:tc>
      </w:tr>
      <w:tr w:rsidR="00CA479F" w14:paraId="0458A913" w14:textId="77777777" w:rsidTr="00E60ECC">
        <w:tc>
          <w:tcPr>
            <w:tcW w:w="4955" w:type="dxa"/>
          </w:tcPr>
          <w:p w14:paraId="109EC59A" w14:textId="77777777" w:rsidR="00CA479F" w:rsidRPr="00334980" w:rsidRDefault="00CA479F" w:rsidP="00496354">
            <w:pPr>
              <w:pStyle w:val="34b"/>
              <w:ind w:firstLine="0"/>
            </w:pPr>
            <w:r w:rsidRPr="00334980">
              <w:t>[</w:t>
            </w:r>
            <w:r w:rsidRPr="00334980">
              <w:rPr>
                <w:lang w:val="en-US"/>
              </w:rPr>
              <w:t>UAT</w:t>
            </w:r>
            <w:r w:rsidRPr="00334980">
              <w:t>-1</w:t>
            </w:r>
            <w:r w:rsidRPr="00334980">
              <w:rPr>
                <w:lang w:val="en-US"/>
              </w:rPr>
              <w:t>C</w:t>
            </w:r>
            <w:r w:rsidRPr="00334980">
              <w:t>-11-01]</w:t>
            </w:r>
          </w:p>
        </w:tc>
        <w:tc>
          <w:tcPr>
            <w:tcW w:w="4956" w:type="dxa"/>
          </w:tcPr>
          <w:p w14:paraId="360F4F0E" w14:textId="77777777" w:rsidR="00CA479F" w:rsidRPr="00334980" w:rsidRDefault="00CA479F" w:rsidP="00496354">
            <w:pPr>
              <w:pStyle w:val="34b"/>
              <w:ind w:firstLine="0"/>
            </w:pPr>
            <w:r w:rsidRPr="00334980">
              <w:t>По мере необходимости</w:t>
            </w:r>
            <w:r w:rsidR="00496354">
              <w:t>.</w:t>
            </w:r>
          </w:p>
        </w:tc>
      </w:tr>
    </w:tbl>
    <w:p w14:paraId="585B0156" w14:textId="77777777" w:rsidR="00E60ECC" w:rsidRPr="00E60ECC" w:rsidRDefault="00E60ECC" w:rsidP="002E4F7E">
      <w:pPr>
        <w:pStyle w:val="34b"/>
      </w:pPr>
    </w:p>
    <w:p w14:paraId="364F2C5D" w14:textId="77777777" w:rsidR="00811BB5" w:rsidRDefault="00811BB5" w:rsidP="005618C4">
      <w:pPr>
        <w:pStyle w:val="4"/>
        <w:spacing w:line="276" w:lineRule="auto"/>
      </w:pPr>
      <w:r>
        <w:t>Требования к реализации функции (задачи)</w:t>
      </w:r>
    </w:p>
    <w:p w14:paraId="1665C9C0" w14:textId="77777777" w:rsidR="00A44008" w:rsidRPr="003D0695" w:rsidRDefault="00A44008" w:rsidP="002E4F7E">
      <w:pPr>
        <w:pStyle w:val="34b"/>
      </w:pPr>
      <w:r>
        <w:t>Полный перечень требований реализации функции(задачи) представлен в таблице.</w:t>
      </w:r>
    </w:p>
    <w:p w14:paraId="59F975AF" w14:textId="77777777" w:rsidR="00A44008" w:rsidRPr="00A44008" w:rsidRDefault="00A44008" w:rsidP="002E4F7E">
      <w:pPr>
        <w:pStyle w:val="34b"/>
      </w:pPr>
    </w:p>
    <w:p w14:paraId="5224977C" w14:textId="77777777" w:rsidR="00334980" w:rsidRDefault="00334980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15</w:t>
      </w:r>
      <w:r w:rsidR="00301A21">
        <w:rPr>
          <w:noProof/>
        </w:rPr>
        <w:fldChar w:fldCharType="end"/>
      </w:r>
      <w:r>
        <w:t>- Требования реализации функции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E60ECC" w14:paraId="29EA9D5E" w14:textId="77777777" w:rsidTr="00E60ECC">
        <w:tc>
          <w:tcPr>
            <w:tcW w:w="3303" w:type="dxa"/>
          </w:tcPr>
          <w:p w14:paraId="60D452E0" w14:textId="77777777" w:rsidR="00E60ECC" w:rsidRPr="00334980" w:rsidRDefault="00E60ECC" w:rsidP="002E4F7E">
            <w:pPr>
              <w:pStyle w:val="34b"/>
            </w:pPr>
            <w:r w:rsidRPr="00334980">
              <w:t>Функция</w:t>
            </w:r>
          </w:p>
        </w:tc>
        <w:tc>
          <w:tcPr>
            <w:tcW w:w="3304" w:type="dxa"/>
          </w:tcPr>
          <w:p w14:paraId="4C7C4B9E" w14:textId="77777777" w:rsidR="00E60ECC" w:rsidRPr="00334980" w:rsidRDefault="00496354" w:rsidP="00496354">
            <w:pPr>
              <w:pStyle w:val="34b"/>
              <w:ind w:firstLine="0"/>
            </w:pPr>
            <w:r>
              <w:t xml:space="preserve">Форма представления </w:t>
            </w:r>
            <w:r w:rsidR="00E60ECC" w:rsidRPr="00334980">
              <w:t>выходной</w:t>
            </w:r>
            <w:r>
              <w:t xml:space="preserve"> </w:t>
            </w:r>
            <w:r w:rsidR="00E60ECC" w:rsidRPr="00334980">
              <w:t>информации</w:t>
            </w:r>
            <w:r>
              <w:t>.</w:t>
            </w:r>
          </w:p>
        </w:tc>
        <w:tc>
          <w:tcPr>
            <w:tcW w:w="3304" w:type="dxa"/>
          </w:tcPr>
          <w:p w14:paraId="576DC9FC" w14:textId="77777777" w:rsidR="00E60ECC" w:rsidRPr="00334980" w:rsidRDefault="00E60ECC" w:rsidP="00496354">
            <w:pPr>
              <w:pStyle w:val="34b"/>
              <w:ind w:firstLine="0"/>
            </w:pPr>
            <w:r w:rsidRPr="00334980">
              <w:t>Характеристики точности и времени выполнения</w:t>
            </w:r>
            <w:r w:rsidR="00496354">
              <w:t>.</w:t>
            </w:r>
          </w:p>
        </w:tc>
      </w:tr>
      <w:tr w:rsidR="00CA479F" w14:paraId="4A0058CD" w14:textId="77777777" w:rsidTr="00E60ECC">
        <w:tc>
          <w:tcPr>
            <w:tcW w:w="3303" w:type="dxa"/>
          </w:tcPr>
          <w:p w14:paraId="28A3EA4E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[UAT-1C-010]</w:t>
            </w:r>
          </w:p>
        </w:tc>
        <w:tc>
          <w:tcPr>
            <w:tcW w:w="3304" w:type="dxa"/>
          </w:tcPr>
          <w:p w14:paraId="33606CEE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Экранная форма, данные в БД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153FC1F4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Круглосуточно, 7 дней в неделю</w:t>
            </w:r>
            <w:r w:rsidR="00496354">
              <w:rPr>
                <w:szCs w:val="24"/>
              </w:rPr>
              <w:t>.</w:t>
            </w:r>
          </w:p>
        </w:tc>
      </w:tr>
      <w:tr w:rsidR="00CA479F" w14:paraId="54B9484E" w14:textId="77777777" w:rsidTr="00E60ECC">
        <w:tc>
          <w:tcPr>
            <w:tcW w:w="3303" w:type="dxa"/>
          </w:tcPr>
          <w:p w14:paraId="0A5B7BEE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[UAT-1C-010-01]</w:t>
            </w:r>
          </w:p>
        </w:tc>
        <w:tc>
          <w:tcPr>
            <w:tcW w:w="3304" w:type="dxa"/>
          </w:tcPr>
          <w:p w14:paraId="72AE0990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Экранная форма, данные в БД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19B1CAAF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В момент выполнения задачи, данные сохраняются в БД</w:t>
            </w:r>
            <w:r w:rsidR="00496354">
              <w:rPr>
                <w:szCs w:val="24"/>
              </w:rPr>
              <w:t>.</w:t>
            </w:r>
          </w:p>
        </w:tc>
      </w:tr>
      <w:tr w:rsidR="00CA479F" w14:paraId="26005C1A" w14:textId="77777777" w:rsidTr="00E60ECC">
        <w:tc>
          <w:tcPr>
            <w:tcW w:w="3303" w:type="dxa"/>
          </w:tcPr>
          <w:p w14:paraId="6317C308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[UAT-1C-010-02]</w:t>
            </w:r>
          </w:p>
        </w:tc>
        <w:tc>
          <w:tcPr>
            <w:tcW w:w="3304" w:type="dxa"/>
          </w:tcPr>
          <w:p w14:paraId="21A1FCEC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Экранная форма, данные в БД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5E70BC9B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В момент выполнения задачи, данные сохраняются в БД</w:t>
            </w:r>
            <w:r w:rsidR="00496354">
              <w:rPr>
                <w:szCs w:val="24"/>
              </w:rPr>
              <w:t>.</w:t>
            </w:r>
          </w:p>
        </w:tc>
      </w:tr>
      <w:tr w:rsidR="00CA479F" w14:paraId="0F2789AB" w14:textId="77777777" w:rsidTr="00E60ECC">
        <w:tc>
          <w:tcPr>
            <w:tcW w:w="3303" w:type="dxa"/>
          </w:tcPr>
          <w:p w14:paraId="76DA2A75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[UAT-1C-11]</w:t>
            </w:r>
          </w:p>
        </w:tc>
        <w:tc>
          <w:tcPr>
            <w:tcW w:w="3304" w:type="dxa"/>
          </w:tcPr>
          <w:p w14:paraId="2A9BC29E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Экранная форма, данные в БД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3485E178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Круглосуточно, 7 дней в неделю</w:t>
            </w:r>
            <w:r w:rsidR="00496354">
              <w:rPr>
                <w:szCs w:val="24"/>
              </w:rPr>
              <w:t>.</w:t>
            </w:r>
          </w:p>
        </w:tc>
      </w:tr>
      <w:tr w:rsidR="00CA479F" w14:paraId="516B1638" w14:textId="77777777" w:rsidTr="00E60ECC">
        <w:tc>
          <w:tcPr>
            <w:tcW w:w="3303" w:type="dxa"/>
          </w:tcPr>
          <w:p w14:paraId="7AD92D20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[UAT-1C-11-01]</w:t>
            </w:r>
          </w:p>
        </w:tc>
        <w:tc>
          <w:tcPr>
            <w:tcW w:w="3304" w:type="dxa"/>
          </w:tcPr>
          <w:p w14:paraId="78A513D1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Экранная форма, данные в БД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6FF6280B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В момент выполнения задачи, данные сохраняются в БД</w:t>
            </w:r>
            <w:r w:rsidR="00496354">
              <w:rPr>
                <w:szCs w:val="24"/>
              </w:rPr>
              <w:t>.</w:t>
            </w:r>
          </w:p>
        </w:tc>
      </w:tr>
    </w:tbl>
    <w:p w14:paraId="144055A9" w14:textId="77777777" w:rsidR="00E60ECC" w:rsidRPr="00E60ECC" w:rsidRDefault="00E60ECC" w:rsidP="002E4F7E">
      <w:pPr>
        <w:pStyle w:val="34b"/>
      </w:pPr>
    </w:p>
    <w:p w14:paraId="0322FCC8" w14:textId="77777777" w:rsidR="00334980" w:rsidRDefault="00334980" w:rsidP="005618C4">
      <w:pPr>
        <w:spacing w:line="276" w:lineRule="auto"/>
      </w:pPr>
      <w:r>
        <w:br w:type="page"/>
      </w:r>
    </w:p>
    <w:p w14:paraId="70482399" w14:textId="77777777" w:rsidR="00E60ECC" w:rsidRPr="00E60ECC" w:rsidRDefault="00E60ECC" w:rsidP="002E4F7E">
      <w:pPr>
        <w:pStyle w:val="34b"/>
      </w:pPr>
    </w:p>
    <w:p w14:paraId="1A8AA577" w14:textId="77777777" w:rsidR="00811BB5" w:rsidRDefault="00811BB5" w:rsidP="005618C4">
      <w:pPr>
        <w:pStyle w:val="4"/>
        <w:spacing w:line="276" w:lineRule="auto"/>
      </w:pPr>
      <w:r w:rsidRPr="00811BB5">
        <w:t>Перечень и критерии отказов</w:t>
      </w:r>
    </w:p>
    <w:p w14:paraId="53FA7A9B" w14:textId="77777777" w:rsidR="00A44008" w:rsidRPr="00A44008" w:rsidRDefault="00A44008" w:rsidP="002E4F7E">
      <w:pPr>
        <w:pStyle w:val="34b"/>
      </w:pPr>
      <w:r>
        <w:t>Полный перечень критериев отказов представлен в таблице</w:t>
      </w:r>
      <w:r w:rsidR="00334980">
        <w:t xml:space="preserve"> 16</w:t>
      </w:r>
      <w:r>
        <w:t>.</w:t>
      </w:r>
    </w:p>
    <w:p w14:paraId="4B3E64E0" w14:textId="77777777" w:rsidR="00A44008" w:rsidRPr="00A44008" w:rsidRDefault="00A44008" w:rsidP="002E4F7E">
      <w:pPr>
        <w:pStyle w:val="34b"/>
      </w:pPr>
    </w:p>
    <w:p w14:paraId="33B0B3AD" w14:textId="77777777" w:rsidR="00B16578" w:rsidRDefault="00B16578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16</w:t>
      </w:r>
      <w:r w:rsidR="00301A21">
        <w:rPr>
          <w:noProof/>
        </w:rPr>
        <w:fldChar w:fldCharType="end"/>
      </w:r>
      <w:r>
        <w:t xml:space="preserve"> - Перечень и критерии отказов.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E60ECC" w:rsidRPr="00334980" w14:paraId="1E2DFCC7" w14:textId="77777777" w:rsidTr="00E60ECC">
        <w:tc>
          <w:tcPr>
            <w:tcW w:w="3303" w:type="dxa"/>
          </w:tcPr>
          <w:p w14:paraId="1CE9C692" w14:textId="77777777" w:rsidR="00E60ECC" w:rsidRPr="00334980" w:rsidRDefault="00E60ECC" w:rsidP="002E4F7E">
            <w:pPr>
              <w:pStyle w:val="34b"/>
            </w:pPr>
            <w:r w:rsidRPr="00334980">
              <w:t>Функция</w:t>
            </w:r>
          </w:p>
        </w:tc>
        <w:tc>
          <w:tcPr>
            <w:tcW w:w="3304" w:type="dxa"/>
          </w:tcPr>
          <w:p w14:paraId="4F7396E5" w14:textId="77777777" w:rsidR="00E60ECC" w:rsidRPr="00334980" w:rsidRDefault="00E60ECC" w:rsidP="002E4F7E">
            <w:pPr>
              <w:pStyle w:val="34b"/>
            </w:pPr>
            <w:r w:rsidRPr="00334980">
              <w:t>Критерии отказов</w:t>
            </w:r>
          </w:p>
        </w:tc>
        <w:tc>
          <w:tcPr>
            <w:tcW w:w="3304" w:type="dxa"/>
          </w:tcPr>
          <w:p w14:paraId="2070B073" w14:textId="77777777" w:rsidR="00E60ECC" w:rsidRPr="00334980" w:rsidRDefault="00E60ECC" w:rsidP="002E4F7E">
            <w:pPr>
              <w:pStyle w:val="34b"/>
            </w:pPr>
            <w:r w:rsidRPr="00334980">
              <w:t>Время восстановления</w:t>
            </w:r>
          </w:p>
        </w:tc>
      </w:tr>
      <w:tr w:rsidR="00CA479F" w:rsidRPr="00334980" w14:paraId="0CC6314D" w14:textId="77777777" w:rsidTr="00E60ECC">
        <w:tc>
          <w:tcPr>
            <w:tcW w:w="3303" w:type="dxa"/>
          </w:tcPr>
          <w:p w14:paraId="65471F54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[UAT-1C-010]</w:t>
            </w:r>
          </w:p>
        </w:tc>
        <w:tc>
          <w:tcPr>
            <w:tcW w:w="3304" w:type="dxa"/>
          </w:tcPr>
          <w:p w14:paraId="7489CCD4" w14:textId="77777777" w:rsidR="00CA479F" w:rsidRPr="00334980" w:rsidRDefault="00CA479F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334980">
              <w:rPr>
                <w:bCs/>
              </w:rPr>
              <w:t>Ошибка сохранения в БД</w:t>
            </w:r>
            <w:r w:rsidR="00496354">
              <w:rPr>
                <w:bCs/>
              </w:rPr>
              <w:t>.</w:t>
            </w:r>
          </w:p>
        </w:tc>
        <w:tc>
          <w:tcPr>
            <w:tcW w:w="3304" w:type="dxa"/>
          </w:tcPr>
          <w:p w14:paraId="6583CFC2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1-2 дня.</w:t>
            </w:r>
          </w:p>
        </w:tc>
      </w:tr>
      <w:tr w:rsidR="00CA479F" w:rsidRPr="00334980" w14:paraId="26175F63" w14:textId="77777777" w:rsidTr="00E60ECC">
        <w:tc>
          <w:tcPr>
            <w:tcW w:w="3303" w:type="dxa"/>
          </w:tcPr>
          <w:p w14:paraId="2A5E1910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[UAT-1C-010-01]</w:t>
            </w:r>
          </w:p>
        </w:tc>
        <w:tc>
          <w:tcPr>
            <w:tcW w:w="3304" w:type="dxa"/>
          </w:tcPr>
          <w:p w14:paraId="76F4363A" w14:textId="77777777" w:rsidR="00CA479F" w:rsidRPr="00334980" w:rsidRDefault="00CA479F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334980">
              <w:rPr>
                <w:bCs/>
              </w:rPr>
              <w:t>Ошибка сохранения в БД</w:t>
            </w:r>
            <w:r w:rsidR="00496354">
              <w:rPr>
                <w:bCs/>
              </w:rPr>
              <w:t>.</w:t>
            </w:r>
          </w:p>
        </w:tc>
        <w:tc>
          <w:tcPr>
            <w:tcW w:w="3304" w:type="dxa"/>
          </w:tcPr>
          <w:p w14:paraId="11D150D9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1-2 дня.</w:t>
            </w:r>
          </w:p>
        </w:tc>
      </w:tr>
      <w:tr w:rsidR="00CA479F" w:rsidRPr="00334980" w14:paraId="2A513DD9" w14:textId="77777777" w:rsidTr="00E60ECC">
        <w:tc>
          <w:tcPr>
            <w:tcW w:w="3303" w:type="dxa"/>
          </w:tcPr>
          <w:p w14:paraId="69B32889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[UAT-1C-010-02]</w:t>
            </w:r>
          </w:p>
        </w:tc>
        <w:tc>
          <w:tcPr>
            <w:tcW w:w="3304" w:type="dxa"/>
          </w:tcPr>
          <w:p w14:paraId="19270C3A" w14:textId="77777777" w:rsidR="00CA479F" w:rsidRPr="00334980" w:rsidRDefault="00CA479F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334980">
              <w:rPr>
                <w:bCs/>
              </w:rPr>
              <w:t>Ошибка сохранения в БД</w:t>
            </w:r>
            <w:r w:rsidR="00496354">
              <w:rPr>
                <w:bCs/>
              </w:rPr>
              <w:t>.</w:t>
            </w:r>
          </w:p>
        </w:tc>
        <w:tc>
          <w:tcPr>
            <w:tcW w:w="3304" w:type="dxa"/>
          </w:tcPr>
          <w:p w14:paraId="0A0CDB99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1-2 дня.</w:t>
            </w:r>
          </w:p>
        </w:tc>
      </w:tr>
      <w:tr w:rsidR="00CA479F" w:rsidRPr="00334980" w14:paraId="0BED5FD8" w14:textId="77777777" w:rsidTr="00E60ECC">
        <w:tc>
          <w:tcPr>
            <w:tcW w:w="3303" w:type="dxa"/>
          </w:tcPr>
          <w:p w14:paraId="09BE6954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[UAT-1C-11]</w:t>
            </w:r>
          </w:p>
        </w:tc>
        <w:tc>
          <w:tcPr>
            <w:tcW w:w="3304" w:type="dxa"/>
          </w:tcPr>
          <w:p w14:paraId="68DB7788" w14:textId="77777777" w:rsidR="00CA479F" w:rsidRPr="00334980" w:rsidRDefault="00CA479F" w:rsidP="00496354">
            <w:pPr>
              <w:pStyle w:val="34b"/>
              <w:ind w:firstLine="0"/>
              <w:rPr>
                <w:lang w:eastAsia="ru-RU"/>
              </w:rPr>
            </w:pPr>
            <w:r w:rsidRPr="00334980">
              <w:t>Ошибка сохранения в БД</w:t>
            </w:r>
            <w:r w:rsidR="00496354">
              <w:t>.</w:t>
            </w:r>
          </w:p>
        </w:tc>
        <w:tc>
          <w:tcPr>
            <w:tcW w:w="3304" w:type="dxa"/>
          </w:tcPr>
          <w:p w14:paraId="46858934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1-2 дня.</w:t>
            </w:r>
          </w:p>
        </w:tc>
      </w:tr>
      <w:tr w:rsidR="00CA479F" w:rsidRPr="00334980" w14:paraId="14A2D0A9" w14:textId="77777777" w:rsidTr="00E60ECC">
        <w:tc>
          <w:tcPr>
            <w:tcW w:w="3303" w:type="dxa"/>
          </w:tcPr>
          <w:p w14:paraId="2C828DAE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[UAT-1C-11-01]</w:t>
            </w:r>
          </w:p>
        </w:tc>
        <w:tc>
          <w:tcPr>
            <w:tcW w:w="3304" w:type="dxa"/>
          </w:tcPr>
          <w:p w14:paraId="27820622" w14:textId="77777777" w:rsidR="00CA479F" w:rsidRPr="00334980" w:rsidRDefault="00CA479F" w:rsidP="00496354">
            <w:pPr>
              <w:pStyle w:val="34b"/>
              <w:ind w:firstLine="0"/>
              <w:rPr>
                <w:lang w:eastAsia="ru-RU"/>
              </w:rPr>
            </w:pPr>
            <w:r w:rsidRPr="00334980">
              <w:t>Ошибка сохранения в БД</w:t>
            </w:r>
            <w:r w:rsidR="00496354">
              <w:t>.</w:t>
            </w:r>
          </w:p>
        </w:tc>
        <w:tc>
          <w:tcPr>
            <w:tcW w:w="3304" w:type="dxa"/>
          </w:tcPr>
          <w:p w14:paraId="4232097D" w14:textId="77777777" w:rsidR="00CA479F" w:rsidRPr="00334980" w:rsidRDefault="00CA479F" w:rsidP="005618C4">
            <w:pPr>
              <w:spacing w:line="276" w:lineRule="auto"/>
              <w:rPr>
                <w:szCs w:val="24"/>
              </w:rPr>
            </w:pPr>
            <w:r w:rsidRPr="00334980">
              <w:rPr>
                <w:szCs w:val="24"/>
              </w:rPr>
              <w:t>1-2 дня.</w:t>
            </w:r>
          </w:p>
        </w:tc>
      </w:tr>
    </w:tbl>
    <w:p w14:paraId="452BAB7A" w14:textId="77777777" w:rsidR="00811BB5" w:rsidRPr="00811BB5" w:rsidRDefault="00811BB5" w:rsidP="002E4F7E">
      <w:pPr>
        <w:pStyle w:val="34b"/>
      </w:pPr>
    </w:p>
    <w:p w14:paraId="375E371F" w14:textId="77777777" w:rsidR="00DB41F3" w:rsidRDefault="00132629" w:rsidP="005618C4">
      <w:pPr>
        <w:pStyle w:val="3"/>
        <w:spacing w:line="276" w:lineRule="auto"/>
      </w:pPr>
      <w:r w:rsidRPr="00132629">
        <w:t>Складской учет</w:t>
      </w:r>
    </w:p>
    <w:p w14:paraId="347564E6" w14:textId="77777777" w:rsidR="00811BB5" w:rsidRDefault="00811BB5" w:rsidP="005618C4">
      <w:pPr>
        <w:pStyle w:val="4"/>
        <w:spacing w:line="276" w:lineRule="auto"/>
      </w:pPr>
      <w:r w:rsidRPr="004C2FF7">
        <w:t>Перечень функций(задач), подлежащих автоматизации.</w:t>
      </w:r>
    </w:p>
    <w:p w14:paraId="16AC8DB8" w14:textId="77777777" w:rsidR="009932E3" w:rsidRDefault="009932E3" w:rsidP="002E4F7E">
      <w:pPr>
        <w:pStyle w:val="34b"/>
      </w:pPr>
      <w:r>
        <w:t>Складской учет обеспечивает выполнение следующих функций:</w:t>
      </w:r>
    </w:p>
    <w:p w14:paraId="74C58E3A" w14:textId="77777777" w:rsidR="009932E3" w:rsidRPr="00E31B40" w:rsidRDefault="009932E3" w:rsidP="005618C4">
      <w:pPr>
        <w:pStyle w:val="Default"/>
        <w:spacing w:line="276" w:lineRule="auto"/>
        <w:jc w:val="both"/>
        <w:rPr>
          <w:b/>
          <w:bCs/>
          <w:sz w:val="20"/>
          <w:szCs w:val="20"/>
        </w:rPr>
      </w:pPr>
    </w:p>
    <w:p w14:paraId="59EE44B9" w14:textId="77777777" w:rsidR="009932E3" w:rsidRDefault="009932E3" w:rsidP="002E4F7E">
      <w:pPr>
        <w:pStyle w:val="3413"/>
      </w:pPr>
      <w:r w:rsidRPr="00620E91">
        <w:rPr>
          <w:bCs/>
        </w:rPr>
        <w:t>[</w:t>
      </w:r>
      <w:r w:rsidRPr="00620E91">
        <w:rPr>
          <w:bCs/>
          <w:lang w:val="en-US"/>
        </w:rPr>
        <w:t>UAT</w:t>
      </w:r>
      <w:r w:rsidRPr="00620E91">
        <w:rPr>
          <w:bCs/>
        </w:rPr>
        <w:t>-1</w:t>
      </w:r>
      <w:r w:rsidRPr="00620E91">
        <w:rPr>
          <w:bCs/>
          <w:lang w:val="en-US"/>
        </w:rPr>
        <w:t>C</w:t>
      </w:r>
      <w:r w:rsidRPr="00620E91">
        <w:rPr>
          <w:bCs/>
        </w:rPr>
        <w:t>-</w:t>
      </w:r>
      <w:r w:rsidR="00CA479F">
        <w:rPr>
          <w:bCs/>
        </w:rPr>
        <w:t>12</w:t>
      </w:r>
      <w:r w:rsidRPr="00620E91">
        <w:rPr>
          <w:bCs/>
        </w:rPr>
        <w:t xml:space="preserve">] </w:t>
      </w:r>
      <w:r>
        <w:t>Складской учет:</w:t>
      </w:r>
    </w:p>
    <w:p w14:paraId="24CF5E93" w14:textId="77777777" w:rsidR="009932E3" w:rsidRPr="00620E91" w:rsidRDefault="009932E3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CA479F">
        <w:t>12-01</w:t>
      </w:r>
      <w:r w:rsidR="00F521A7" w:rsidRPr="00F521A7">
        <w:t>]</w:t>
      </w:r>
      <w:r w:rsidR="00D722D1" w:rsidRPr="00D722D1">
        <w:t xml:space="preserve"> </w:t>
      </w:r>
      <w:r w:rsidR="00A10D4B" w:rsidRPr="00A10D4B">
        <w:t>постановка товаров на приход</w:t>
      </w:r>
      <w:r w:rsidR="00D722D1" w:rsidRPr="00D722D1">
        <w:t>;</w:t>
      </w:r>
    </w:p>
    <w:p w14:paraId="426C006C" w14:textId="77777777" w:rsidR="009932E3" w:rsidRPr="00620E91" w:rsidRDefault="009932E3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CA479F">
        <w:t>12</w:t>
      </w:r>
      <w:r w:rsidRPr="00620E91">
        <w:t>-02]</w:t>
      </w:r>
      <w:r w:rsidR="00D722D1">
        <w:rPr>
          <w:lang w:val="en-US"/>
        </w:rPr>
        <w:t xml:space="preserve"> </w:t>
      </w:r>
      <w:r w:rsidR="00D722D1">
        <w:t>списание товаров;</w:t>
      </w:r>
    </w:p>
    <w:p w14:paraId="445912F7" w14:textId="77777777" w:rsidR="00A10D4B" w:rsidRPr="005019EC" w:rsidRDefault="009932E3" w:rsidP="00496354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CA479F">
        <w:t>12</w:t>
      </w:r>
      <w:r w:rsidRPr="00620E91">
        <w:t>-03]</w:t>
      </w:r>
      <w:r w:rsidR="00D722D1" w:rsidRPr="00D722D1">
        <w:t xml:space="preserve"> </w:t>
      </w:r>
      <w:r w:rsidR="00D722D1">
        <w:t>ведение первичной документации;</w:t>
      </w:r>
    </w:p>
    <w:p w14:paraId="28395E81" w14:textId="77777777" w:rsidR="009932E3" w:rsidRPr="00620E91" w:rsidRDefault="009932E3" w:rsidP="002E4F7E">
      <w:pPr>
        <w:pStyle w:val="341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F521A7">
        <w:t>13</w:t>
      </w:r>
      <w:r w:rsidRPr="00620E91">
        <w:t xml:space="preserve">] </w:t>
      </w:r>
      <w:r w:rsidR="00F521A7">
        <w:t>Отчетность и аналитика</w:t>
      </w:r>
      <w:r>
        <w:t>:</w:t>
      </w:r>
    </w:p>
    <w:p w14:paraId="3BEB4D5C" w14:textId="77777777" w:rsidR="009932E3" w:rsidRPr="00620E91" w:rsidRDefault="009932E3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CA479F">
        <w:t>13</w:t>
      </w:r>
      <w:r w:rsidRPr="00620E91">
        <w:t>-01]</w:t>
      </w:r>
      <w:r w:rsidR="00D722D1" w:rsidRPr="00D722D1">
        <w:t xml:space="preserve"> </w:t>
      </w:r>
      <w:r w:rsidR="00A10D4B">
        <w:t>формирование отчетов по движению товаров на складах</w:t>
      </w:r>
      <w:r w:rsidR="00D722D1" w:rsidRPr="00D722D1">
        <w:t>;</w:t>
      </w:r>
    </w:p>
    <w:p w14:paraId="4D039BBC" w14:textId="77777777" w:rsidR="009932E3" w:rsidRPr="00620E91" w:rsidRDefault="009932E3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F521A7">
        <w:t>13</w:t>
      </w:r>
      <w:r w:rsidRPr="00620E91">
        <w:t>-02]</w:t>
      </w:r>
      <w:r w:rsidR="00EC3A7B">
        <w:t xml:space="preserve"> </w:t>
      </w:r>
      <w:r w:rsidR="00A10D4B">
        <w:t>контроль от</w:t>
      </w:r>
      <w:r w:rsidR="00D722D1">
        <w:t>рицательных остатков на складах;</w:t>
      </w:r>
    </w:p>
    <w:p w14:paraId="1E7A68EB" w14:textId="77777777" w:rsidR="009932E3" w:rsidRPr="00811BB5" w:rsidRDefault="009932E3" w:rsidP="002E4F7E">
      <w:pPr>
        <w:pStyle w:val="3423"/>
      </w:pPr>
      <w:r w:rsidRPr="00620E91">
        <w:t>[</w:t>
      </w:r>
      <w:r w:rsidRPr="00620E91">
        <w:rPr>
          <w:lang w:val="en-US"/>
        </w:rPr>
        <w:t>UAT</w:t>
      </w:r>
      <w:r w:rsidRPr="00620E91">
        <w:t>-1</w:t>
      </w:r>
      <w:r w:rsidRPr="00620E91">
        <w:rPr>
          <w:lang w:val="en-US"/>
        </w:rPr>
        <w:t>C</w:t>
      </w:r>
      <w:r w:rsidRPr="00620E91">
        <w:t>-</w:t>
      </w:r>
      <w:r w:rsidR="00F521A7">
        <w:t>13</w:t>
      </w:r>
      <w:r w:rsidRPr="00620E91">
        <w:t>-03]</w:t>
      </w:r>
      <w:r w:rsidR="00EC3A7B">
        <w:t xml:space="preserve"> </w:t>
      </w:r>
      <w:r w:rsidR="00D722D1">
        <w:t>планирование закупок</w:t>
      </w:r>
      <w:r w:rsidR="00F521A7">
        <w:t>.</w:t>
      </w:r>
    </w:p>
    <w:p w14:paraId="5917CF3E" w14:textId="77777777" w:rsidR="009932E3" w:rsidRPr="009932E3" w:rsidRDefault="009932E3" w:rsidP="002E4F7E">
      <w:pPr>
        <w:pStyle w:val="34b"/>
      </w:pPr>
    </w:p>
    <w:p w14:paraId="01766F7E" w14:textId="77777777" w:rsidR="00811BB5" w:rsidRDefault="00811BB5" w:rsidP="005618C4">
      <w:pPr>
        <w:pStyle w:val="4"/>
        <w:spacing w:line="276" w:lineRule="auto"/>
      </w:pPr>
      <w:r w:rsidRPr="004C2FF7">
        <w:t>Основные характеристики результата выполнения функции (задачи)</w:t>
      </w:r>
    </w:p>
    <w:p w14:paraId="379FF2D1" w14:textId="77777777" w:rsidR="007E4CE7" w:rsidRPr="007E4CE7" w:rsidRDefault="007E4CE7" w:rsidP="007E4CE7">
      <w:pPr>
        <w:pStyle w:val="34b"/>
      </w:pPr>
      <w:r w:rsidRPr="002B5488">
        <w:t xml:space="preserve">В результате работы модуля </w:t>
      </w:r>
      <w:r>
        <w:t>должны обеспечиваться:</w:t>
      </w:r>
    </w:p>
    <w:p w14:paraId="0E32FEB1" w14:textId="77777777" w:rsidR="007E4CE7" w:rsidRPr="007E4CE7" w:rsidRDefault="007E4CE7" w:rsidP="007E4CE7">
      <w:pPr>
        <w:pStyle w:val="34b"/>
        <w:rPr>
          <w:lang w:eastAsia="ru-RU"/>
        </w:rPr>
      </w:pPr>
    </w:p>
    <w:p w14:paraId="5561852C" w14:textId="77777777" w:rsidR="007E4CE7" w:rsidRPr="007E4CE7" w:rsidRDefault="007E4CE7" w:rsidP="00ED4A77">
      <w:pPr>
        <w:pStyle w:val="3413"/>
        <w:rPr>
          <w:rStyle w:val="afc"/>
          <w:b w:val="0"/>
          <w:bCs w:val="0"/>
        </w:rPr>
      </w:pPr>
      <w:r>
        <w:rPr>
          <w:rStyle w:val="afc"/>
          <w:b w:val="0"/>
        </w:rPr>
        <w:t>регистрация</w:t>
      </w:r>
      <w:r w:rsidR="00D722D1" w:rsidRPr="007E4CE7">
        <w:rPr>
          <w:rStyle w:val="afc"/>
          <w:b w:val="0"/>
        </w:rPr>
        <w:t xml:space="preserve"> и контроль всех складских операций</w:t>
      </w:r>
      <w:r w:rsidRPr="007E4CE7">
        <w:rPr>
          <w:rStyle w:val="afc"/>
          <w:b w:val="0"/>
        </w:rPr>
        <w:t>;</w:t>
      </w:r>
    </w:p>
    <w:p w14:paraId="193EBDA8" w14:textId="77777777" w:rsidR="007E4CE7" w:rsidRDefault="00D722D1" w:rsidP="00ED4A77">
      <w:pPr>
        <w:pStyle w:val="3413"/>
      </w:pPr>
      <w:r>
        <w:t>мониторинг наличия товарно-материальных ценностей (ТМЦ) и сроков их хранения,</w:t>
      </w:r>
    </w:p>
    <w:p w14:paraId="16FE9340" w14:textId="77777777" w:rsidR="000E346A" w:rsidRDefault="007E4CE7" w:rsidP="00ED4A77">
      <w:pPr>
        <w:pStyle w:val="3413"/>
      </w:pPr>
      <w:r>
        <w:rPr>
          <w:rStyle w:val="afc"/>
          <w:b w:val="0"/>
        </w:rPr>
        <w:t xml:space="preserve">оптимизация </w:t>
      </w:r>
      <w:r w:rsidR="000E346A" w:rsidRPr="007E4CE7">
        <w:rPr>
          <w:rStyle w:val="afc"/>
          <w:b w:val="0"/>
        </w:rPr>
        <w:t>закупок</w:t>
      </w:r>
      <w:r w:rsidRPr="007E4CE7">
        <w:rPr>
          <w:rStyle w:val="afc"/>
          <w:b w:val="0"/>
        </w:rPr>
        <w:t>,</w:t>
      </w:r>
      <w:r w:rsidR="000E346A">
        <w:t xml:space="preserve"> анализ </w:t>
      </w:r>
      <w:r w:rsidR="00A70C7B">
        <w:t>потребностей, снижение расходов;</w:t>
      </w:r>
    </w:p>
    <w:p w14:paraId="3F63C116" w14:textId="77777777" w:rsidR="00D722D1" w:rsidRDefault="007E4CE7" w:rsidP="002E4F7E">
      <w:pPr>
        <w:pStyle w:val="3413"/>
      </w:pPr>
      <w:r>
        <w:t>формирование рекомендаций</w:t>
      </w:r>
      <w:r w:rsidR="00D722D1">
        <w:t xml:space="preserve"> по закупкам</w:t>
      </w:r>
      <w:r>
        <w:rPr>
          <w:lang w:val="en-US"/>
        </w:rPr>
        <w:t>;</w:t>
      </w:r>
    </w:p>
    <w:p w14:paraId="70F343BA" w14:textId="77777777" w:rsidR="00D722D1" w:rsidRDefault="00A70C7B" w:rsidP="002E4F7E">
      <w:pPr>
        <w:pStyle w:val="3413"/>
        <w:rPr>
          <w:lang w:eastAsia="ru-RU"/>
        </w:rPr>
      </w:pPr>
      <w:r>
        <w:t>а</w:t>
      </w:r>
      <w:r w:rsidR="00D722D1">
        <w:t>втоматизированный</w:t>
      </w:r>
      <w:r w:rsidR="007E4CE7">
        <w:t xml:space="preserve"> учет инвентаризационных данных</w:t>
      </w:r>
      <w:r w:rsidR="007E4CE7">
        <w:rPr>
          <w:lang w:val="en-US"/>
        </w:rPr>
        <w:t>;</w:t>
      </w:r>
    </w:p>
    <w:p w14:paraId="3F7A3580" w14:textId="77777777" w:rsidR="00811BB5" w:rsidRDefault="00811BB5" w:rsidP="005618C4">
      <w:pPr>
        <w:pStyle w:val="4"/>
        <w:spacing w:line="276" w:lineRule="auto"/>
      </w:pPr>
      <w:r>
        <w:t>Временной регламент реализации функции (задачи)</w:t>
      </w:r>
    </w:p>
    <w:p w14:paraId="4E633DF3" w14:textId="77777777" w:rsidR="00A44008" w:rsidRPr="00A44008" w:rsidRDefault="00A44008" w:rsidP="002E4F7E">
      <w:pPr>
        <w:pStyle w:val="34b"/>
      </w:pPr>
      <w:r>
        <w:t>Полный перечень временных регламентов реализации функци</w:t>
      </w:r>
      <w:r w:rsidR="00496354">
        <w:t>и(задачи) представлен в таблице.</w:t>
      </w:r>
    </w:p>
    <w:p w14:paraId="504C73EF" w14:textId="77777777" w:rsidR="00B16578" w:rsidRDefault="00B16578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17</w:t>
      </w:r>
      <w:r w:rsidR="00301A21">
        <w:rPr>
          <w:noProof/>
        </w:rPr>
        <w:fldChar w:fldCharType="end"/>
      </w:r>
      <w:r>
        <w:t xml:space="preserve"> - Временной регламент реализации функции(задачи)</w:t>
      </w:r>
      <w:r w:rsidR="00496354"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E60ECC" w14:paraId="20C54FA4" w14:textId="77777777" w:rsidTr="00E60ECC">
        <w:tc>
          <w:tcPr>
            <w:tcW w:w="4955" w:type="dxa"/>
          </w:tcPr>
          <w:p w14:paraId="20087DCE" w14:textId="77777777" w:rsidR="00E60ECC" w:rsidRPr="00B3224D" w:rsidRDefault="00E60ECC" w:rsidP="002E4F7E">
            <w:pPr>
              <w:pStyle w:val="34b"/>
            </w:pPr>
            <w:r w:rsidRPr="00B3224D">
              <w:t>Функция</w:t>
            </w:r>
          </w:p>
        </w:tc>
        <w:tc>
          <w:tcPr>
            <w:tcW w:w="4956" w:type="dxa"/>
          </w:tcPr>
          <w:p w14:paraId="00CF037C" w14:textId="77777777" w:rsidR="00E60ECC" w:rsidRPr="00B3224D" w:rsidRDefault="00E60ECC" w:rsidP="002E4F7E">
            <w:pPr>
              <w:pStyle w:val="34b"/>
            </w:pPr>
            <w:r w:rsidRPr="00B3224D">
              <w:t>Требования к временному регламенту.</w:t>
            </w:r>
          </w:p>
        </w:tc>
      </w:tr>
      <w:tr w:rsidR="001A3770" w14:paraId="76A19A6A" w14:textId="77777777" w:rsidTr="00E60ECC">
        <w:tc>
          <w:tcPr>
            <w:tcW w:w="4955" w:type="dxa"/>
          </w:tcPr>
          <w:p w14:paraId="4C8D04C5" w14:textId="77777777" w:rsidR="001A3770" w:rsidRPr="00B3224D" w:rsidRDefault="001A3770" w:rsidP="00496354">
            <w:pPr>
              <w:pStyle w:val="34b"/>
              <w:ind w:firstLine="0"/>
              <w:rPr>
                <w:b/>
                <w:lang w:eastAsia="ru-RU"/>
              </w:rPr>
            </w:pPr>
            <w:r w:rsidRPr="00B3224D">
              <w:t>[</w:t>
            </w:r>
            <w:r w:rsidRPr="00B3224D">
              <w:rPr>
                <w:lang w:val="en-US"/>
              </w:rPr>
              <w:t>UAT</w:t>
            </w:r>
            <w:r w:rsidRPr="00B3224D">
              <w:t>-1</w:t>
            </w:r>
            <w:r w:rsidRPr="00B3224D">
              <w:rPr>
                <w:lang w:val="en-US"/>
              </w:rPr>
              <w:t>C</w:t>
            </w:r>
            <w:r w:rsidRPr="00B3224D">
              <w:t>-12]</w:t>
            </w:r>
          </w:p>
        </w:tc>
        <w:tc>
          <w:tcPr>
            <w:tcW w:w="4956" w:type="dxa"/>
          </w:tcPr>
          <w:p w14:paraId="58FCD5C4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По мере необходимости</w:t>
            </w:r>
            <w:r w:rsidR="00EC3A7B">
              <w:rPr>
                <w:szCs w:val="24"/>
              </w:rPr>
              <w:t>.</w:t>
            </w:r>
          </w:p>
        </w:tc>
      </w:tr>
      <w:tr w:rsidR="001A3770" w14:paraId="733F46B2" w14:textId="77777777" w:rsidTr="00E60ECC">
        <w:tc>
          <w:tcPr>
            <w:tcW w:w="4955" w:type="dxa"/>
          </w:tcPr>
          <w:p w14:paraId="30ADC906" w14:textId="77777777" w:rsidR="001A3770" w:rsidRPr="00B3224D" w:rsidRDefault="001A3770" w:rsidP="00496354">
            <w:pPr>
              <w:pStyle w:val="34b"/>
              <w:ind w:firstLine="0"/>
              <w:rPr>
                <w:b/>
                <w:lang w:eastAsia="ru-RU"/>
              </w:rPr>
            </w:pPr>
            <w:r w:rsidRPr="00B3224D">
              <w:t>[</w:t>
            </w:r>
            <w:r w:rsidRPr="00B3224D">
              <w:rPr>
                <w:lang w:val="en-US"/>
              </w:rPr>
              <w:t>UAT</w:t>
            </w:r>
            <w:r w:rsidRPr="00B3224D">
              <w:t>-1</w:t>
            </w:r>
            <w:r w:rsidRPr="00B3224D">
              <w:rPr>
                <w:lang w:val="en-US"/>
              </w:rPr>
              <w:t>C</w:t>
            </w:r>
            <w:r w:rsidRPr="00B3224D">
              <w:t>-12-01]</w:t>
            </w:r>
          </w:p>
        </w:tc>
        <w:tc>
          <w:tcPr>
            <w:tcW w:w="4956" w:type="dxa"/>
          </w:tcPr>
          <w:p w14:paraId="1605B00B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По мере необходимости</w:t>
            </w:r>
            <w:r w:rsidR="00EC3A7B">
              <w:rPr>
                <w:szCs w:val="24"/>
              </w:rPr>
              <w:t>.</w:t>
            </w:r>
          </w:p>
        </w:tc>
      </w:tr>
      <w:tr w:rsidR="001A3770" w14:paraId="48867B55" w14:textId="77777777" w:rsidTr="00E60ECC">
        <w:tc>
          <w:tcPr>
            <w:tcW w:w="4955" w:type="dxa"/>
          </w:tcPr>
          <w:p w14:paraId="5D881D6A" w14:textId="77777777" w:rsidR="001A3770" w:rsidRPr="00B3224D" w:rsidRDefault="001A3770" w:rsidP="00496354">
            <w:pPr>
              <w:pStyle w:val="34b"/>
              <w:ind w:firstLine="0"/>
            </w:pPr>
            <w:r w:rsidRPr="00B3224D">
              <w:t>[</w:t>
            </w:r>
            <w:r w:rsidRPr="00B3224D">
              <w:rPr>
                <w:lang w:val="en-US"/>
              </w:rPr>
              <w:t>UAT</w:t>
            </w:r>
            <w:r w:rsidRPr="00B3224D">
              <w:t>-1</w:t>
            </w:r>
            <w:r w:rsidRPr="00B3224D">
              <w:rPr>
                <w:lang w:val="en-US"/>
              </w:rPr>
              <w:t>C</w:t>
            </w:r>
            <w:r w:rsidRPr="00B3224D">
              <w:t>-12-02]</w:t>
            </w:r>
          </w:p>
        </w:tc>
        <w:tc>
          <w:tcPr>
            <w:tcW w:w="4956" w:type="dxa"/>
          </w:tcPr>
          <w:p w14:paraId="49DD43FF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По мере необходимости</w:t>
            </w:r>
            <w:r w:rsidR="00EC3A7B">
              <w:rPr>
                <w:szCs w:val="24"/>
              </w:rPr>
              <w:t>.</w:t>
            </w:r>
          </w:p>
        </w:tc>
      </w:tr>
      <w:tr w:rsidR="001A3770" w14:paraId="2D3196B8" w14:textId="77777777" w:rsidTr="00E60ECC">
        <w:tc>
          <w:tcPr>
            <w:tcW w:w="4955" w:type="dxa"/>
          </w:tcPr>
          <w:p w14:paraId="6A3642B8" w14:textId="77777777" w:rsidR="001A3770" w:rsidRPr="00B3224D" w:rsidRDefault="001A3770" w:rsidP="00496354">
            <w:pPr>
              <w:pStyle w:val="34b"/>
              <w:ind w:firstLine="0"/>
            </w:pPr>
            <w:r w:rsidRPr="00B3224D">
              <w:t>[</w:t>
            </w:r>
            <w:r w:rsidRPr="00B3224D">
              <w:rPr>
                <w:lang w:val="en-US"/>
              </w:rPr>
              <w:t>UAT</w:t>
            </w:r>
            <w:r w:rsidRPr="00B3224D">
              <w:t>-1</w:t>
            </w:r>
            <w:r w:rsidRPr="00B3224D">
              <w:rPr>
                <w:lang w:val="en-US"/>
              </w:rPr>
              <w:t>C</w:t>
            </w:r>
            <w:r w:rsidRPr="00B3224D">
              <w:t>-12-03]</w:t>
            </w:r>
          </w:p>
        </w:tc>
        <w:tc>
          <w:tcPr>
            <w:tcW w:w="4956" w:type="dxa"/>
          </w:tcPr>
          <w:p w14:paraId="3EAA7AB0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По мере необходимости</w:t>
            </w:r>
            <w:r w:rsidR="00EC3A7B">
              <w:rPr>
                <w:szCs w:val="24"/>
              </w:rPr>
              <w:t>.</w:t>
            </w:r>
          </w:p>
        </w:tc>
      </w:tr>
      <w:tr w:rsidR="001A3770" w14:paraId="57E32C17" w14:textId="77777777" w:rsidTr="00E60ECC">
        <w:tc>
          <w:tcPr>
            <w:tcW w:w="4955" w:type="dxa"/>
          </w:tcPr>
          <w:p w14:paraId="626FD015" w14:textId="77777777" w:rsidR="001A3770" w:rsidRPr="00B3224D" w:rsidRDefault="001A3770" w:rsidP="00496354">
            <w:pPr>
              <w:pStyle w:val="34b"/>
              <w:ind w:firstLine="0"/>
            </w:pPr>
            <w:r w:rsidRPr="00B3224D">
              <w:t>[</w:t>
            </w:r>
            <w:r w:rsidRPr="00B3224D">
              <w:rPr>
                <w:lang w:val="en-US"/>
              </w:rPr>
              <w:t>UAT</w:t>
            </w:r>
            <w:r w:rsidRPr="00B3224D">
              <w:t>-1</w:t>
            </w:r>
            <w:r w:rsidRPr="00B3224D">
              <w:rPr>
                <w:lang w:val="en-US"/>
              </w:rPr>
              <w:t>C</w:t>
            </w:r>
            <w:r w:rsidRPr="00B3224D">
              <w:t>-13]</w:t>
            </w:r>
          </w:p>
        </w:tc>
        <w:tc>
          <w:tcPr>
            <w:tcW w:w="4956" w:type="dxa"/>
          </w:tcPr>
          <w:p w14:paraId="768E9B27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По мере необходимости</w:t>
            </w:r>
            <w:r w:rsidR="00EC3A7B">
              <w:rPr>
                <w:szCs w:val="24"/>
              </w:rPr>
              <w:t>.</w:t>
            </w:r>
          </w:p>
        </w:tc>
      </w:tr>
      <w:tr w:rsidR="001A3770" w14:paraId="1800C904" w14:textId="77777777" w:rsidTr="00E60ECC">
        <w:tc>
          <w:tcPr>
            <w:tcW w:w="4955" w:type="dxa"/>
          </w:tcPr>
          <w:p w14:paraId="411F5130" w14:textId="77777777" w:rsidR="001A3770" w:rsidRPr="00B3224D" w:rsidRDefault="001A3770" w:rsidP="00496354">
            <w:pPr>
              <w:pStyle w:val="34b"/>
              <w:ind w:firstLine="0"/>
            </w:pPr>
            <w:r w:rsidRPr="00B3224D">
              <w:t>[</w:t>
            </w:r>
            <w:r w:rsidRPr="00B3224D">
              <w:rPr>
                <w:lang w:val="en-US"/>
              </w:rPr>
              <w:t>UAT</w:t>
            </w:r>
            <w:r w:rsidRPr="00B3224D">
              <w:t>-1</w:t>
            </w:r>
            <w:r w:rsidRPr="00B3224D">
              <w:rPr>
                <w:lang w:val="en-US"/>
              </w:rPr>
              <w:t>C</w:t>
            </w:r>
            <w:r w:rsidRPr="00B3224D">
              <w:t>-13-01]</w:t>
            </w:r>
          </w:p>
        </w:tc>
        <w:tc>
          <w:tcPr>
            <w:tcW w:w="4956" w:type="dxa"/>
          </w:tcPr>
          <w:p w14:paraId="697A6851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По мере необходимости</w:t>
            </w:r>
            <w:r w:rsidR="00EC3A7B">
              <w:rPr>
                <w:szCs w:val="24"/>
              </w:rPr>
              <w:t>.</w:t>
            </w:r>
          </w:p>
        </w:tc>
      </w:tr>
      <w:tr w:rsidR="001A3770" w14:paraId="5441E024" w14:textId="77777777" w:rsidTr="00E60ECC">
        <w:tc>
          <w:tcPr>
            <w:tcW w:w="4955" w:type="dxa"/>
          </w:tcPr>
          <w:p w14:paraId="712C4CE8" w14:textId="77777777" w:rsidR="001A3770" w:rsidRPr="00B3224D" w:rsidRDefault="001A3770" w:rsidP="00496354">
            <w:pPr>
              <w:pStyle w:val="34b"/>
              <w:ind w:firstLine="0"/>
            </w:pPr>
            <w:r w:rsidRPr="00B3224D">
              <w:t>[</w:t>
            </w:r>
            <w:r w:rsidRPr="00B3224D">
              <w:rPr>
                <w:lang w:val="en-US"/>
              </w:rPr>
              <w:t>UAT</w:t>
            </w:r>
            <w:r w:rsidRPr="00B3224D">
              <w:t>-1</w:t>
            </w:r>
            <w:r w:rsidRPr="00B3224D">
              <w:rPr>
                <w:lang w:val="en-US"/>
              </w:rPr>
              <w:t>C</w:t>
            </w:r>
            <w:r w:rsidRPr="00B3224D">
              <w:t>-13-02]</w:t>
            </w:r>
          </w:p>
        </w:tc>
        <w:tc>
          <w:tcPr>
            <w:tcW w:w="4956" w:type="dxa"/>
          </w:tcPr>
          <w:p w14:paraId="4B8F51CC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По мере необходимости</w:t>
            </w:r>
            <w:r w:rsidR="00EC3A7B">
              <w:rPr>
                <w:szCs w:val="24"/>
              </w:rPr>
              <w:t>.</w:t>
            </w:r>
          </w:p>
        </w:tc>
      </w:tr>
      <w:tr w:rsidR="001A3770" w14:paraId="5DDB63E3" w14:textId="77777777" w:rsidTr="00E60ECC">
        <w:tc>
          <w:tcPr>
            <w:tcW w:w="4955" w:type="dxa"/>
          </w:tcPr>
          <w:p w14:paraId="7E40A788" w14:textId="77777777" w:rsidR="001A3770" w:rsidRPr="00B3224D" w:rsidRDefault="001A3770" w:rsidP="00496354">
            <w:pPr>
              <w:pStyle w:val="34b"/>
              <w:ind w:firstLine="0"/>
            </w:pPr>
            <w:r w:rsidRPr="00B3224D">
              <w:t>[</w:t>
            </w:r>
            <w:r w:rsidRPr="00B3224D">
              <w:rPr>
                <w:lang w:val="en-US"/>
              </w:rPr>
              <w:t>UAT</w:t>
            </w:r>
            <w:r w:rsidRPr="00B3224D">
              <w:t>-1</w:t>
            </w:r>
            <w:r w:rsidRPr="00B3224D">
              <w:rPr>
                <w:lang w:val="en-US"/>
              </w:rPr>
              <w:t>C</w:t>
            </w:r>
            <w:r w:rsidRPr="00B3224D">
              <w:t>-13-03]</w:t>
            </w:r>
          </w:p>
        </w:tc>
        <w:tc>
          <w:tcPr>
            <w:tcW w:w="4956" w:type="dxa"/>
          </w:tcPr>
          <w:p w14:paraId="1168002C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По мере необходимости</w:t>
            </w:r>
            <w:r w:rsidR="00EC3A7B">
              <w:rPr>
                <w:szCs w:val="24"/>
              </w:rPr>
              <w:t>.</w:t>
            </w:r>
          </w:p>
        </w:tc>
      </w:tr>
    </w:tbl>
    <w:p w14:paraId="4493D561" w14:textId="77777777" w:rsidR="00E60ECC" w:rsidRPr="00E60ECC" w:rsidRDefault="00E60ECC" w:rsidP="002E4F7E">
      <w:pPr>
        <w:pStyle w:val="34b"/>
      </w:pPr>
    </w:p>
    <w:p w14:paraId="766DC2E0" w14:textId="77777777" w:rsidR="00811BB5" w:rsidRDefault="00811BB5" w:rsidP="005618C4">
      <w:pPr>
        <w:pStyle w:val="4"/>
        <w:spacing w:line="276" w:lineRule="auto"/>
      </w:pPr>
      <w:r>
        <w:t>Требования к реализации функции (задачи)</w:t>
      </w:r>
    </w:p>
    <w:p w14:paraId="6BDA0701" w14:textId="77777777" w:rsidR="00A44008" w:rsidRPr="00A44008" w:rsidRDefault="00A44008" w:rsidP="002E4F7E">
      <w:pPr>
        <w:pStyle w:val="34b"/>
      </w:pPr>
      <w:r>
        <w:t>Полный перечень критериев отказов представлен в таблице</w:t>
      </w:r>
      <w:r w:rsidR="00B16578">
        <w:t xml:space="preserve"> 18</w:t>
      </w:r>
      <w:r>
        <w:t>.</w:t>
      </w:r>
    </w:p>
    <w:p w14:paraId="264BA67A" w14:textId="77777777" w:rsidR="00A44008" w:rsidRPr="00A44008" w:rsidRDefault="00A44008" w:rsidP="002E4F7E">
      <w:pPr>
        <w:pStyle w:val="34b"/>
      </w:pPr>
    </w:p>
    <w:p w14:paraId="3F3E6C90" w14:textId="77777777" w:rsidR="00B16578" w:rsidRDefault="00B16578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18</w:t>
      </w:r>
      <w:r w:rsidR="00301A21">
        <w:rPr>
          <w:noProof/>
        </w:rPr>
        <w:fldChar w:fldCharType="end"/>
      </w:r>
      <w:r>
        <w:t xml:space="preserve"> - Требования к реализации функций(задач)</w:t>
      </w:r>
      <w:r w:rsidR="00496354"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E60ECC" w14:paraId="56395B74" w14:textId="77777777" w:rsidTr="00E60ECC">
        <w:tc>
          <w:tcPr>
            <w:tcW w:w="3303" w:type="dxa"/>
          </w:tcPr>
          <w:p w14:paraId="58D7ACC6" w14:textId="77777777" w:rsidR="00E60ECC" w:rsidRPr="00B16578" w:rsidRDefault="00E60ECC" w:rsidP="002E4F7E">
            <w:pPr>
              <w:pStyle w:val="34b"/>
            </w:pPr>
            <w:r w:rsidRPr="00B3224D">
              <w:t>Функция</w:t>
            </w:r>
          </w:p>
        </w:tc>
        <w:tc>
          <w:tcPr>
            <w:tcW w:w="3304" w:type="dxa"/>
          </w:tcPr>
          <w:p w14:paraId="650C0750" w14:textId="77777777" w:rsidR="00E60ECC" w:rsidRPr="00B3224D" w:rsidRDefault="00E60ECC" w:rsidP="002E4F7E">
            <w:pPr>
              <w:pStyle w:val="34b"/>
            </w:pPr>
            <w:r w:rsidRPr="00B3224D">
              <w:t>Форма представления выходной</w:t>
            </w:r>
          </w:p>
          <w:p w14:paraId="19816AAC" w14:textId="77777777" w:rsidR="00E60ECC" w:rsidRPr="00B3224D" w:rsidRDefault="00E60ECC" w:rsidP="002E4F7E">
            <w:pPr>
              <w:pStyle w:val="34b"/>
            </w:pPr>
            <w:r w:rsidRPr="00B3224D">
              <w:t>информации</w:t>
            </w:r>
          </w:p>
        </w:tc>
        <w:tc>
          <w:tcPr>
            <w:tcW w:w="3304" w:type="dxa"/>
          </w:tcPr>
          <w:p w14:paraId="14E5FD76" w14:textId="77777777" w:rsidR="00E60ECC" w:rsidRPr="00B3224D" w:rsidRDefault="00E60ECC" w:rsidP="002E4F7E">
            <w:pPr>
              <w:pStyle w:val="34b"/>
            </w:pPr>
            <w:r w:rsidRPr="00B3224D">
              <w:t>Характеристики точности и времени выполнения</w:t>
            </w:r>
          </w:p>
        </w:tc>
      </w:tr>
      <w:tr w:rsidR="001A3770" w14:paraId="7A8019DF" w14:textId="77777777" w:rsidTr="00E60ECC">
        <w:tc>
          <w:tcPr>
            <w:tcW w:w="3303" w:type="dxa"/>
          </w:tcPr>
          <w:p w14:paraId="717644D5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[UAT-1C-12]</w:t>
            </w:r>
          </w:p>
        </w:tc>
        <w:tc>
          <w:tcPr>
            <w:tcW w:w="3304" w:type="dxa"/>
          </w:tcPr>
          <w:p w14:paraId="613B9B75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Экранная форма, данные в БД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46C7CFEA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Круглосуточно, 7 дней в неделю</w:t>
            </w:r>
            <w:r w:rsidR="00496354">
              <w:rPr>
                <w:szCs w:val="24"/>
              </w:rPr>
              <w:t>.</w:t>
            </w:r>
          </w:p>
        </w:tc>
      </w:tr>
      <w:tr w:rsidR="001A3770" w14:paraId="3D88CF31" w14:textId="77777777" w:rsidTr="00E60ECC">
        <w:tc>
          <w:tcPr>
            <w:tcW w:w="3303" w:type="dxa"/>
          </w:tcPr>
          <w:p w14:paraId="1F6D865C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[UAT-1C-12-01]</w:t>
            </w:r>
          </w:p>
        </w:tc>
        <w:tc>
          <w:tcPr>
            <w:tcW w:w="3304" w:type="dxa"/>
          </w:tcPr>
          <w:p w14:paraId="47C8451F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 xml:space="preserve">Экранная форма, данные в </w:t>
            </w:r>
            <w:proofErr w:type="gramStart"/>
            <w:r w:rsidRPr="00B3224D">
              <w:rPr>
                <w:szCs w:val="24"/>
              </w:rPr>
              <w:t>БД</w:t>
            </w:r>
            <w:r w:rsidR="00496354">
              <w:rPr>
                <w:szCs w:val="24"/>
              </w:rPr>
              <w:t>..</w:t>
            </w:r>
            <w:proofErr w:type="gramEnd"/>
          </w:p>
        </w:tc>
        <w:tc>
          <w:tcPr>
            <w:tcW w:w="3304" w:type="dxa"/>
          </w:tcPr>
          <w:p w14:paraId="69109DF6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В момент выполнения задачи, данные сохраняются в БД</w:t>
            </w:r>
            <w:r w:rsidR="00496354">
              <w:rPr>
                <w:szCs w:val="24"/>
              </w:rPr>
              <w:t>.</w:t>
            </w:r>
          </w:p>
        </w:tc>
      </w:tr>
      <w:tr w:rsidR="001A3770" w14:paraId="2916CEC5" w14:textId="77777777" w:rsidTr="00E60ECC">
        <w:tc>
          <w:tcPr>
            <w:tcW w:w="3303" w:type="dxa"/>
          </w:tcPr>
          <w:p w14:paraId="44816910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[UAT-1C-12-02]</w:t>
            </w:r>
          </w:p>
        </w:tc>
        <w:tc>
          <w:tcPr>
            <w:tcW w:w="3304" w:type="dxa"/>
          </w:tcPr>
          <w:p w14:paraId="33A8519F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Экранная форма, данные в БД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5B500D30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В момент выполнения задачи, данные сохраняются в БД</w:t>
            </w:r>
            <w:r w:rsidR="00496354">
              <w:rPr>
                <w:szCs w:val="24"/>
              </w:rPr>
              <w:t>.</w:t>
            </w:r>
          </w:p>
        </w:tc>
      </w:tr>
      <w:tr w:rsidR="001A3770" w14:paraId="493BC531" w14:textId="77777777" w:rsidTr="00E60ECC">
        <w:tc>
          <w:tcPr>
            <w:tcW w:w="3303" w:type="dxa"/>
          </w:tcPr>
          <w:p w14:paraId="6B07175B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[UAT-1C-12-03]</w:t>
            </w:r>
          </w:p>
        </w:tc>
        <w:tc>
          <w:tcPr>
            <w:tcW w:w="3304" w:type="dxa"/>
          </w:tcPr>
          <w:p w14:paraId="0A17FC51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Экранная форма, данные в БД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55376573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В момент выполнения задачи, данные сохраняются в БД</w:t>
            </w:r>
            <w:r w:rsidR="00496354">
              <w:rPr>
                <w:szCs w:val="24"/>
              </w:rPr>
              <w:t>.</w:t>
            </w:r>
          </w:p>
        </w:tc>
      </w:tr>
      <w:tr w:rsidR="001A3770" w14:paraId="6BDB0BAD" w14:textId="77777777" w:rsidTr="00E60ECC">
        <w:tc>
          <w:tcPr>
            <w:tcW w:w="3303" w:type="dxa"/>
          </w:tcPr>
          <w:p w14:paraId="1508CF88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[UAT-1C-13]</w:t>
            </w:r>
          </w:p>
        </w:tc>
        <w:tc>
          <w:tcPr>
            <w:tcW w:w="3304" w:type="dxa"/>
          </w:tcPr>
          <w:p w14:paraId="0E0E4902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Экранная форма, данные в БД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551398D5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Круглосуточно, 7 дней в неделю</w:t>
            </w:r>
            <w:r w:rsidR="00496354">
              <w:rPr>
                <w:szCs w:val="24"/>
              </w:rPr>
              <w:t>.</w:t>
            </w:r>
          </w:p>
        </w:tc>
      </w:tr>
      <w:tr w:rsidR="001A3770" w14:paraId="3A875986" w14:textId="77777777" w:rsidTr="00E60ECC">
        <w:tc>
          <w:tcPr>
            <w:tcW w:w="3303" w:type="dxa"/>
          </w:tcPr>
          <w:p w14:paraId="4D5BE60E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[UAT-1C-13-01]</w:t>
            </w:r>
          </w:p>
        </w:tc>
        <w:tc>
          <w:tcPr>
            <w:tcW w:w="3304" w:type="dxa"/>
          </w:tcPr>
          <w:p w14:paraId="59958AD0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Экранная форма, данные в БД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58FB44B3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В момент выполнения задачи, данные сохраняются в БД</w:t>
            </w:r>
            <w:r w:rsidR="00496354">
              <w:rPr>
                <w:szCs w:val="24"/>
              </w:rPr>
              <w:t>.</w:t>
            </w:r>
          </w:p>
        </w:tc>
      </w:tr>
      <w:tr w:rsidR="001A3770" w14:paraId="320423A6" w14:textId="77777777" w:rsidTr="00E60ECC">
        <w:tc>
          <w:tcPr>
            <w:tcW w:w="3303" w:type="dxa"/>
          </w:tcPr>
          <w:p w14:paraId="758242FE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[UAT-1C-13-02]</w:t>
            </w:r>
          </w:p>
        </w:tc>
        <w:tc>
          <w:tcPr>
            <w:tcW w:w="3304" w:type="dxa"/>
          </w:tcPr>
          <w:p w14:paraId="2150F7E5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Экранная форма, данные в БД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3A42DC24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В момент выполнения задачи, данные сохраняются в БД</w:t>
            </w:r>
            <w:r w:rsidR="00496354">
              <w:rPr>
                <w:szCs w:val="24"/>
              </w:rPr>
              <w:t>.</w:t>
            </w:r>
          </w:p>
        </w:tc>
      </w:tr>
      <w:tr w:rsidR="001A3770" w14:paraId="7AEE4AC3" w14:textId="77777777" w:rsidTr="00E60ECC">
        <w:tc>
          <w:tcPr>
            <w:tcW w:w="3303" w:type="dxa"/>
          </w:tcPr>
          <w:p w14:paraId="63D87796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[UAT-1C-13-03]</w:t>
            </w:r>
          </w:p>
        </w:tc>
        <w:tc>
          <w:tcPr>
            <w:tcW w:w="3304" w:type="dxa"/>
          </w:tcPr>
          <w:p w14:paraId="02709EFF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Экранная форма, данные в БД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35904686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В момент выполнения задачи, данные сохраняются в БД</w:t>
            </w:r>
            <w:r w:rsidR="00496354">
              <w:rPr>
                <w:szCs w:val="24"/>
              </w:rPr>
              <w:t>.</w:t>
            </w:r>
          </w:p>
        </w:tc>
      </w:tr>
    </w:tbl>
    <w:p w14:paraId="22B701A5" w14:textId="77777777" w:rsidR="00E60ECC" w:rsidRPr="00E60ECC" w:rsidRDefault="00E60ECC" w:rsidP="002E4F7E">
      <w:pPr>
        <w:pStyle w:val="34b"/>
      </w:pPr>
    </w:p>
    <w:p w14:paraId="61C6D282" w14:textId="77777777" w:rsidR="00811BB5" w:rsidRDefault="00811BB5" w:rsidP="005618C4">
      <w:pPr>
        <w:pStyle w:val="4"/>
        <w:spacing w:line="276" w:lineRule="auto"/>
      </w:pPr>
      <w:r w:rsidRPr="00811BB5">
        <w:t>Перечень и критерии отказов</w:t>
      </w:r>
    </w:p>
    <w:p w14:paraId="2386AE94" w14:textId="77777777" w:rsidR="00A44008" w:rsidRPr="00A108E2" w:rsidRDefault="00A44008" w:rsidP="002E4F7E">
      <w:pPr>
        <w:pStyle w:val="34b"/>
      </w:pPr>
      <w:r w:rsidRPr="00A108E2">
        <w:t xml:space="preserve">Полный перечень критериев </w:t>
      </w:r>
      <w:r w:rsidR="00B16578" w:rsidRPr="00A108E2">
        <w:t>отказов представлен в таблице 19.</w:t>
      </w:r>
    </w:p>
    <w:p w14:paraId="00E42615" w14:textId="77777777" w:rsidR="00B16578" w:rsidRDefault="00B16578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19</w:t>
      </w:r>
      <w:r w:rsidR="00301A21">
        <w:rPr>
          <w:noProof/>
        </w:rPr>
        <w:fldChar w:fldCharType="end"/>
      </w:r>
      <w:r>
        <w:t xml:space="preserve"> - Перечень и критерии отказов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E60ECC" w14:paraId="18C39998" w14:textId="77777777" w:rsidTr="00E60ECC">
        <w:tc>
          <w:tcPr>
            <w:tcW w:w="3303" w:type="dxa"/>
          </w:tcPr>
          <w:p w14:paraId="4B959D97" w14:textId="77777777" w:rsidR="00E60ECC" w:rsidRPr="00B3224D" w:rsidRDefault="00E60ECC" w:rsidP="002E4F7E">
            <w:pPr>
              <w:pStyle w:val="34b"/>
            </w:pPr>
            <w:r w:rsidRPr="00B3224D">
              <w:t>Функция</w:t>
            </w:r>
          </w:p>
        </w:tc>
        <w:tc>
          <w:tcPr>
            <w:tcW w:w="3304" w:type="dxa"/>
          </w:tcPr>
          <w:p w14:paraId="45CB78E8" w14:textId="77777777" w:rsidR="00E60ECC" w:rsidRPr="00B3224D" w:rsidRDefault="00E60ECC" w:rsidP="002E4F7E">
            <w:pPr>
              <w:pStyle w:val="34b"/>
            </w:pPr>
            <w:r w:rsidRPr="00B3224D">
              <w:t>Критерии отказов</w:t>
            </w:r>
          </w:p>
        </w:tc>
        <w:tc>
          <w:tcPr>
            <w:tcW w:w="3304" w:type="dxa"/>
          </w:tcPr>
          <w:p w14:paraId="29EA336D" w14:textId="77777777" w:rsidR="00E60ECC" w:rsidRPr="00B3224D" w:rsidRDefault="00E60ECC" w:rsidP="002E4F7E">
            <w:pPr>
              <w:pStyle w:val="34b"/>
            </w:pPr>
            <w:r w:rsidRPr="00B3224D">
              <w:t>Время восстановления</w:t>
            </w:r>
          </w:p>
        </w:tc>
      </w:tr>
      <w:tr w:rsidR="001A3770" w14:paraId="249F6B13" w14:textId="77777777" w:rsidTr="00E60ECC">
        <w:tc>
          <w:tcPr>
            <w:tcW w:w="3303" w:type="dxa"/>
          </w:tcPr>
          <w:p w14:paraId="22E80A27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[UAT-1C-12]</w:t>
            </w:r>
          </w:p>
        </w:tc>
        <w:tc>
          <w:tcPr>
            <w:tcW w:w="3304" w:type="dxa"/>
          </w:tcPr>
          <w:p w14:paraId="3ADA3AE8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Ошибка сохранения в БД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6112ADB9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1-2 дня.</w:t>
            </w:r>
          </w:p>
        </w:tc>
      </w:tr>
      <w:tr w:rsidR="001A3770" w14:paraId="7C4968B2" w14:textId="77777777" w:rsidTr="00E60ECC">
        <w:tc>
          <w:tcPr>
            <w:tcW w:w="3303" w:type="dxa"/>
          </w:tcPr>
          <w:p w14:paraId="12DB7BB7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[UAT-1C-12-01]</w:t>
            </w:r>
          </w:p>
        </w:tc>
        <w:tc>
          <w:tcPr>
            <w:tcW w:w="3304" w:type="dxa"/>
          </w:tcPr>
          <w:p w14:paraId="0925DDB9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Ошибка сохранения в БД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0CB7A534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1-2 дня.</w:t>
            </w:r>
          </w:p>
        </w:tc>
      </w:tr>
      <w:tr w:rsidR="001A3770" w14:paraId="2F32967E" w14:textId="77777777" w:rsidTr="00E60ECC">
        <w:tc>
          <w:tcPr>
            <w:tcW w:w="3303" w:type="dxa"/>
          </w:tcPr>
          <w:p w14:paraId="27426655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[UAT-1C-12-02]</w:t>
            </w:r>
          </w:p>
        </w:tc>
        <w:tc>
          <w:tcPr>
            <w:tcW w:w="3304" w:type="dxa"/>
          </w:tcPr>
          <w:p w14:paraId="395C937C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Ошибка сохранения в БД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2F92D643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1-2 дня.</w:t>
            </w:r>
          </w:p>
        </w:tc>
      </w:tr>
      <w:tr w:rsidR="001A3770" w14:paraId="2AA7FAB1" w14:textId="77777777" w:rsidTr="00E60ECC">
        <w:tc>
          <w:tcPr>
            <w:tcW w:w="3303" w:type="dxa"/>
          </w:tcPr>
          <w:p w14:paraId="42C4248F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[UAT-1C-12-03]</w:t>
            </w:r>
          </w:p>
        </w:tc>
        <w:tc>
          <w:tcPr>
            <w:tcW w:w="3304" w:type="dxa"/>
          </w:tcPr>
          <w:p w14:paraId="79BB520B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Ошибка сохранения в БД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224776DF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1-2 дня.</w:t>
            </w:r>
          </w:p>
        </w:tc>
      </w:tr>
      <w:tr w:rsidR="001A3770" w14:paraId="711B8AE4" w14:textId="77777777" w:rsidTr="00E60ECC">
        <w:tc>
          <w:tcPr>
            <w:tcW w:w="3303" w:type="dxa"/>
          </w:tcPr>
          <w:p w14:paraId="09491C31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[UAT-1C-13]</w:t>
            </w:r>
          </w:p>
        </w:tc>
        <w:tc>
          <w:tcPr>
            <w:tcW w:w="3304" w:type="dxa"/>
          </w:tcPr>
          <w:p w14:paraId="54CB26A4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Ошибка проводки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10964D2E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1-2 дня.</w:t>
            </w:r>
          </w:p>
        </w:tc>
      </w:tr>
      <w:tr w:rsidR="001A3770" w14:paraId="7D064FAB" w14:textId="77777777" w:rsidTr="00E60ECC">
        <w:tc>
          <w:tcPr>
            <w:tcW w:w="3303" w:type="dxa"/>
          </w:tcPr>
          <w:p w14:paraId="48AC3AF9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[UAT-1C-13-01]</w:t>
            </w:r>
          </w:p>
        </w:tc>
        <w:tc>
          <w:tcPr>
            <w:tcW w:w="3304" w:type="dxa"/>
          </w:tcPr>
          <w:p w14:paraId="125F3CE6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Ошибка проводки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6AB0003F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1-2 дня.</w:t>
            </w:r>
          </w:p>
        </w:tc>
      </w:tr>
      <w:tr w:rsidR="001A3770" w14:paraId="14428CDA" w14:textId="77777777" w:rsidTr="00E60ECC">
        <w:tc>
          <w:tcPr>
            <w:tcW w:w="3303" w:type="dxa"/>
          </w:tcPr>
          <w:p w14:paraId="762B4AB4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[UAT-1C-13-02]</w:t>
            </w:r>
          </w:p>
        </w:tc>
        <w:tc>
          <w:tcPr>
            <w:tcW w:w="3304" w:type="dxa"/>
          </w:tcPr>
          <w:p w14:paraId="75DDD7B2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Ошибка проводки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5AA8AEB0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1-2 дня.</w:t>
            </w:r>
          </w:p>
        </w:tc>
      </w:tr>
      <w:tr w:rsidR="001A3770" w14:paraId="75B10C54" w14:textId="77777777" w:rsidTr="00E60ECC">
        <w:tc>
          <w:tcPr>
            <w:tcW w:w="3303" w:type="dxa"/>
          </w:tcPr>
          <w:p w14:paraId="582244C9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[UAT-1C-13-03]</w:t>
            </w:r>
          </w:p>
        </w:tc>
        <w:tc>
          <w:tcPr>
            <w:tcW w:w="3304" w:type="dxa"/>
          </w:tcPr>
          <w:p w14:paraId="35B5B8B3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Ошибка проводки</w:t>
            </w:r>
            <w:r w:rsidR="00496354">
              <w:rPr>
                <w:szCs w:val="24"/>
              </w:rPr>
              <w:t>.</w:t>
            </w:r>
          </w:p>
        </w:tc>
        <w:tc>
          <w:tcPr>
            <w:tcW w:w="3304" w:type="dxa"/>
          </w:tcPr>
          <w:p w14:paraId="177B712A" w14:textId="77777777" w:rsidR="001A3770" w:rsidRPr="00B3224D" w:rsidRDefault="001A3770" w:rsidP="005618C4">
            <w:pPr>
              <w:spacing w:line="276" w:lineRule="auto"/>
              <w:rPr>
                <w:szCs w:val="24"/>
              </w:rPr>
            </w:pPr>
            <w:r w:rsidRPr="00B3224D">
              <w:rPr>
                <w:szCs w:val="24"/>
              </w:rPr>
              <w:t>1-2 дня.</w:t>
            </w:r>
          </w:p>
        </w:tc>
      </w:tr>
    </w:tbl>
    <w:p w14:paraId="2432FBF0" w14:textId="77777777" w:rsidR="00811BB5" w:rsidRPr="00811BB5" w:rsidRDefault="00811BB5" w:rsidP="002E4F7E">
      <w:pPr>
        <w:pStyle w:val="34b"/>
      </w:pPr>
    </w:p>
    <w:p w14:paraId="52F7DEC2" w14:textId="77777777" w:rsidR="003406A5" w:rsidRDefault="003406A5" w:rsidP="005618C4">
      <w:pPr>
        <w:pStyle w:val="2"/>
        <w:spacing w:line="276" w:lineRule="auto"/>
      </w:pPr>
      <w:bookmarkStart w:id="33" w:name="_Toc398683330"/>
      <w:bookmarkStart w:id="34" w:name="_Toc134680025"/>
      <w:r>
        <w:t>Требования к видам обеспечения</w:t>
      </w:r>
      <w:bookmarkEnd w:id="33"/>
      <w:r w:rsidR="0048672C" w:rsidRPr="0048672C">
        <w:t xml:space="preserve"> </w:t>
      </w:r>
      <w:r w:rsidR="0048672C">
        <w:t>АС</w:t>
      </w:r>
      <w:bookmarkEnd w:id="34"/>
    </w:p>
    <w:p w14:paraId="0A2997A4" w14:textId="77777777" w:rsidR="005E7421" w:rsidRDefault="005E7421" w:rsidP="005618C4">
      <w:pPr>
        <w:pStyle w:val="3"/>
        <w:spacing w:line="276" w:lineRule="auto"/>
      </w:pPr>
      <w:bookmarkStart w:id="35" w:name="_Toc398683331"/>
      <w:bookmarkStart w:id="36" w:name="_Toc134680026"/>
      <w:r>
        <w:t>Т</w:t>
      </w:r>
      <w:r w:rsidRPr="005E7421">
        <w:t>реб</w:t>
      </w:r>
      <w:r>
        <w:t>ования к математическому обеспечению</w:t>
      </w:r>
      <w:bookmarkEnd w:id="35"/>
      <w:bookmarkEnd w:id="36"/>
    </w:p>
    <w:p w14:paraId="78AB15EA" w14:textId="77777777" w:rsidR="00F443B5" w:rsidRPr="00A108E2" w:rsidRDefault="001476DC" w:rsidP="002E4F7E">
      <w:pPr>
        <w:pStyle w:val="34b"/>
      </w:pPr>
      <w:r w:rsidRPr="00A108E2">
        <w:t>Требования к математическому обеспечению не предъявляются.</w:t>
      </w:r>
    </w:p>
    <w:p w14:paraId="567499B5" w14:textId="77777777" w:rsidR="00A15E03" w:rsidRDefault="00A15E03" w:rsidP="002E4F7E">
      <w:pPr>
        <w:pStyle w:val="34b"/>
      </w:pPr>
    </w:p>
    <w:p w14:paraId="52399D94" w14:textId="77777777" w:rsidR="005E7421" w:rsidRDefault="005E7421" w:rsidP="005618C4">
      <w:pPr>
        <w:pStyle w:val="3"/>
        <w:spacing w:line="276" w:lineRule="auto"/>
      </w:pPr>
      <w:bookmarkStart w:id="37" w:name="_Toc398683332"/>
      <w:bookmarkStart w:id="38" w:name="_Toc134680027"/>
      <w:r>
        <w:t>Требования к информационному обеспечению</w:t>
      </w:r>
      <w:bookmarkEnd w:id="37"/>
      <w:bookmarkEnd w:id="38"/>
    </w:p>
    <w:p w14:paraId="075F1507" w14:textId="77777777" w:rsidR="001476DC" w:rsidRPr="00A108E2" w:rsidRDefault="001476DC" w:rsidP="002E4F7E">
      <w:pPr>
        <w:pStyle w:val="34b"/>
      </w:pPr>
      <w:r w:rsidRPr="00A108E2">
        <w:t>К информационному обеспечению предъявляются следующие общие требования:</w:t>
      </w:r>
    </w:p>
    <w:p w14:paraId="65B67459" w14:textId="77777777" w:rsidR="001476DC" w:rsidRPr="00A108E2" w:rsidRDefault="001476DC" w:rsidP="002E4F7E">
      <w:pPr>
        <w:pStyle w:val="34b"/>
      </w:pPr>
      <w:r w:rsidRPr="00A108E2">
        <w:t>– информационное обеспечение должно быть достаточным для поддержания всех автоматизируемых функций Системы;</w:t>
      </w:r>
    </w:p>
    <w:p w14:paraId="239A6D20" w14:textId="77777777" w:rsidR="001476DC" w:rsidRPr="00A108E2" w:rsidRDefault="001476DC" w:rsidP="002E4F7E">
      <w:pPr>
        <w:pStyle w:val="34b"/>
      </w:pPr>
      <w:r w:rsidRPr="00A108E2">
        <w:t>– информационное обеспечение должно реализоваться в режиме реального масштаба времени, где изменения в данных, произведенные одним пользователем, сразу должны становиться доступными другим пользователям Системы;</w:t>
      </w:r>
    </w:p>
    <w:p w14:paraId="76592296" w14:textId="77777777" w:rsidR="001476DC" w:rsidRPr="00A108E2" w:rsidRDefault="001476DC" w:rsidP="002E4F7E">
      <w:pPr>
        <w:pStyle w:val="34b"/>
      </w:pPr>
      <w:r w:rsidRPr="00A108E2">
        <w:t>– должна быть обеспечена совместимость с информационным обеспечением систем, взаимодействующих с разрабатываемой Системой;</w:t>
      </w:r>
    </w:p>
    <w:p w14:paraId="5490DD03" w14:textId="77777777" w:rsidR="001476DC" w:rsidRPr="00A108E2" w:rsidRDefault="001476DC" w:rsidP="002E4F7E">
      <w:pPr>
        <w:pStyle w:val="34b"/>
      </w:pPr>
      <w:r w:rsidRPr="00A108E2">
        <w:t>– формы документов должны отвечать требованиям корпоративных стандартов заказчика или унифицированной системы документации;</w:t>
      </w:r>
    </w:p>
    <w:p w14:paraId="547B9421" w14:textId="77777777" w:rsidR="001476DC" w:rsidRPr="00A108E2" w:rsidRDefault="001476DC" w:rsidP="002E4F7E">
      <w:pPr>
        <w:pStyle w:val="34b"/>
      </w:pPr>
      <w:r w:rsidRPr="00A108E2">
        <w:t>– структура документов и экранных форм должна соответствовать характеристиками терминалов на рабочих местах конечных пользователей;</w:t>
      </w:r>
    </w:p>
    <w:p w14:paraId="23EEA03D" w14:textId="77777777" w:rsidR="001476DC" w:rsidRPr="00A108E2" w:rsidRDefault="001476DC" w:rsidP="002E4F7E">
      <w:pPr>
        <w:pStyle w:val="34b"/>
      </w:pPr>
      <w:r w:rsidRPr="00A108E2">
        <w:t>– графики формирования и содержание информационных сообщений, а также используемые аббревиатуры должны быть общеприняты в этой предметной области и согласованы с заказчиком;</w:t>
      </w:r>
    </w:p>
    <w:p w14:paraId="14860D5E" w14:textId="77777777" w:rsidR="001476DC" w:rsidRPr="00A108E2" w:rsidRDefault="001476DC" w:rsidP="002E4F7E">
      <w:pPr>
        <w:pStyle w:val="34b"/>
      </w:pPr>
      <w:r w:rsidRPr="00A108E2">
        <w:t>– в Системе должны быть предусмотрены средства контроля входной и результатной информации, обновления данных в информационных массивах, контроля целостности информационной базы, защиты от несанкционированного доступа;</w:t>
      </w:r>
    </w:p>
    <w:p w14:paraId="75BB9461" w14:textId="77777777" w:rsidR="001476DC" w:rsidRPr="00A108E2" w:rsidRDefault="001476DC" w:rsidP="002E4F7E">
      <w:pPr>
        <w:pStyle w:val="34b"/>
      </w:pPr>
      <w:r w:rsidRPr="00A108E2">
        <w:t>– доступ к данным должен быть предоставлен только авторизованным пользователям с учетом их служебных полномочий, а также с учетом категории запрашиваемой информации;</w:t>
      </w:r>
    </w:p>
    <w:p w14:paraId="38384726" w14:textId="77777777" w:rsidR="001476DC" w:rsidRPr="00A108E2" w:rsidRDefault="001476DC" w:rsidP="002E4F7E">
      <w:pPr>
        <w:pStyle w:val="34b"/>
      </w:pPr>
      <w:r w:rsidRPr="00A108E2">
        <w:t>– в целях защиты данных при авариях необходимо предусмотреть использование процедур резервного копирования для всех категорий данных Системы;</w:t>
      </w:r>
    </w:p>
    <w:p w14:paraId="620E44A9" w14:textId="77777777" w:rsidR="00F443B5" w:rsidRPr="00A108E2" w:rsidRDefault="001476DC" w:rsidP="002E4F7E">
      <w:pPr>
        <w:pStyle w:val="34b"/>
      </w:pPr>
      <w:r w:rsidRPr="00A108E2">
        <w:t>– программно-технические компоненты обеспечения процедур резервного копирования должны предусматривать возможность выполнения процедур резервного копирования в полностью автоматизированном режиме</w:t>
      </w:r>
    </w:p>
    <w:p w14:paraId="586CE8A6" w14:textId="77777777" w:rsidR="00A15E03" w:rsidRDefault="00A15E03" w:rsidP="002E4F7E">
      <w:pPr>
        <w:pStyle w:val="34b"/>
      </w:pPr>
    </w:p>
    <w:p w14:paraId="65261FAA" w14:textId="77777777" w:rsidR="005E7421" w:rsidRDefault="005E7421" w:rsidP="005618C4">
      <w:pPr>
        <w:pStyle w:val="3"/>
        <w:spacing w:line="276" w:lineRule="auto"/>
      </w:pPr>
      <w:bookmarkStart w:id="39" w:name="_Toc398683333"/>
      <w:bookmarkStart w:id="40" w:name="_Toc134680028"/>
      <w:r>
        <w:t>Требования к лингвистическому обеспечению</w:t>
      </w:r>
      <w:bookmarkEnd w:id="39"/>
      <w:bookmarkEnd w:id="40"/>
    </w:p>
    <w:p w14:paraId="0299A42A" w14:textId="77777777" w:rsidR="00496354" w:rsidRDefault="008D2242" w:rsidP="002E4F7E">
      <w:pPr>
        <w:pStyle w:val="34b"/>
      </w:pPr>
      <w:r w:rsidRPr="00A108E2">
        <w:t xml:space="preserve">При разработке Системы должны быть использованы языки программирования высокого уровня, применяющиеся для разработки автоматизированных систем: </w:t>
      </w:r>
    </w:p>
    <w:p w14:paraId="5B3B85D8" w14:textId="77777777" w:rsidR="00496354" w:rsidRDefault="008D2242" w:rsidP="00496354">
      <w:pPr>
        <w:pStyle w:val="3413"/>
      </w:pPr>
      <w:r w:rsidRPr="00A108E2">
        <w:t>внутренний я</w:t>
      </w:r>
      <w:r w:rsidR="00496354">
        <w:t>зык 1С</w:t>
      </w:r>
      <w:r w:rsidR="00496354">
        <w:rPr>
          <w:lang w:val="en-US"/>
        </w:rPr>
        <w:t>;</w:t>
      </w:r>
    </w:p>
    <w:p w14:paraId="158A9E38" w14:textId="77777777" w:rsidR="00496354" w:rsidRDefault="00496354" w:rsidP="00496354">
      <w:pPr>
        <w:pStyle w:val="3413"/>
      </w:pPr>
      <w:r>
        <w:t>Java;</w:t>
      </w:r>
    </w:p>
    <w:p w14:paraId="01E4804C" w14:textId="77777777" w:rsidR="008D2242" w:rsidRPr="00A108E2" w:rsidRDefault="008D2242" w:rsidP="00496354">
      <w:pPr>
        <w:pStyle w:val="3413"/>
      </w:pPr>
      <w:r w:rsidRPr="00A108E2">
        <w:t>Python</w:t>
      </w:r>
      <w:r w:rsidR="00B87DDD" w:rsidRPr="00A108E2">
        <w:t>.</w:t>
      </w:r>
    </w:p>
    <w:p w14:paraId="361A8EB2" w14:textId="77777777" w:rsidR="008D2242" w:rsidRPr="00A108E2" w:rsidRDefault="008D2242" w:rsidP="002E4F7E">
      <w:pPr>
        <w:pStyle w:val="34b"/>
      </w:pPr>
      <w:r w:rsidRPr="00A108E2">
        <w:t xml:space="preserve">Пользовательский интерфейс должен взаимодействовать с конечным пользователем Системы на двух языках: русском и английском. При смене языковой версии Системы пользователь должен остаться на исходной странице. </w:t>
      </w:r>
    </w:p>
    <w:p w14:paraId="33E10727" w14:textId="77777777" w:rsidR="00ED38E7" w:rsidRDefault="00ED38E7" w:rsidP="002E4F7E">
      <w:pPr>
        <w:pStyle w:val="34b"/>
      </w:pPr>
    </w:p>
    <w:p w14:paraId="5ADC2E65" w14:textId="77777777" w:rsidR="00ED38E7" w:rsidRDefault="00ED38E7" w:rsidP="002E4F7E">
      <w:pPr>
        <w:pStyle w:val="34b"/>
      </w:pPr>
    </w:p>
    <w:p w14:paraId="4BECC09E" w14:textId="77777777" w:rsidR="005E7421" w:rsidRDefault="005E7421" w:rsidP="005618C4">
      <w:pPr>
        <w:pStyle w:val="3"/>
        <w:spacing w:line="276" w:lineRule="auto"/>
      </w:pPr>
      <w:bookmarkStart w:id="41" w:name="_Toc398683334"/>
      <w:bookmarkStart w:id="42" w:name="_Toc134680029"/>
      <w:r>
        <w:t>Требования к программному обеспечению</w:t>
      </w:r>
      <w:bookmarkEnd w:id="41"/>
      <w:bookmarkEnd w:id="42"/>
    </w:p>
    <w:p w14:paraId="54A644C4" w14:textId="77777777" w:rsidR="007315CC" w:rsidRDefault="007315CC" w:rsidP="005618C4">
      <w:pPr>
        <w:pStyle w:val="4"/>
        <w:spacing w:line="276" w:lineRule="auto"/>
      </w:pPr>
      <w:r>
        <w:t>Требования к составу и видам программного обеспечения</w:t>
      </w:r>
    </w:p>
    <w:p w14:paraId="09A8E51A" w14:textId="77777777" w:rsidR="008D2242" w:rsidRPr="00A108E2" w:rsidRDefault="008D2242" w:rsidP="002E4F7E">
      <w:pPr>
        <w:pStyle w:val="34b"/>
      </w:pPr>
      <w:r w:rsidRPr="00A108E2">
        <w:t>Программное обеспечение Системы должно быть достаточным для выполнения реализуемых функций Системы, а также иметь средства организации требуемых процессов обработки данных, позволяющих своевременно выполнять необходимые функции во всех режимах функционирования системы.</w:t>
      </w:r>
    </w:p>
    <w:p w14:paraId="2F69DE61" w14:textId="77777777" w:rsidR="008D2242" w:rsidRPr="00A108E2" w:rsidRDefault="008D2242" w:rsidP="002E4F7E">
      <w:pPr>
        <w:pStyle w:val="34b"/>
      </w:pPr>
      <w:r w:rsidRPr="00A108E2">
        <w:t>Все функции и возможности Системы должны быть доступны через сеть Интернет с использованием распространенных веб-браузеров:</w:t>
      </w:r>
    </w:p>
    <w:p w14:paraId="0B84F11B" w14:textId="77777777" w:rsidR="008D2242" w:rsidRPr="00A108E2" w:rsidRDefault="008D2242" w:rsidP="002E4F7E">
      <w:pPr>
        <w:pStyle w:val="34b"/>
      </w:pPr>
      <w:r w:rsidRPr="00A108E2">
        <w:t>– Mozilla Firefox версии не ниже 93;</w:t>
      </w:r>
    </w:p>
    <w:p w14:paraId="06223F53" w14:textId="77777777" w:rsidR="008D2242" w:rsidRPr="00A108E2" w:rsidRDefault="008D2242" w:rsidP="002E4F7E">
      <w:pPr>
        <w:pStyle w:val="34b"/>
      </w:pPr>
      <w:r w:rsidRPr="00A108E2">
        <w:t>– Opera версии не ниже 80;</w:t>
      </w:r>
    </w:p>
    <w:p w14:paraId="6AE41490" w14:textId="77777777" w:rsidR="008D2242" w:rsidRPr="00A108E2" w:rsidRDefault="008D2242" w:rsidP="002E4F7E">
      <w:pPr>
        <w:pStyle w:val="34b"/>
      </w:pPr>
      <w:r w:rsidRPr="00A108E2">
        <w:t xml:space="preserve">– Google </w:t>
      </w:r>
      <w:proofErr w:type="spellStart"/>
      <w:r w:rsidRPr="00A108E2">
        <w:t>Chrome</w:t>
      </w:r>
      <w:proofErr w:type="spellEnd"/>
      <w:r w:rsidRPr="00A108E2">
        <w:t xml:space="preserve"> версии не ниже 95;</w:t>
      </w:r>
    </w:p>
    <w:p w14:paraId="4AF5C81B" w14:textId="77777777" w:rsidR="008D2242" w:rsidRPr="00A108E2" w:rsidRDefault="008D2242" w:rsidP="002E4F7E">
      <w:pPr>
        <w:pStyle w:val="34b"/>
      </w:pPr>
      <w:r w:rsidRPr="00A108E2">
        <w:t>– Microsoft Edge версии не ниже 95.</w:t>
      </w:r>
    </w:p>
    <w:p w14:paraId="520A8DF2" w14:textId="77777777" w:rsidR="007315CC" w:rsidRDefault="007315CC" w:rsidP="005618C4">
      <w:pPr>
        <w:pStyle w:val="4"/>
        <w:spacing w:line="276" w:lineRule="auto"/>
      </w:pPr>
      <w:r>
        <w:t>Требования к выбору используемого программного обеспечения</w:t>
      </w:r>
    </w:p>
    <w:p w14:paraId="79F46A75" w14:textId="77777777" w:rsidR="008D2242" w:rsidRPr="00A108E2" w:rsidRDefault="008D2242" w:rsidP="002E4F7E">
      <w:pPr>
        <w:pStyle w:val="34b"/>
      </w:pPr>
      <w:r w:rsidRPr="00A108E2">
        <w:t xml:space="preserve">Организационное обеспечение Системы должно быть достаточным для эффективного выполнения персоналом возложенных на него обязанностей при осуществлении автоматизированных и связанных с ними неавтоматизированных функций Системы. </w:t>
      </w:r>
    </w:p>
    <w:p w14:paraId="30A4F9C6" w14:textId="77777777" w:rsidR="008D2242" w:rsidRPr="00A108E2" w:rsidRDefault="008D2242" w:rsidP="002E4F7E">
      <w:pPr>
        <w:pStyle w:val="34b"/>
      </w:pPr>
      <w:r w:rsidRPr="00A108E2">
        <w:t xml:space="preserve">Должны быть определены должностные лица, ответственные за: </w:t>
      </w:r>
    </w:p>
    <w:p w14:paraId="440EF0BA" w14:textId="77777777" w:rsidR="008D2242" w:rsidRPr="00A108E2" w:rsidRDefault="008D2242" w:rsidP="002E4F7E">
      <w:pPr>
        <w:pStyle w:val="34b"/>
      </w:pPr>
      <w:r w:rsidRPr="00A108E2">
        <w:t xml:space="preserve">– обработку информации; </w:t>
      </w:r>
    </w:p>
    <w:p w14:paraId="0C35FA92" w14:textId="77777777" w:rsidR="008D2242" w:rsidRPr="00A108E2" w:rsidRDefault="008D2242" w:rsidP="002E4F7E">
      <w:pPr>
        <w:pStyle w:val="34b"/>
      </w:pPr>
      <w:r w:rsidRPr="00A108E2">
        <w:t xml:space="preserve">– администрирование; </w:t>
      </w:r>
    </w:p>
    <w:p w14:paraId="0DDA7534" w14:textId="77777777" w:rsidR="008D2242" w:rsidRPr="00A108E2" w:rsidRDefault="008D2242" w:rsidP="002E4F7E">
      <w:pPr>
        <w:pStyle w:val="34b"/>
      </w:pPr>
      <w:r w:rsidRPr="00A108E2">
        <w:t xml:space="preserve">– обеспечение безопасности информации; </w:t>
      </w:r>
    </w:p>
    <w:p w14:paraId="10CF0E48" w14:textId="77777777" w:rsidR="008D2242" w:rsidRPr="00A108E2" w:rsidRDefault="008D2242" w:rsidP="002E4F7E">
      <w:pPr>
        <w:pStyle w:val="34b"/>
      </w:pPr>
      <w:r w:rsidRPr="00A108E2">
        <w:t xml:space="preserve">– управление работой персонала по обслуживанию. </w:t>
      </w:r>
    </w:p>
    <w:p w14:paraId="72639115" w14:textId="77777777" w:rsidR="008D2242" w:rsidRDefault="008D2242" w:rsidP="002E4F7E">
      <w:pPr>
        <w:pStyle w:val="34b"/>
      </w:pPr>
    </w:p>
    <w:p w14:paraId="70C1C3EB" w14:textId="77777777" w:rsidR="008D2242" w:rsidRPr="00A108E2" w:rsidRDefault="008D2242" w:rsidP="002E4F7E">
      <w:pPr>
        <w:pStyle w:val="34b"/>
      </w:pPr>
      <w:r w:rsidRPr="00A108E2">
        <w:t xml:space="preserve">К работе с Системой должны допускаться работники, имеющие навыки работы на персональном компьютере, ознакомленные с правилами эксплуатации, техники безопасности и прошедшие обучение работе с Системой. </w:t>
      </w:r>
    </w:p>
    <w:p w14:paraId="548600C9" w14:textId="77777777" w:rsidR="008D2242" w:rsidRPr="00A108E2" w:rsidRDefault="008D2242" w:rsidP="002E4F7E">
      <w:pPr>
        <w:pStyle w:val="34b"/>
      </w:pPr>
    </w:p>
    <w:p w14:paraId="33D906F2" w14:textId="77777777" w:rsidR="007315CC" w:rsidRPr="00A108E2" w:rsidRDefault="008D2242" w:rsidP="002E4F7E">
      <w:pPr>
        <w:pStyle w:val="34b"/>
      </w:pPr>
      <w:r w:rsidRPr="00A108E2">
        <w:t>К защите от ошибочных действий персонала предъявляется следующее требование: для всех пользователей должна быть запрещена возможность удаления</w:t>
      </w:r>
      <w:r w:rsidR="00A108E2">
        <w:t>.</w:t>
      </w:r>
    </w:p>
    <w:p w14:paraId="27EC4948" w14:textId="77777777" w:rsidR="007315CC" w:rsidRPr="007315CC" w:rsidRDefault="007315CC" w:rsidP="002E4F7E">
      <w:pPr>
        <w:pStyle w:val="34b"/>
      </w:pPr>
    </w:p>
    <w:p w14:paraId="2EC4210E" w14:textId="77777777" w:rsidR="007315CC" w:rsidRDefault="007315CC" w:rsidP="002E4F7E">
      <w:pPr>
        <w:pStyle w:val="34b"/>
      </w:pPr>
    </w:p>
    <w:p w14:paraId="3534DE05" w14:textId="77777777" w:rsidR="005E7421" w:rsidRDefault="005E7421" w:rsidP="005618C4">
      <w:pPr>
        <w:pStyle w:val="3"/>
        <w:spacing w:line="276" w:lineRule="auto"/>
      </w:pPr>
      <w:bookmarkStart w:id="43" w:name="_Toc398683335"/>
      <w:bookmarkStart w:id="44" w:name="_Toc134680030"/>
      <w:r>
        <w:t>Требования к техническому обеспечению</w:t>
      </w:r>
      <w:bookmarkEnd w:id="43"/>
      <w:bookmarkEnd w:id="44"/>
    </w:p>
    <w:p w14:paraId="483627AE" w14:textId="77777777" w:rsidR="001476DC" w:rsidRPr="00A108E2" w:rsidRDefault="001476DC" w:rsidP="002E4F7E">
      <w:pPr>
        <w:pStyle w:val="34b"/>
      </w:pPr>
      <w:r w:rsidRPr="00A108E2">
        <w:t xml:space="preserve">Система должна быть реализована с использованием </w:t>
      </w:r>
      <w:r w:rsidR="0002429D" w:rsidRPr="00A108E2">
        <w:t>любых серверов, подходящих под минимальные требования 1С</w:t>
      </w:r>
      <w:r w:rsidRPr="00A108E2">
        <w:t>. Минимальные требования к параметрам оборудования для реализации данного проекта пок</w:t>
      </w:r>
      <w:r w:rsidR="00B16578" w:rsidRPr="00A108E2">
        <w:t>азаны в таблице ниже (Таблица 20</w:t>
      </w:r>
      <w:r w:rsidRPr="00A108E2">
        <w:t xml:space="preserve">). </w:t>
      </w:r>
    </w:p>
    <w:p w14:paraId="609D0B16" w14:textId="77777777" w:rsidR="001476DC" w:rsidRDefault="001476DC" w:rsidP="005618C4">
      <w:pPr>
        <w:pStyle w:val="Default"/>
        <w:spacing w:line="276" w:lineRule="auto"/>
        <w:rPr>
          <w:sz w:val="23"/>
          <w:szCs w:val="23"/>
        </w:rPr>
      </w:pPr>
    </w:p>
    <w:p w14:paraId="03BF32C6" w14:textId="77777777" w:rsidR="00B16578" w:rsidRDefault="00B16578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20</w:t>
      </w:r>
      <w:r w:rsidR="00301A21">
        <w:rPr>
          <w:noProof/>
        </w:rPr>
        <w:fldChar w:fldCharType="end"/>
      </w:r>
      <w:r>
        <w:t xml:space="preserve"> - Требования к параметрам оборудования</w:t>
      </w:r>
      <w:r w:rsidR="00EC3A7B"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1476DC" w14:paraId="232A2DA6" w14:textId="77777777" w:rsidTr="001476DC">
        <w:tc>
          <w:tcPr>
            <w:tcW w:w="3303" w:type="dxa"/>
          </w:tcPr>
          <w:p w14:paraId="590B78FF" w14:textId="77777777" w:rsidR="001476DC" w:rsidRPr="00B16578" w:rsidRDefault="001476DC" w:rsidP="005618C4">
            <w:pPr>
              <w:pStyle w:val="Default"/>
              <w:spacing w:line="276" w:lineRule="auto"/>
            </w:pPr>
            <w:r w:rsidRPr="00B16578">
              <w:rPr>
                <w:b/>
                <w:bCs/>
              </w:rPr>
              <w:t xml:space="preserve">Назначение сервера </w:t>
            </w:r>
          </w:p>
          <w:p w14:paraId="282DA8C7" w14:textId="77777777" w:rsidR="001476DC" w:rsidRPr="00B16578" w:rsidRDefault="001476DC" w:rsidP="005618C4">
            <w:pPr>
              <w:pStyle w:val="Default"/>
              <w:spacing w:line="276" w:lineRule="auto"/>
            </w:pPr>
          </w:p>
        </w:tc>
        <w:tc>
          <w:tcPr>
            <w:tcW w:w="3304" w:type="dxa"/>
          </w:tcPr>
          <w:p w14:paraId="7AB0A179" w14:textId="77777777" w:rsidR="001476DC" w:rsidRPr="00B16578" w:rsidRDefault="001476DC" w:rsidP="005618C4">
            <w:pPr>
              <w:pStyle w:val="Default"/>
              <w:spacing w:line="276" w:lineRule="auto"/>
            </w:pPr>
            <w:r w:rsidRPr="00B16578">
              <w:rPr>
                <w:b/>
                <w:bCs/>
              </w:rPr>
              <w:t xml:space="preserve">Характеристики сервера </w:t>
            </w:r>
          </w:p>
          <w:p w14:paraId="652F8E39" w14:textId="77777777" w:rsidR="001476DC" w:rsidRPr="00B16578" w:rsidRDefault="001476DC" w:rsidP="005618C4">
            <w:pPr>
              <w:pStyle w:val="Default"/>
              <w:spacing w:line="276" w:lineRule="auto"/>
            </w:pPr>
          </w:p>
        </w:tc>
        <w:tc>
          <w:tcPr>
            <w:tcW w:w="3304" w:type="dxa"/>
          </w:tcPr>
          <w:p w14:paraId="6C7016DE" w14:textId="77777777" w:rsidR="001476DC" w:rsidRPr="00B16578" w:rsidRDefault="001476DC" w:rsidP="005618C4">
            <w:pPr>
              <w:pStyle w:val="Default"/>
              <w:spacing w:line="276" w:lineRule="auto"/>
              <w:rPr>
                <w:b/>
              </w:rPr>
            </w:pPr>
            <w:r w:rsidRPr="00B16578">
              <w:rPr>
                <w:b/>
              </w:rPr>
              <w:t>Требуемое значение</w:t>
            </w:r>
          </w:p>
        </w:tc>
      </w:tr>
      <w:tr w:rsidR="00A22192" w14:paraId="3B2C8340" w14:textId="77777777" w:rsidTr="001476DC">
        <w:tc>
          <w:tcPr>
            <w:tcW w:w="3303" w:type="dxa"/>
          </w:tcPr>
          <w:p w14:paraId="2425FB78" w14:textId="77777777" w:rsidR="00A22192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  <w:r w:rsidRPr="00B16578">
              <w:rPr>
                <w:bCs/>
              </w:rPr>
              <w:t>Сервер приложений 1С</w:t>
            </w:r>
            <w:r w:rsidR="00BD51D8">
              <w:rPr>
                <w:bCs/>
              </w:rPr>
              <w:t>.</w:t>
            </w:r>
          </w:p>
        </w:tc>
        <w:tc>
          <w:tcPr>
            <w:tcW w:w="3304" w:type="dxa"/>
          </w:tcPr>
          <w:p w14:paraId="602CECFB" w14:textId="77777777" w:rsidR="00A22192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  <w:r w:rsidRPr="00B16578">
              <w:rPr>
                <w:bCs/>
              </w:rPr>
              <w:t>ЦПУ</w:t>
            </w:r>
            <w:r w:rsidR="00BD51D8">
              <w:rPr>
                <w:bCs/>
              </w:rPr>
              <w:t>.</w:t>
            </w:r>
          </w:p>
        </w:tc>
        <w:tc>
          <w:tcPr>
            <w:tcW w:w="3304" w:type="dxa"/>
          </w:tcPr>
          <w:p w14:paraId="368C307A" w14:textId="77777777" w:rsidR="00A22192" w:rsidRPr="00B16578" w:rsidRDefault="0002429D" w:rsidP="005618C4">
            <w:pPr>
              <w:pStyle w:val="Default"/>
              <w:spacing w:line="276" w:lineRule="auto"/>
            </w:pPr>
            <w:r w:rsidRPr="00B16578">
              <w:t>2 ядра 2,8 ГГц</w:t>
            </w:r>
            <w:r w:rsidR="00BD51D8">
              <w:t>.</w:t>
            </w:r>
          </w:p>
        </w:tc>
      </w:tr>
      <w:tr w:rsidR="0002429D" w14:paraId="691EB6BD" w14:textId="77777777" w:rsidTr="001476DC">
        <w:tc>
          <w:tcPr>
            <w:tcW w:w="3303" w:type="dxa"/>
          </w:tcPr>
          <w:p w14:paraId="35B3FA4E" w14:textId="77777777" w:rsidR="0002429D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</w:p>
        </w:tc>
        <w:tc>
          <w:tcPr>
            <w:tcW w:w="3304" w:type="dxa"/>
          </w:tcPr>
          <w:p w14:paraId="549643D3" w14:textId="77777777" w:rsidR="0002429D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  <w:r w:rsidRPr="00B16578">
              <w:rPr>
                <w:bCs/>
              </w:rPr>
              <w:t>Оперативная память</w:t>
            </w:r>
            <w:r w:rsidR="00BD51D8">
              <w:rPr>
                <w:bCs/>
              </w:rPr>
              <w:t>.</w:t>
            </w:r>
          </w:p>
        </w:tc>
        <w:tc>
          <w:tcPr>
            <w:tcW w:w="3304" w:type="dxa"/>
          </w:tcPr>
          <w:p w14:paraId="23B4C60D" w14:textId="77777777" w:rsidR="0002429D" w:rsidRPr="00B16578" w:rsidRDefault="0002429D" w:rsidP="005618C4">
            <w:pPr>
              <w:pStyle w:val="Default"/>
              <w:spacing w:line="276" w:lineRule="auto"/>
            </w:pPr>
            <w:r w:rsidRPr="00B16578">
              <w:t>32 ГБ</w:t>
            </w:r>
            <w:r w:rsidR="00BD51D8">
              <w:t>.</w:t>
            </w:r>
          </w:p>
        </w:tc>
      </w:tr>
      <w:tr w:rsidR="0002429D" w14:paraId="176FA672" w14:textId="77777777" w:rsidTr="001476DC">
        <w:tc>
          <w:tcPr>
            <w:tcW w:w="3303" w:type="dxa"/>
          </w:tcPr>
          <w:p w14:paraId="5A555E94" w14:textId="77777777" w:rsidR="0002429D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</w:p>
        </w:tc>
        <w:tc>
          <w:tcPr>
            <w:tcW w:w="3304" w:type="dxa"/>
          </w:tcPr>
          <w:p w14:paraId="181A3F84" w14:textId="77777777" w:rsidR="0002429D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  <w:proofErr w:type="spellStart"/>
            <w:r w:rsidRPr="00B16578">
              <w:rPr>
                <w:bCs/>
              </w:rPr>
              <w:t>Твердотелый</w:t>
            </w:r>
            <w:proofErr w:type="spellEnd"/>
            <w:r w:rsidRPr="00B16578">
              <w:rPr>
                <w:bCs/>
              </w:rPr>
              <w:t xml:space="preserve"> накопитель</w:t>
            </w:r>
            <w:r w:rsidR="00BD51D8">
              <w:rPr>
                <w:bCs/>
              </w:rPr>
              <w:t>.</w:t>
            </w:r>
          </w:p>
        </w:tc>
        <w:tc>
          <w:tcPr>
            <w:tcW w:w="3304" w:type="dxa"/>
          </w:tcPr>
          <w:p w14:paraId="42036612" w14:textId="77777777" w:rsidR="0002429D" w:rsidRPr="00B16578" w:rsidRDefault="0002429D" w:rsidP="005618C4">
            <w:pPr>
              <w:pStyle w:val="Default"/>
              <w:spacing w:line="276" w:lineRule="auto"/>
            </w:pPr>
            <w:r w:rsidRPr="00B16578">
              <w:rPr>
                <w:lang w:val="en-US"/>
              </w:rPr>
              <w:t xml:space="preserve">256 </w:t>
            </w:r>
            <w:r w:rsidRPr="00B16578">
              <w:t>ГБ</w:t>
            </w:r>
            <w:r w:rsidR="00BD51D8">
              <w:t>.</w:t>
            </w:r>
          </w:p>
        </w:tc>
      </w:tr>
      <w:tr w:rsidR="0002429D" w14:paraId="6955D14C" w14:textId="77777777" w:rsidTr="001476DC">
        <w:tc>
          <w:tcPr>
            <w:tcW w:w="3303" w:type="dxa"/>
          </w:tcPr>
          <w:p w14:paraId="31511817" w14:textId="77777777" w:rsidR="0002429D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  <w:r w:rsidRPr="00B16578">
              <w:rPr>
                <w:bCs/>
              </w:rPr>
              <w:t>Сервер БД</w:t>
            </w:r>
            <w:r w:rsidR="00BD51D8">
              <w:rPr>
                <w:bCs/>
              </w:rPr>
              <w:t>.</w:t>
            </w:r>
          </w:p>
        </w:tc>
        <w:tc>
          <w:tcPr>
            <w:tcW w:w="3304" w:type="dxa"/>
          </w:tcPr>
          <w:p w14:paraId="0F15F86F" w14:textId="77777777" w:rsidR="0002429D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  <w:r w:rsidRPr="00B16578">
              <w:rPr>
                <w:bCs/>
              </w:rPr>
              <w:t>ЦПУ</w:t>
            </w:r>
            <w:r w:rsidR="00BD51D8">
              <w:rPr>
                <w:bCs/>
              </w:rPr>
              <w:t>.</w:t>
            </w:r>
          </w:p>
        </w:tc>
        <w:tc>
          <w:tcPr>
            <w:tcW w:w="3304" w:type="dxa"/>
          </w:tcPr>
          <w:p w14:paraId="58E87824" w14:textId="77777777" w:rsidR="0002429D" w:rsidRPr="00B16578" w:rsidRDefault="0002429D" w:rsidP="005618C4">
            <w:pPr>
              <w:spacing w:line="276" w:lineRule="auto"/>
              <w:rPr>
                <w:szCs w:val="24"/>
              </w:rPr>
            </w:pPr>
            <w:r w:rsidRPr="00B16578">
              <w:rPr>
                <w:szCs w:val="24"/>
              </w:rPr>
              <w:t>2 ядра 2,8 ГГц</w:t>
            </w:r>
            <w:r w:rsidR="00BD51D8">
              <w:rPr>
                <w:szCs w:val="24"/>
              </w:rPr>
              <w:t>.</w:t>
            </w:r>
          </w:p>
        </w:tc>
      </w:tr>
      <w:tr w:rsidR="0002429D" w14:paraId="12A238E2" w14:textId="77777777" w:rsidTr="001476DC">
        <w:tc>
          <w:tcPr>
            <w:tcW w:w="3303" w:type="dxa"/>
          </w:tcPr>
          <w:p w14:paraId="1C4B30BF" w14:textId="77777777" w:rsidR="0002429D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</w:p>
        </w:tc>
        <w:tc>
          <w:tcPr>
            <w:tcW w:w="3304" w:type="dxa"/>
          </w:tcPr>
          <w:p w14:paraId="0B99C497" w14:textId="77777777" w:rsidR="0002429D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  <w:r w:rsidRPr="00B16578">
              <w:rPr>
                <w:bCs/>
              </w:rPr>
              <w:t>Оперативная память</w:t>
            </w:r>
            <w:r w:rsidR="00BD51D8">
              <w:rPr>
                <w:bCs/>
              </w:rPr>
              <w:t>.</w:t>
            </w:r>
          </w:p>
        </w:tc>
        <w:tc>
          <w:tcPr>
            <w:tcW w:w="3304" w:type="dxa"/>
          </w:tcPr>
          <w:p w14:paraId="251786FC" w14:textId="77777777" w:rsidR="0002429D" w:rsidRPr="00B16578" w:rsidRDefault="0002429D" w:rsidP="005618C4">
            <w:pPr>
              <w:spacing w:line="276" w:lineRule="auto"/>
              <w:rPr>
                <w:szCs w:val="24"/>
              </w:rPr>
            </w:pPr>
            <w:r w:rsidRPr="00B16578">
              <w:rPr>
                <w:szCs w:val="24"/>
              </w:rPr>
              <w:t>32 ГБ</w:t>
            </w:r>
            <w:r w:rsidR="00BD51D8">
              <w:rPr>
                <w:szCs w:val="24"/>
              </w:rPr>
              <w:t>.</w:t>
            </w:r>
          </w:p>
        </w:tc>
      </w:tr>
      <w:tr w:rsidR="0002429D" w14:paraId="23DEA320" w14:textId="77777777" w:rsidTr="001476DC">
        <w:tc>
          <w:tcPr>
            <w:tcW w:w="3303" w:type="dxa"/>
          </w:tcPr>
          <w:p w14:paraId="746CE694" w14:textId="77777777" w:rsidR="0002429D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</w:p>
        </w:tc>
        <w:tc>
          <w:tcPr>
            <w:tcW w:w="3304" w:type="dxa"/>
          </w:tcPr>
          <w:p w14:paraId="10D6A99D" w14:textId="77777777" w:rsidR="0002429D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  <w:proofErr w:type="spellStart"/>
            <w:r w:rsidRPr="00B16578">
              <w:rPr>
                <w:bCs/>
              </w:rPr>
              <w:t>Твердотелый</w:t>
            </w:r>
            <w:proofErr w:type="spellEnd"/>
            <w:r w:rsidRPr="00B16578">
              <w:rPr>
                <w:bCs/>
              </w:rPr>
              <w:t xml:space="preserve"> накопитель</w:t>
            </w:r>
            <w:r w:rsidR="00BD51D8">
              <w:rPr>
                <w:bCs/>
              </w:rPr>
              <w:t>.</w:t>
            </w:r>
          </w:p>
        </w:tc>
        <w:tc>
          <w:tcPr>
            <w:tcW w:w="3304" w:type="dxa"/>
          </w:tcPr>
          <w:p w14:paraId="1635AA9A" w14:textId="77777777" w:rsidR="0002429D" w:rsidRPr="00B16578" w:rsidRDefault="0002429D" w:rsidP="005618C4">
            <w:pPr>
              <w:spacing w:line="276" w:lineRule="auto"/>
              <w:rPr>
                <w:szCs w:val="24"/>
              </w:rPr>
            </w:pPr>
            <w:r w:rsidRPr="00B16578">
              <w:rPr>
                <w:szCs w:val="24"/>
              </w:rPr>
              <w:t>256 ГБ</w:t>
            </w:r>
            <w:r w:rsidR="00BD51D8">
              <w:rPr>
                <w:szCs w:val="24"/>
              </w:rPr>
              <w:t>.</w:t>
            </w:r>
          </w:p>
        </w:tc>
      </w:tr>
      <w:tr w:rsidR="0002429D" w14:paraId="574D836F" w14:textId="77777777" w:rsidTr="001476DC">
        <w:tc>
          <w:tcPr>
            <w:tcW w:w="3303" w:type="dxa"/>
          </w:tcPr>
          <w:p w14:paraId="2F24B98C" w14:textId="77777777" w:rsidR="0002429D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  <w:r w:rsidRPr="00B16578">
              <w:rPr>
                <w:bCs/>
              </w:rPr>
              <w:t>Терминальный сервер</w:t>
            </w:r>
            <w:r w:rsidR="00BD51D8">
              <w:rPr>
                <w:bCs/>
              </w:rPr>
              <w:t>.</w:t>
            </w:r>
          </w:p>
        </w:tc>
        <w:tc>
          <w:tcPr>
            <w:tcW w:w="3304" w:type="dxa"/>
          </w:tcPr>
          <w:p w14:paraId="2EEF0F2B" w14:textId="77777777" w:rsidR="0002429D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  <w:r w:rsidRPr="00B16578">
              <w:rPr>
                <w:bCs/>
              </w:rPr>
              <w:t>ЦПУ</w:t>
            </w:r>
            <w:r w:rsidR="00BD51D8">
              <w:rPr>
                <w:bCs/>
              </w:rPr>
              <w:t>.</w:t>
            </w:r>
          </w:p>
        </w:tc>
        <w:tc>
          <w:tcPr>
            <w:tcW w:w="3304" w:type="dxa"/>
          </w:tcPr>
          <w:p w14:paraId="2425C043" w14:textId="77777777" w:rsidR="0002429D" w:rsidRPr="00B16578" w:rsidRDefault="0002429D" w:rsidP="005618C4">
            <w:pPr>
              <w:spacing w:line="276" w:lineRule="auto"/>
              <w:rPr>
                <w:szCs w:val="24"/>
              </w:rPr>
            </w:pPr>
            <w:r w:rsidRPr="00B16578">
              <w:rPr>
                <w:szCs w:val="24"/>
              </w:rPr>
              <w:t xml:space="preserve">2 ядра 2,8 </w:t>
            </w:r>
            <w:proofErr w:type="gramStart"/>
            <w:r w:rsidRPr="00B16578">
              <w:rPr>
                <w:szCs w:val="24"/>
              </w:rPr>
              <w:t>ГГц</w:t>
            </w:r>
            <w:r w:rsidR="00BD51D8">
              <w:rPr>
                <w:szCs w:val="24"/>
              </w:rPr>
              <w:t>..</w:t>
            </w:r>
            <w:proofErr w:type="gramEnd"/>
          </w:p>
        </w:tc>
      </w:tr>
      <w:tr w:rsidR="0002429D" w14:paraId="3FF63600" w14:textId="77777777" w:rsidTr="001476DC">
        <w:tc>
          <w:tcPr>
            <w:tcW w:w="3303" w:type="dxa"/>
          </w:tcPr>
          <w:p w14:paraId="53B822E6" w14:textId="77777777" w:rsidR="0002429D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</w:p>
        </w:tc>
        <w:tc>
          <w:tcPr>
            <w:tcW w:w="3304" w:type="dxa"/>
          </w:tcPr>
          <w:p w14:paraId="5A1FA8C5" w14:textId="77777777" w:rsidR="0002429D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  <w:r w:rsidRPr="00B16578">
              <w:rPr>
                <w:bCs/>
              </w:rPr>
              <w:t>Оперативная память</w:t>
            </w:r>
            <w:r w:rsidR="00BD51D8">
              <w:rPr>
                <w:bCs/>
              </w:rPr>
              <w:t>.</w:t>
            </w:r>
          </w:p>
        </w:tc>
        <w:tc>
          <w:tcPr>
            <w:tcW w:w="3304" w:type="dxa"/>
          </w:tcPr>
          <w:p w14:paraId="0B9A77E5" w14:textId="77777777" w:rsidR="0002429D" w:rsidRPr="00B16578" w:rsidRDefault="00E364AB" w:rsidP="005618C4">
            <w:pPr>
              <w:spacing w:line="276" w:lineRule="auto"/>
              <w:rPr>
                <w:szCs w:val="24"/>
              </w:rPr>
            </w:pPr>
            <w:r w:rsidRPr="00B16578">
              <w:rPr>
                <w:szCs w:val="24"/>
              </w:rPr>
              <w:t>64</w:t>
            </w:r>
            <w:r w:rsidR="0002429D" w:rsidRPr="00B16578">
              <w:rPr>
                <w:szCs w:val="24"/>
              </w:rPr>
              <w:t xml:space="preserve"> ГБ</w:t>
            </w:r>
            <w:r w:rsidR="00BD51D8">
              <w:rPr>
                <w:szCs w:val="24"/>
              </w:rPr>
              <w:t>.</w:t>
            </w:r>
          </w:p>
        </w:tc>
      </w:tr>
      <w:tr w:rsidR="0002429D" w14:paraId="67CF8FB3" w14:textId="77777777" w:rsidTr="001476DC">
        <w:tc>
          <w:tcPr>
            <w:tcW w:w="3303" w:type="dxa"/>
          </w:tcPr>
          <w:p w14:paraId="63828579" w14:textId="77777777" w:rsidR="0002429D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</w:p>
        </w:tc>
        <w:tc>
          <w:tcPr>
            <w:tcW w:w="3304" w:type="dxa"/>
          </w:tcPr>
          <w:p w14:paraId="21476D3E" w14:textId="77777777" w:rsidR="0002429D" w:rsidRPr="00B16578" w:rsidRDefault="0002429D" w:rsidP="005618C4">
            <w:pPr>
              <w:pStyle w:val="Default"/>
              <w:spacing w:line="276" w:lineRule="auto"/>
              <w:rPr>
                <w:bCs/>
              </w:rPr>
            </w:pPr>
            <w:proofErr w:type="spellStart"/>
            <w:r w:rsidRPr="00B16578">
              <w:rPr>
                <w:bCs/>
              </w:rPr>
              <w:t>Твердотелый</w:t>
            </w:r>
            <w:proofErr w:type="spellEnd"/>
            <w:r w:rsidRPr="00B16578">
              <w:rPr>
                <w:bCs/>
              </w:rPr>
              <w:t xml:space="preserve"> накопитель</w:t>
            </w:r>
            <w:r w:rsidR="00BD51D8">
              <w:rPr>
                <w:bCs/>
              </w:rPr>
              <w:t>.</w:t>
            </w:r>
          </w:p>
        </w:tc>
        <w:tc>
          <w:tcPr>
            <w:tcW w:w="3304" w:type="dxa"/>
          </w:tcPr>
          <w:p w14:paraId="4C36A7C8" w14:textId="77777777" w:rsidR="0002429D" w:rsidRPr="00B16578" w:rsidRDefault="00E364AB" w:rsidP="005618C4">
            <w:pPr>
              <w:spacing w:line="276" w:lineRule="auto"/>
              <w:rPr>
                <w:szCs w:val="24"/>
              </w:rPr>
            </w:pPr>
            <w:r w:rsidRPr="00B16578">
              <w:rPr>
                <w:szCs w:val="24"/>
              </w:rPr>
              <w:t>1,24 Т</w:t>
            </w:r>
            <w:r w:rsidR="0002429D" w:rsidRPr="00B16578">
              <w:rPr>
                <w:szCs w:val="24"/>
              </w:rPr>
              <w:t>Б</w:t>
            </w:r>
            <w:r w:rsidR="00BD51D8">
              <w:rPr>
                <w:szCs w:val="24"/>
              </w:rPr>
              <w:t>.</w:t>
            </w:r>
          </w:p>
        </w:tc>
      </w:tr>
    </w:tbl>
    <w:p w14:paraId="20C8C362" w14:textId="77777777" w:rsidR="001476DC" w:rsidRDefault="001476DC" w:rsidP="005618C4">
      <w:pPr>
        <w:pStyle w:val="Default"/>
        <w:spacing w:line="276" w:lineRule="auto"/>
        <w:rPr>
          <w:sz w:val="23"/>
          <w:szCs w:val="23"/>
        </w:rPr>
      </w:pPr>
    </w:p>
    <w:p w14:paraId="50FC5C05" w14:textId="77777777" w:rsidR="005E7421" w:rsidRDefault="005E7421" w:rsidP="005618C4">
      <w:pPr>
        <w:pStyle w:val="3"/>
        <w:spacing w:line="276" w:lineRule="auto"/>
      </w:pPr>
      <w:bookmarkStart w:id="45" w:name="_Toc398683336"/>
      <w:bookmarkStart w:id="46" w:name="_Toc134680031"/>
      <w:r>
        <w:t>Требования к метрологическому обеспечению</w:t>
      </w:r>
      <w:bookmarkEnd w:id="45"/>
      <w:bookmarkEnd w:id="46"/>
    </w:p>
    <w:p w14:paraId="7C630859" w14:textId="77777777" w:rsidR="00962C95" w:rsidRPr="008D2242" w:rsidRDefault="008D2242" w:rsidP="002E4F7E">
      <w:pPr>
        <w:pStyle w:val="34b"/>
      </w:pPr>
      <w:r w:rsidRPr="008D2242">
        <w:t>Требования к метрологическому обеспечению Системы не предъявляются.</w:t>
      </w:r>
    </w:p>
    <w:p w14:paraId="7E444B0B" w14:textId="77777777" w:rsidR="005E7421" w:rsidRDefault="005E7421" w:rsidP="005618C4">
      <w:pPr>
        <w:pStyle w:val="3"/>
        <w:spacing w:line="276" w:lineRule="auto"/>
      </w:pPr>
      <w:bookmarkStart w:id="47" w:name="_Toc398683337"/>
      <w:bookmarkStart w:id="48" w:name="_Toc134680032"/>
      <w:r>
        <w:t>Требования к организационному обеспечению</w:t>
      </w:r>
      <w:bookmarkEnd w:id="47"/>
      <w:bookmarkEnd w:id="48"/>
    </w:p>
    <w:p w14:paraId="1CFFE9FF" w14:textId="77777777" w:rsidR="008D2242" w:rsidRPr="00BD51D8" w:rsidRDefault="008D2242" w:rsidP="00BD51D8">
      <w:pPr>
        <w:pStyle w:val="4"/>
      </w:pPr>
      <w:r w:rsidRPr="00BD51D8">
        <w:t xml:space="preserve">Требования к численности персонала (пользователей) </w:t>
      </w:r>
      <w:r w:rsidR="000E05F1" w:rsidRPr="00BD51D8">
        <w:t>с</w:t>
      </w:r>
      <w:r w:rsidRPr="00BD51D8">
        <w:t xml:space="preserve">истемы </w:t>
      </w:r>
    </w:p>
    <w:p w14:paraId="20C09F00" w14:textId="77777777" w:rsidR="008D2242" w:rsidRPr="00A108E2" w:rsidRDefault="008D2242" w:rsidP="002E4F7E">
      <w:pPr>
        <w:pStyle w:val="34b"/>
      </w:pPr>
      <w:r w:rsidRPr="00A108E2">
        <w:t xml:space="preserve">В состав персонала, необходимого для эксплуатации Системы необходимо выделение следующих единиц персонала: </w:t>
      </w:r>
    </w:p>
    <w:p w14:paraId="18A081CB" w14:textId="77777777" w:rsidR="008D2242" w:rsidRPr="00A108E2" w:rsidRDefault="00BD51D8" w:rsidP="002E4F7E">
      <w:pPr>
        <w:pStyle w:val="3413"/>
      </w:pPr>
      <w:r>
        <w:t>н</w:t>
      </w:r>
      <w:r w:rsidR="00F506D2">
        <w:t>ачальник транспор</w:t>
      </w:r>
      <w:r>
        <w:t>тного отдела — 1 человек</w:t>
      </w:r>
      <w:r>
        <w:rPr>
          <w:lang w:val="en-US"/>
        </w:rPr>
        <w:t>;</w:t>
      </w:r>
    </w:p>
    <w:p w14:paraId="60A00476" w14:textId="77777777" w:rsidR="008D2242" w:rsidRPr="00A108E2" w:rsidRDefault="00BD51D8" w:rsidP="002E4F7E">
      <w:pPr>
        <w:pStyle w:val="3413"/>
      </w:pPr>
      <w:r>
        <w:t>офис-менеджер — 1 человек;</w:t>
      </w:r>
    </w:p>
    <w:p w14:paraId="75D81A26" w14:textId="77777777" w:rsidR="008D2242" w:rsidRDefault="00BD51D8" w:rsidP="002E4F7E">
      <w:pPr>
        <w:pStyle w:val="3413"/>
      </w:pPr>
      <w:r>
        <w:t>м</w:t>
      </w:r>
      <w:r w:rsidR="00F506D2">
        <w:t>еханик — 1 человек</w:t>
      </w:r>
      <w:r>
        <w:t>;</w:t>
      </w:r>
    </w:p>
    <w:p w14:paraId="7E702A99" w14:textId="77777777" w:rsidR="00F506D2" w:rsidRPr="00A108E2" w:rsidRDefault="00BD51D8" w:rsidP="002E4F7E">
      <w:pPr>
        <w:pStyle w:val="3413"/>
      </w:pPr>
      <w:r>
        <w:t>б</w:t>
      </w:r>
      <w:r w:rsidR="00F506D2">
        <w:t>ухгалтер – 1 человек</w:t>
      </w:r>
    </w:p>
    <w:p w14:paraId="301F2718" w14:textId="77777777" w:rsidR="008D2242" w:rsidRPr="00A108E2" w:rsidRDefault="008D2242" w:rsidP="002E4F7E">
      <w:pPr>
        <w:pStyle w:val="34b"/>
      </w:pPr>
    </w:p>
    <w:p w14:paraId="362B92C5" w14:textId="77777777" w:rsidR="008D2242" w:rsidRPr="00A108E2" w:rsidRDefault="008D2242" w:rsidP="002E4F7E">
      <w:pPr>
        <w:pStyle w:val="34b"/>
      </w:pPr>
      <w:r w:rsidRPr="00A108E2">
        <w:t xml:space="preserve">Данные лица должны выполнять следующие функциональные обязанности: </w:t>
      </w:r>
    </w:p>
    <w:p w14:paraId="40AA5B3F" w14:textId="77777777" w:rsidR="008D2242" w:rsidRPr="00A108E2" w:rsidRDefault="00BD51D8" w:rsidP="002E4F7E">
      <w:pPr>
        <w:pStyle w:val="3413"/>
      </w:pPr>
      <w:r>
        <w:t>н</w:t>
      </w:r>
      <w:r w:rsidR="00F506D2" w:rsidRPr="00F506D2">
        <w:t>ачальник транспортного отдела</w:t>
      </w:r>
      <w:r w:rsidR="00F506D2">
        <w:t xml:space="preserve"> ведёт учет рабочего времени водителей, штрафов и ДТП</w:t>
      </w:r>
      <w:r w:rsidR="005E70A8">
        <w:t>, вносит в Систему данные новых водителей</w:t>
      </w:r>
      <w:r w:rsidR="008D2242" w:rsidRPr="00A108E2">
        <w:t xml:space="preserve">; </w:t>
      </w:r>
    </w:p>
    <w:p w14:paraId="627B44E5" w14:textId="77777777" w:rsidR="008D2242" w:rsidRPr="00A108E2" w:rsidRDefault="00BD51D8" w:rsidP="002E4F7E">
      <w:pPr>
        <w:pStyle w:val="3413"/>
      </w:pPr>
      <w:r>
        <w:t>о</w:t>
      </w:r>
      <w:r w:rsidR="00F506D2">
        <w:t>фис-менеджер формирует первичную документацию, заполняет путевые листы</w:t>
      </w:r>
      <w:r w:rsidR="005E70A8">
        <w:t>, печатает ремонтные листы;</w:t>
      </w:r>
    </w:p>
    <w:p w14:paraId="2E0EEA32" w14:textId="77777777" w:rsidR="008D2242" w:rsidRDefault="00BD51D8" w:rsidP="002E4F7E">
      <w:pPr>
        <w:pStyle w:val="3413"/>
      </w:pPr>
      <w:r>
        <w:t>м</w:t>
      </w:r>
      <w:r w:rsidR="005E70A8">
        <w:t>еханик заполняет ремонтные листы</w:t>
      </w:r>
      <w:r>
        <w:rPr>
          <w:lang w:val="en-US"/>
        </w:rPr>
        <w:t>;</w:t>
      </w:r>
    </w:p>
    <w:p w14:paraId="0D3B5450" w14:textId="77777777" w:rsidR="005E70A8" w:rsidRPr="00A108E2" w:rsidRDefault="00BD51D8" w:rsidP="002E4F7E">
      <w:pPr>
        <w:pStyle w:val="3413"/>
      </w:pPr>
      <w:r>
        <w:t>б</w:t>
      </w:r>
      <w:r w:rsidR="005E70A8">
        <w:t>ухгалтер формирует первичную документацию и проводит ремонтные листы</w:t>
      </w:r>
      <w:r w:rsidR="005E70A8" w:rsidRPr="005E70A8">
        <w:t>;</w:t>
      </w:r>
    </w:p>
    <w:p w14:paraId="381E33DD" w14:textId="77777777" w:rsidR="008D2242" w:rsidRPr="00A108E2" w:rsidRDefault="008D2242" w:rsidP="002E4F7E">
      <w:pPr>
        <w:pStyle w:val="34b"/>
      </w:pPr>
    </w:p>
    <w:p w14:paraId="79B884F7" w14:textId="77777777" w:rsidR="008D2242" w:rsidRPr="00A108E2" w:rsidRDefault="008D2242" w:rsidP="002E4F7E">
      <w:pPr>
        <w:pStyle w:val="34b"/>
      </w:pPr>
      <w:r w:rsidRPr="00A108E2">
        <w:t xml:space="preserve">Требования к численности персонала могут изменяться по требованию Заказчика и при масштабировании Системы. </w:t>
      </w:r>
    </w:p>
    <w:p w14:paraId="36D1F636" w14:textId="77777777" w:rsidR="000E05F1" w:rsidRDefault="000E05F1" w:rsidP="005618C4">
      <w:pPr>
        <w:pStyle w:val="Default"/>
        <w:spacing w:line="276" w:lineRule="auto"/>
        <w:rPr>
          <w:sz w:val="23"/>
          <w:szCs w:val="23"/>
        </w:rPr>
      </w:pPr>
    </w:p>
    <w:p w14:paraId="2FDF4079" w14:textId="77777777" w:rsidR="008D2242" w:rsidRDefault="008D2242" w:rsidP="00BD51D8">
      <w:pPr>
        <w:pStyle w:val="4"/>
      </w:pPr>
      <w:r>
        <w:t>Требования к квалификации персонала, порядку его подгото</w:t>
      </w:r>
      <w:r w:rsidR="00BD51D8">
        <w:t>вки и контроля знаний и навыков.</w:t>
      </w:r>
    </w:p>
    <w:p w14:paraId="22B9270B" w14:textId="77777777" w:rsidR="00962C95" w:rsidRPr="00A108E2" w:rsidRDefault="008D2242" w:rsidP="002E4F7E">
      <w:pPr>
        <w:pStyle w:val="34b"/>
      </w:pPr>
      <w:r w:rsidRPr="00A108E2">
        <w:t>Требования, предъявляемые к квалификации персонала, эксплуатирующего Систему,</w:t>
      </w:r>
      <w:r w:rsidR="005618C4" w:rsidRPr="00A108E2">
        <w:t xml:space="preserve"> приведены в таблице (Таблица 21</w:t>
      </w:r>
      <w:r w:rsidRPr="00A108E2">
        <w:t>).</w:t>
      </w:r>
    </w:p>
    <w:p w14:paraId="341B969B" w14:textId="77777777" w:rsidR="005618C4" w:rsidRDefault="005618C4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21</w:t>
      </w:r>
      <w:r w:rsidR="00301A21">
        <w:rPr>
          <w:noProof/>
        </w:rPr>
        <w:fldChar w:fldCharType="end"/>
      </w:r>
      <w:r>
        <w:t xml:space="preserve"> - Требования к квалификации персонала, эксплуатирующего Систему.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0E5463" w14:paraId="54142B08" w14:textId="77777777" w:rsidTr="000E5463">
        <w:tc>
          <w:tcPr>
            <w:tcW w:w="4955" w:type="dxa"/>
          </w:tcPr>
          <w:p w14:paraId="216D8856" w14:textId="77777777" w:rsidR="000E5463" w:rsidRPr="000E5463" w:rsidRDefault="000E5463" w:rsidP="002E4F7E">
            <w:pPr>
              <w:pStyle w:val="34b"/>
            </w:pPr>
            <w:r w:rsidRPr="000E5463">
              <w:t>Название роли</w:t>
            </w:r>
          </w:p>
        </w:tc>
        <w:tc>
          <w:tcPr>
            <w:tcW w:w="4956" w:type="dxa"/>
          </w:tcPr>
          <w:p w14:paraId="0213FE6C" w14:textId="77777777" w:rsidR="000E5463" w:rsidRPr="000E5463" w:rsidRDefault="000E5463" w:rsidP="002E4F7E">
            <w:pPr>
              <w:pStyle w:val="34b"/>
            </w:pPr>
            <w:r w:rsidRPr="000E5463">
              <w:t>Требования к квалификации</w:t>
            </w:r>
          </w:p>
        </w:tc>
      </w:tr>
      <w:tr w:rsidR="000E5463" w14:paraId="3A1265BD" w14:textId="77777777" w:rsidTr="000E5463">
        <w:tc>
          <w:tcPr>
            <w:tcW w:w="4955" w:type="dxa"/>
          </w:tcPr>
          <w:p w14:paraId="24C3BBC9" w14:textId="77777777" w:rsidR="000E5463" w:rsidRPr="00BD51D8" w:rsidRDefault="00466A8D" w:rsidP="00BD51D8">
            <w:pPr>
              <w:pStyle w:val="34b"/>
              <w:ind w:firstLine="0"/>
              <w:rPr>
                <w:lang w:val="en-US"/>
              </w:rPr>
            </w:pPr>
            <w:r w:rsidRPr="00554AFE">
              <w:t>Начальник транспортного отдела</w:t>
            </w:r>
            <w:r w:rsidR="00BD51D8">
              <w:rPr>
                <w:lang w:val="en-US"/>
              </w:rPr>
              <w:t>.</w:t>
            </w:r>
          </w:p>
        </w:tc>
        <w:tc>
          <w:tcPr>
            <w:tcW w:w="4956" w:type="dxa"/>
          </w:tcPr>
          <w:p w14:paraId="0407CB64" w14:textId="77777777" w:rsidR="000E5463" w:rsidRPr="00BD51D8" w:rsidRDefault="00466A8D" w:rsidP="00EC3A7B">
            <w:pPr>
              <w:pStyle w:val="34b"/>
              <w:ind w:firstLine="0"/>
              <w:jc w:val="left"/>
            </w:pPr>
            <w:r w:rsidRPr="00554AFE">
              <w:t>Уверенный пользователь общераспространенного ПО (операционная система, офисное ПО, веб-браузер, почтовый клиент)</w:t>
            </w:r>
            <w:r w:rsidR="00BD51D8" w:rsidRPr="00BD51D8">
              <w:t>.</w:t>
            </w:r>
          </w:p>
        </w:tc>
      </w:tr>
      <w:tr w:rsidR="000E5463" w14:paraId="62AFDB3A" w14:textId="77777777" w:rsidTr="000E5463">
        <w:tc>
          <w:tcPr>
            <w:tcW w:w="4955" w:type="dxa"/>
          </w:tcPr>
          <w:p w14:paraId="6ED5D627" w14:textId="77777777" w:rsidR="000E5463" w:rsidRPr="00BD51D8" w:rsidRDefault="00466A8D" w:rsidP="005618C4">
            <w:pPr>
              <w:pStyle w:val="Default"/>
              <w:spacing w:line="276" w:lineRule="auto"/>
              <w:jc w:val="both"/>
              <w:rPr>
                <w:lang w:val="en-US"/>
              </w:rPr>
            </w:pPr>
            <w:r w:rsidRPr="00554AFE">
              <w:t>Офис-менеджер</w:t>
            </w:r>
            <w:r w:rsidR="00BD51D8">
              <w:rPr>
                <w:lang w:val="en-US"/>
              </w:rPr>
              <w:t>.</w:t>
            </w:r>
          </w:p>
          <w:p w14:paraId="1C8595D9" w14:textId="77777777" w:rsidR="000E5463" w:rsidRPr="00554AFE" w:rsidRDefault="000E5463" w:rsidP="002E4F7E">
            <w:pPr>
              <w:pStyle w:val="34b"/>
            </w:pPr>
          </w:p>
        </w:tc>
        <w:tc>
          <w:tcPr>
            <w:tcW w:w="4956" w:type="dxa"/>
          </w:tcPr>
          <w:p w14:paraId="4BD26D17" w14:textId="77777777" w:rsidR="000E5463" w:rsidRPr="00BD51D8" w:rsidRDefault="000E5463" w:rsidP="00EC3A7B">
            <w:pPr>
              <w:pStyle w:val="34b"/>
              <w:ind w:firstLine="0"/>
              <w:jc w:val="left"/>
            </w:pPr>
            <w:r w:rsidRPr="00554AFE">
              <w:t>Уверенный пользователь общераспространенного ПО (операционная система, офисное ПО, веб-браузер, почтовый клиент)</w:t>
            </w:r>
            <w:r w:rsidR="00BD51D8" w:rsidRPr="00BD51D8">
              <w:t>.</w:t>
            </w:r>
          </w:p>
        </w:tc>
      </w:tr>
      <w:tr w:rsidR="000E5463" w14:paraId="383C1A9C" w14:textId="77777777" w:rsidTr="000E5463">
        <w:tc>
          <w:tcPr>
            <w:tcW w:w="4955" w:type="dxa"/>
          </w:tcPr>
          <w:p w14:paraId="0F7A320A" w14:textId="77777777" w:rsidR="000E5463" w:rsidRPr="00BD51D8" w:rsidRDefault="00466A8D" w:rsidP="00BD51D8">
            <w:pPr>
              <w:pStyle w:val="34b"/>
              <w:ind w:firstLine="0"/>
              <w:rPr>
                <w:lang w:val="en-US"/>
              </w:rPr>
            </w:pPr>
            <w:r w:rsidRPr="00554AFE">
              <w:t>Механик</w:t>
            </w:r>
            <w:r w:rsidR="00BD51D8">
              <w:rPr>
                <w:lang w:val="en-US"/>
              </w:rPr>
              <w:t>.</w:t>
            </w:r>
          </w:p>
        </w:tc>
        <w:tc>
          <w:tcPr>
            <w:tcW w:w="4956" w:type="dxa"/>
          </w:tcPr>
          <w:p w14:paraId="5DDE67AC" w14:textId="77777777" w:rsidR="000E5463" w:rsidRPr="00BD51D8" w:rsidRDefault="000E5463" w:rsidP="00EC3A7B">
            <w:pPr>
              <w:pStyle w:val="34b"/>
              <w:ind w:firstLine="0"/>
              <w:jc w:val="left"/>
            </w:pPr>
            <w:r w:rsidRPr="00554AFE">
              <w:t>Уверенный пользователь общераспространенного ПО (операционная система, офисное ПО, веб-браузер, почтовый клиент)</w:t>
            </w:r>
            <w:r w:rsidR="00BD51D8" w:rsidRPr="00BD51D8">
              <w:t>.</w:t>
            </w:r>
          </w:p>
        </w:tc>
      </w:tr>
      <w:tr w:rsidR="00554AFE" w14:paraId="326B35A9" w14:textId="77777777" w:rsidTr="000E5463">
        <w:tc>
          <w:tcPr>
            <w:tcW w:w="4955" w:type="dxa"/>
          </w:tcPr>
          <w:p w14:paraId="74D5A670" w14:textId="77777777" w:rsidR="00554AFE" w:rsidRPr="00BD51D8" w:rsidRDefault="00554AFE" w:rsidP="00BD51D8">
            <w:pPr>
              <w:pStyle w:val="34b"/>
              <w:ind w:firstLine="0"/>
              <w:rPr>
                <w:lang w:val="en-US"/>
              </w:rPr>
            </w:pPr>
            <w:r w:rsidRPr="00554AFE">
              <w:t>Бухгалтер</w:t>
            </w:r>
            <w:r w:rsidR="00BD51D8">
              <w:rPr>
                <w:lang w:val="en-US"/>
              </w:rPr>
              <w:t>.</w:t>
            </w:r>
          </w:p>
        </w:tc>
        <w:tc>
          <w:tcPr>
            <w:tcW w:w="4956" w:type="dxa"/>
          </w:tcPr>
          <w:p w14:paraId="435F19BD" w14:textId="77777777" w:rsidR="00554AFE" w:rsidRPr="00BD51D8" w:rsidRDefault="00554AFE" w:rsidP="00EC3A7B">
            <w:pPr>
              <w:pStyle w:val="34b"/>
              <w:ind w:firstLine="0"/>
              <w:jc w:val="left"/>
            </w:pPr>
            <w:r w:rsidRPr="00554AFE">
              <w:t>Уверенный пользователь общераспространенного ПО (операционная система, офисное ПО, веб-браузер, почтовый клиент)</w:t>
            </w:r>
            <w:r w:rsidR="00BD51D8" w:rsidRPr="00BD51D8">
              <w:t>.</w:t>
            </w:r>
          </w:p>
        </w:tc>
      </w:tr>
    </w:tbl>
    <w:p w14:paraId="55F6719B" w14:textId="77777777" w:rsidR="00962C95" w:rsidRPr="00962C95" w:rsidRDefault="00962C95" w:rsidP="002E4F7E">
      <w:pPr>
        <w:pStyle w:val="34b"/>
      </w:pPr>
    </w:p>
    <w:p w14:paraId="6A711FA6" w14:textId="77777777" w:rsidR="00962C95" w:rsidRDefault="00962C95" w:rsidP="00A108E2">
      <w:pPr>
        <w:pStyle w:val="4"/>
        <w:spacing w:line="276" w:lineRule="auto"/>
      </w:pPr>
      <w:r>
        <w:t>Требования к организации функционирования АС и порядку взаимодействия персонала и пользователей АС</w:t>
      </w:r>
    </w:p>
    <w:p w14:paraId="10D80311" w14:textId="77777777" w:rsidR="00F02EBE" w:rsidRDefault="00F02EBE" w:rsidP="00BD51D8">
      <w:pPr>
        <w:pStyle w:val="34ff3"/>
      </w:pPr>
      <w:r>
        <w:t>В соответствии с ГОСТ 34, персонал, работающий с</w:t>
      </w:r>
      <w:r w:rsidR="00BD51D8">
        <w:t xml:space="preserve"> Системой и выполняющий функции </w:t>
      </w:r>
      <w:r>
        <w:t>её сопровождения и обслуживания, должен соблюдать следующий режим работы:</w:t>
      </w:r>
    </w:p>
    <w:p w14:paraId="49FA5BE5" w14:textId="77777777" w:rsidR="00BD51D8" w:rsidRDefault="00BD51D8" w:rsidP="00BD51D8">
      <w:pPr>
        <w:pStyle w:val="3413"/>
        <w:numPr>
          <w:ilvl w:val="0"/>
          <w:numId w:val="0"/>
        </w:numPr>
        <w:ind w:left="1191" w:hanging="482"/>
      </w:pPr>
    </w:p>
    <w:p w14:paraId="24A44D4A" w14:textId="77777777" w:rsidR="00F02EBE" w:rsidRDefault="00BD51D8" w:rsidP="002E4F7E">
      <w:pPr>
        <w:pStyle w:val="3413"/>
      </w:pPr>
      <w:r>
        <w:t>н</w:t>
      </w:r>
      <w:r w:rsidR="00F02EBE">
        <w:t>ачальник транспортного отдела – в соответствии с основным рабочим графиком подразделений предприятия,</w:t>
      </w:r>
      <w:r w:rsidR="00EC3A7B">
        <w:t xml:space="preserve"> на котором установлена Система</w:t>
      </w:r>
      <w:r w:rsidR="00EC3A7B" w:rsidRPr="00EC3A7B">
        <w:t>;</w:t>
      </w:r>
    </w:p>
    <w:p w14:paraId="4E35D557" w14:textId="77777777" w:rsidR="00F02EBE" w:rsidRDefault="00BD51D8" w:rsidP="002E4F7E">
      <w:pPr>
        <w:pStyle w:val="3413"/>
      </w:pPr>
      <w:r>
        <w:t>о</w:t>
      </w:r>
      <w:r w:rsidR="00F02EBE">
        <w:t>фис-менеджер – в соответствии с основным рабочим графиком подразделений предприятия, на котором у</w:t>
      </w:r>
      <w:r w:rsidR="00EC3A7B">
        <w:t>становлена Система;</w:t>
      </w:r>
    </w:p>
    <w:p w14:paraId="0246530F" w14:textId="77777777" w:rsidR="00F02EBE" w:rsidRDefault="00BD51D8" w:rsidP="002E4F7E">
      <w:pPr>
        <w:pStyle w:val="3413"/>
      </w:pPr>
      <w:r>
        <w:t>м</w:t>
      </w:r>
      <w:r w:rsidR="00F02EBE">
        <w:t>еханик – в соответствии с основным рабочим графиком подразделений предприятия,</w:t>
      </w:r>
      <w:r w:rsidR="00EC3A7B">
        <w:t xml:space="preserve"> на котором установлена Система;</w:t>
      </w:r>
    </w:p>
    <w:p w14:paraId="5EED21DE" w14:textId="77777777" w:rsidR="00F02EBE" w:rsidRDefault="00BD51D8" w:rsidP="002E4F7E">
      <w:pPr>
        <w:pStyle w:val="3413"/>
      </w:pPr>
      <w:r>
        <w:t>б</w:t>
      </w:r>
      <w:r w:rsidR="00F02EBE">
        <w:t>ухгалтер – в соответствии с основным рабочим графиком подразделений предприятия, на котором установлена Система.</w:t>
      </w:r>
    </w:p>
    <w:p w14:paraId="4A391D10" w14:textId="77777777" w:rsidR="00BD51D8" w:rsidRDefault="00BD51D8" w:rsidP="00BD51D8">
      <w:pPr>
        <w:pStyle w:val="3413"/>
        <w:numPr>
          <w:ilvl w:val="0"/>
          <w:numId w:val="0"/>
        </w:numPr>
        <w:ind w:left="1191"/>
      </w:pPr>
    </w:p>
    <w:p w14:paraId="0C1CD05F" w14:textId="77777777" w:rsidR="00AD6256" w:rsidRDefault="00BD51D8" w:rsidP="00BD51D8">
      <w:pPr>
        <w:pStyle w:val="34ff3"/>
      </w:pPr>
      <w:r>
        <w:t>Р</w:t>
      </w:r>
      <w:r w:rsidR="00F02EBE">
        <w:t>ежим работы указанных специалистов определяется внутренними регламентами организации и не должен противоречить требованиям трудового законодательства.</w:t>
      </w:r>
    </w:p>
    <w:p w14:paraId="48729305" w14:textId="77777777" w:rsidR="00962C95" w:rsidRPr="00962C95" w:rsidRDefault="00962C95" w:rsidP="002E4F7E">
      <w:pPr>
        <w:pStyle w:val="34b"/>
      </w:pPr>
    </w:p>
    <w:p w14:paraId="6E7EFDBB" w14:textId="77777777" w:rsidR="00962C95" w:rsidRPr="00962C95" w:rsidRDefault="00962C95" w:rsidP="002E4F7E">
      <w:pPr>
        <w:pStyle w:val="34b"/>
      </w:pPr>
    </w:p>
    <w:p w14:paraId="18D8E3C0" w14:textId="77777777" w:rsidR="00962C95" w:rsidRDefault="00962C95" w:rsidP="002E4F7E">
      <w:pPr>
        <w:pStyle w:val="34b"/>
      </w:pPr>
    </w:p>
    <w:p w14:paraId="53A5F71E" w14:textId="77777777" w:rsidR="00A13442" w:rsidRDefault="00A13442" w:rsidP="002E4F7E">
      <w:pPr>
        <w:pStyle w:val="34b"/>
      </w:pPr>
    </w:p>
    <w:p w14:paraId="210626D9" w14:textId="77777777" w:rsidR="00A13442" w:rsidRDefault="00A13442" w:rsidP="002E4F7E">
      <w:pPr>
        <w:pStyle w:val="34b"/>
      </w:pPr>
    </w:p>
    <w:p w14:paraId="040D0A5C" w14:textId="77777777" w:rsidR="00AE5166" w:rsidRDefault="00AE5166" w:rsidP="002E4F7E">
      <w:pPr>
        <w:pStyle w:val="34fffa"/>
      </w:pPr>
    </w:p>
    <w:p w14:paraId="03530F64" w14:textId="77777777" w:rsidR="0048672C" w:rsidRDefault="0048672C" w:rsidP="005618C4">
      <w:pPr>
        <w:pStyle w:val="2"/>
        <w:spacing w:line="276" w:lineRule="auto"/>
      </w:pPr>
      <w:bookmarkStart w:id="49" w:name="_Toc134680035"/>
      <w:r>
        <w:t>Общие технические требования к АС</w:t>
      </w:r>
      <w:bookmarkEnd w:id="49"/>
    </w:p>
    <w:p w14:paraId="24822A00" w14:textId="77777777" w:rsidR="00224EE4" w:rsidRDefault="00224EE4" w:rsidP="005618C4">
      <w:pPr>
        <w:pStyle w:val="3"/>
        <w:spacing w:line="276" w:lineRule="auto"/>
      </w:pPr>
      <w:bookmarkStart w:id="50" w:name="_Toc134680036"/>
      <w:r>
        <w:t>Требования к численности и квалификации персонала и пользователей АС</w:t>
      </w:r>
      <w:bookmarkEnd w:id="50"/>
      <w:r w:rsidR="00EC3A7B" w:rsidRPr="00EC3A7B">
        <w:t>.</w:t>
      </w:r>
    </w:p>
    <w:p w14:paraId="3091FE19" w14:textId="77777777" w:rsidR="00B37DA3" w:rsidRPr="00BD51D8" w:rsidRDefault="00B37DA3" w:rsidP="00BD51D8">
      <w:pPr>
        <w:pStyle w:val="34b"/>
      </w:pPr>
      <w:r w:rsidRPr="00BD51D8">
        <w:t>Система должна обеспечивать возможность дальнейшего развития и модернизации, расширение функциональных возможностей за счет дополнительной разработки и внедрения новых программных модулей.</w:t>
      </w:r>
    </w:p>
    <w:p w14:paraId="6BCDC31F" w14:textId="77777777" w:rsidR="00B37DA3" w:rsidRPr="00BD51D8" w:rsidRDefault="00B37DA3" w:rsidP="00BD51D8">
      <w:pPr>
        <w:pStyle w:val="34b"/>
      </w:pPr>
      <w:r w:rsidRPr="00BD51D8">
        <w:t>Система должна обеспечивать возможность увеличения производительности за счет масштабирования комплекса технических средств Системы без необходимости изменения ПО Системы.</w:t>
      </w:r>
    </w:p>
    <w:p w14:paraId="4FC36563" w14:textId="77777777" w:rsidR="00BE51CE" w:rsidRPr="00BD51D8" w:rsidRDefault="00B37DA3" w:rsidP="00BD51D8">
      <w:pPr>
        <w:pStyle w:val="34b"/>
      </w:pPr>
      <w:r w:rsidRPr="00BD51D8">
        <w:t>Для подвижных АС в требования к транспортабельности включают конструктивные требования, обеспечивающие транспортабельность технических средств системы, а также требования к транспортным средствам.</w:t>
      </w:r>
    </w:p>
    <w:p w14:paraId="16155AD0" w14:textId="77777777" w:rsidR="00224EE4" w:rsidRDefault="00224EE4" w:rsidP="002E4F7E">
      <w:pPr>
        <w:pStyle w:val="34b"/>
      </w:pPr>
    </w:p>
    <w:p w14:paraId="4C499ADA" w14:textId="77777777" w:rsidR="00BE51CE" w:rsidRPr="00224EE4" w:rsidRDefault="00BE51CE" w:rsidP="002E4F7E">
      <w:pPr>
        <w:pStyle w:val="34b"/>
      </w:pPr>
    </w:p>
    <w:p w14:paraId="3EC68D5D" w14:textId="77777777" w:rsidR="00224EE4" w:rsidRDefault="00224EE4" w:rsidP="005618C4">
      <w:pPr>
        <w:pStyle w:val="3"/>
        <w:spacing w:line="276" w:lineRule="auto"/>
      </w:pPr>
      <w:bookmarkStart w:id="51" w:name="_Toc134680037"/>
      <w:r>
        <w:t>Требования к показателям назначения</w:t>
      </w:r>
      <w:bookmarkEnd w:id="51"/>
    </w:p>
    <w:p w14:paraId="6229FF67" w14:textId="77777777" w:rsidR="001476DC" w:rsidRPr="00A108E2" w:rsidRDefault="001476DC" w:rsidP="002E4F7E">
      <w:pPr>
        <w:pStyle w:val="34b"/>
      </w:pPr>
      <w:r w:rsidRPr="00A108E2">
        <w:t>Система должна обеспечивать возможность исторического хранения данных с глубиной не менее 5 лет.</w:t>
      </w:r>
    </w:p>
    <w:p w14:paraId="0037EB5D" w14:textId="77777777" w:rsidR="001476DC" w:rsidRPr="00A108E2" w:rsidRDefault="001476DC" w:rsidP="002E4F7E">
      <w:pPr>
        <w:pStyle w:val="34b"/>
      </w:pPr>
      <w:r w:rsidRPr="00A108E2">
        <w:t>Система должна обеспечивать возможность одновременной работы не менее 100 авторизованных пользователей, при этом время отклика Системы при открытии экранных форм не должно превышать 3 сек.</w:t>
      </w:r>
    </w:p>
    <w:p w14:paraId="7C4CF332" w14:textId="77777777" w:rsidR="001476DC" w:rsidRPr="00A108E2" w:rsidRDefault="001476DC" w:rsidP="002E4F7E">
      <w:pPr>
        <w:pStyle w:val="34b"/>
      </w:pPr>
      <w:r w:rsidRPr="00A108E2">
        <w:t>Система должна предусматривать возможность масштабирования по производительности (в том числе — увеличения числа пользователей сверх расчетного значения) без модификации ПО Системы путем модернизации используемого комплекса технических средств.</w:t>
      </w:r>
    </w:p>
    <w:p w14:paraId="2F1AD002" w14:textId="77777777" w:rsidR="00C62A6E" w:rsidRDefault="00C62A6E" w:rsidP="005618C4">
      <w:pPr>
        <w:pStyle w:val="3"/>
        <w:spacing w:line="276" w:lineRule="auto"/>
      </w:pPr>
      <w:bookmarkStart w:id="52" w:name="_Toc134680038"/>
      <w:bookmarkStart w:id="53" w:name="_Toc134680039"/>
      <w:r>
        <w:t>Требования к надежности</w:t>
      </w:r>
      <w:bookmarkEnd w:id="52"/>
    </w:p>
    <w:p w14:paraId="32AAB4EB" w14:textId="77777777" w:rsidR="00C62A6E" w:rsidRPr="00A108E2" w:rsidRDefault="00C62A6E" w:rsidP="002E4F7E">
      <w:pPr>
        <w:pStyle w:val="34b"/>
      </w:pPr>
      <w:r w:rsidRPr="00A108E2">
        <w:t>Система должна обеспечивать возможность дальнейшего развития и модернизации, расширение функциональных возможностей за счет дополнительной разработки и внедрения новых программных модулей.</w:t>
      </w:r>
    </w:p>
    <w:p w14:paraId="59EB6D31" w14:textId="77777777" w:rsidR="00C62A6E" w:rsidRPr="00A108E2" w:rsidRDefault="00C62A6E" w:rsidP="002E4F7E">
      <w:pPr>
        <w:pStyle w:val="34b"/>
      </w:pPr>
      <w:r w:rsidRPr="00A108E2">
        <w:t>Система должна обеспечивать возможность увеличения производительности за счет масштабирования комплекса технических средств Системы без необходимости изменения ПО Системы.</w:t>
      </w:r>
    </w:p>
    <w:p w14:paraId="37C8D821" w14:textId="77777777" w:rsidR="00C62A6E" w:rsidRPr="00A108E2" w:rsidRDefault="00C62A6E" w:rsidP="002E4F7E">
      <w:pPr>
        <w:pStyle w:val="34b"/>
      </w:pPr>
      <w:r w:rsidRPr="00A108E2">
        <w:t>Для подвижных АС в требования к транспортабельности включают конструктивные требования, обеспечивающие транспортабельность технических средств системы, а также требования к транспортным средствам.</w:t>
      </w:r>
    </w:p>
    <w:p w14:paraId="2F182FF9" w14:textId="77777777" w:rsidR="00224EE4" w:rsidRDefault="00224EE4" w:rsidP="005618C4">
      <w:pPr>
        <w:pStyle w:val="3"/>
        <w:spacing w:line="276" w:lineRule="auto"/>
      </w:pPr>
      <w:r>
        <w:t>Требования по безопасности</w:t>
      </w:r>
      <w:bookmarkEnd w:id="53"/>
    </w:p>
    <w:p w14:paraId="4DF52FF5" w14:textId="77777777" w:rsidR="00D3157E" w:rsidRPr="00BD51D8" w:rsidRDefault="00D3157E" w:rsidP="00BD51D8">
      <w:pPr>
        <w:pStyle w:val="34b"/>
      </w:pPr>
      <w:r w:rsidRPr="00BD51D8">
        <w:t>Все внешние элементы технических средств системы, находящиеся под напряжением, должны иметь защиту от случайного прикосновения, а сами технические средства иметь зануление или защитное заземление в соответствии с ГОСТ 12.1.030-81.</w:t>
      </w:r>
    </w:p>
    <w:p w14:paraId="523DB54D" w14:textId="77777777" w:rsidR="00D3157E" w:rsidRPr="00BD51D8" w:rsidRDefault="00D3157E" w:rsidP="00BD51D8">
      <w:pPr>
        <w:pStyle w:val="34b"/>
      </w:pPr>
      <w:r w:rsidRPr="00BD51D8">
        <w:t>Система электропитания должна обеспечивать защитное отключение при перегрузках и коротких замыканиях в цепях нагрузки, а также аварийное ручное отключение. Общие требования пожарной безопасности должны соответствовать нормам на бытовое электрооборудование.</w:t>
      </w:r>
    </w:p>
    <w:p w14:paraId="24612902" w14:textId="77777777" w:rsidR="00224EE4" w:rsidRPr="00BD51D8" w:rsidRDefault="00D3157E" w:rsidP="00BD51D8">
      <w:pPr>
        <w:pStyle w:val="34b"/>
      </w:pPr>
      <w:r w:rsidRPr="00BD51D8">
        <w:t>Факторы, оказывающие вредные воздействия на здоровье со стороны всех элементов системы (в том числе инфракрасное, ультрафиолетовое, рентгеновское и электромагнитное излучения, вибрация, шум, электростатические поля, ультразвук строчной частоты и т.д.), не должны превышать действующих норм (СП 2.2.3670-20).</w:t>
      </w:r>
    </w:p>
    <w:p w14:paraId="3E6F09FE" w14:textId="77777777" w:rsidR="00C23236" w:rsidRPr="00224EE4" w:rsidRDefault="00C23236" w:rsidP="002E4F7E">
      <w:pPr>
        <w:pStyle w:val="34b"/>
      </w:pPr>
    </w:p>
    <w:p w14:paraId="44DF2E10" w14:textId="77777777" w:rsidR="00224EE4" w:rsidRDefault="00224EE4" w:rsidP="005618C4">
      <w:pPr>
        <w:pStyle w:val="3"/>
        <w:spacing w:line="276" w:lineRule="auto"/>
      </w:pPr>
      <w:bookmarkStart w:id="54" w:name="_Toc134680040"/>
      <w:r>
        <w:t>Требования к эргономике и технической эстетике</w:t>
      </w:r>
      <w:bookmarkEnd w:id="54"/>
    </w:p>
    <w:p w14:paraId="40F6FF05" w14:textId="77777777" w:rsidR="00B37DA3" w:rsidRPr="00A108E2" w:rsidRDefault="00B37DA3" w:rsidP="002E4F7E">
      <w:pPr>
        <w:pStyle w:val="34b"/>
      </w:pPr>
      <w:bookmarkStart w:id="55" w:name="_Toc134680041"/>
      <w:r w:rsidRPr="00A108E2">
        <w:t>Система должна обеспечивать возможность дальнейшего развития и модернизации, расширение функциональных возможностей за счет дополнительной разработки и внедрения новых программных модулей.</w:t>
      </w:r>
    </w:p>
    <w:p w14:paraId="5EA2292C" w14:textId="77777777" w:rsidR="00B37DA3" w:rsidRPr="00A108E2" w:rsidRDefault="00B37DA3" w:rsidP="002E4F7E">
      <w:pPr>
        <w:pStyle w:val="34b"/>
      </w:pPr>
      <w:r w:rsidRPr="00A108E2">
        <w:t>Система должна обеспечивать возможность увеличения производительности за счет масштабирования комплекса технических средств Системы без необходимости изменения ПО Системы.</w:t>
      </w:r>
    </w:p>
    <w:p w14:paraId="0E126C55" w14:textId="77777777" w:rsidR="00D3157E" w:rsidRPr="00A108E2" w:rsidRDefault="00B37DA3" w:rsidP="002E4F7E">
      <w:pPr>
        <w:pStyle w:val="34b"/>
      </w:pPr>
      <w:r w:rsidRPr="00A108E2">
        <w:t>Для подвижных АС в требования к транспортабельности включают конструктивные требования, обеспечивающие транспортабельность технических средств системы, а также требования к транспортным средствам.</w:t>
      </w:r>
    </w:p>
    <w:p w14:paraId="73D2A934" w14:textId="77777777" w:rsidR="00D3157E" w:rsidRPr="00A108E2" w:rsidRDefault="00D3157E" w:rsidP="002E4F7E">
      <w:pPr>
        <w:pStyle w:val="34b"/>
      </w:pPr>
    </w:p>
    <w:p w14:paraId="73B23629" w14:textId="77777777" w:rsidR="00D3157E" w:rsidRPr="00A108E2" w:rsidRDefault="00D3157E" w:rsidP="002E4F7E">
      <w:pPr>
        <w:pStyle w:val="34b"/>
      </w:pPr>
      <w:r w:rsidRPr="00A108E2">
        <w:t xml:space="preserve">Интерфейс должен соответствовать современным эргономическим требованиям и обеспечивать удобный доступ к основным функциям системы. </w:t>
      </w:r>
    </w:p>
    <w:p w14:paraId="16D4AFEB" w14:textId="77777777" w:rsidR="00D3157E" w:rsidRPr="00A108E2" w:rsidRDefault="00D3157E" w:rsidP="002E4F7E">
      <w:pPr>
        <w:pStyle w:val="34b"/>
      </w:pPr>
      <w:r w:rsidRPr="00A108E2">
        <w:t xml:space="preserve">Интерфейс должен быть рассчитан на преимущественное использование манипулятора типа «мышь», то есть управление Системой должно осуществляться с помощью набора экранных меню, кнопок, значков и т.п. элементов. Клавиатурный режим ввода должен использоваться главным образом при заполнении и/или редактировании текстовых и числовых полей экранных форм. </w:t>
      </w:r>
    </w:p>
    <w:p w14:paraId="786D88EF" w14:textId="77777777" w:rsidR="00224EE4" w:rsidRDefault="00D3157E" w:rsidP="005618C4">
      <w:pPr>
        <w:pStyle w:val="3"/>
        <w:spacing w:line="276" w:lineRule="auto"/>
      </w:pPr>
      <w:r>
        <w:rPr>
          <w:szCs w:val="28"/>
        </w:rPr>
        <w:t xml:space="preserve"> </w:t>
      </w:r>
      <w:r w:rsidR="00224EE4">
        <w:t>Требования к транспортабельности для подвижных АС</w:t>
      </w:r>
      <w:bookmarkEnd w:id="55"/>
    </w:p>
    <w:p w14:paraId="1D2B2C5E" w14:textId="77777777" w:rsidR="00EE55BF" w:rsidRPr="00A108E2" w:rsidRDefault="00EE55BF" w:rsidP="002E4F7E">
      <w:pPr>
        <w:pStyle w:val="34b"/>
      </w:pPr>
      <w:r w:rsidRPr="00A108E2">
        <w:t>Условия эксплуатации, а также виды и периодичность обслуживания технических средств Системы должны соответствовать требованиям по эксплуатации, техническому обслуживанию, ремонту и хранению, изложенным в документации завода-изготовителя (производителя) на них.</w:t>
      </w:r>
    </w:p>
    <w:p w14:paraId="1C51C939" w14:textId="77777777" w:rsidR="00EC3A7B" w:rsidRDefault="00EC3A7B">
      <w:pPr>
        <w:rPr>
          <w:lang w:eastAsia="x-none"/>
        </w:rPr>
      </w:pPr>
      <w:r>
        <w:br w:type="page"/>
      </w:r>
    </w:p>
    <w:p w14:paraId="08A15698" w14:textId="77777777" w:rsidR="00224EE4" w:rsidRPr="00A108E2" w:rsidRDefault="00224EE4" w:rsidP="002E4F7E">
      <w:pPr>
        <w:pStyle w:val="34b"/>
      </w:pPr>
    </w:p>
    <w:p w14:paraId="3083B240" w14:textId="77777777" w:rsidR="00224EE4" w:rsidRDefault="00224EE4" w:rsidP="005618C4">
      <w:pPr>
        <w:pStyle w:val="3"/>
        <w:spacing w:line="276" w:lineRule="auto"/>
      </w:pPr>
      <w:bookmarkStart w:id="56" w:name="_Toc134680042"/>
      <w:r>
        <w:t>Требования к эксплуатации, техническому обслуживанию, ремонту и хранению компонентов АС</w:t>
      </w:r>
      <w:bookmarkEnd w:id="56"/>
    </w:p>
    <w:p w14:paraId="475A2175" w14:textId="77777777" w:rsidR="00D3157E" w:rsidRPr="00A108E2" w:rsidRDefault="00D3157E" w:rsidP="002E4F7E">
      <w:pPr>
        <w:pStyle w:val="34b"/>
      </w:pPr>
      <w:r w:rsidRPr="00A108E2">
        <w:t xml:space="preserve">Эксплуатация Системы должна выполняться при нормальных климатических условиях согласно п. 3.15 ГОСТ 151501: </w:t>
      </w:r>
    </w:p>
    <w:p w14:paraId="67C26808" w14:textId="77777777" w:rsidR="00D3157E" w:rsidRPr="00A108E2" w:rsidRDefault="00D3157E" w:rsidP="002E4F7E">
      <w:pPr>
        <w:pStyle w:val="34b"/>
      </w:pPr>
      <w:r w:rsidRPr="00A108E2">
        <w:t xml:space="preserve">– температура окружающей среды — от 15 до 35 °С; </w:t>
      </w:r>
    </w:p>
    <w:p w14:paraId="281DF5A4" w14:textId="77777777" w:rsidR="00D3157E" w:rsidRPr="00A108E2" w:rsidRDefault="00D3157E" w:rsidP="002E4F7E">
      <w:pPr>
        <w:pStyle w:val="34b"/>
      </w:pPr>
      <w:r w:rsidRPr="00A108E2">
        <w:t xml:space="preserve">– относительная влажность воздуха — от 45 до 80 %; </w:t>
      </w:r>
    </w:p>
    <w:p w14:paraId="20655C49" w14:textId="77777777" w:rsidR="00D3157E" w:rsidRPr="00A108E2" w:rsidRDefault="00D3157E" w:rsidP="002E4F7E">
      <w:pPr>
        <w:pStyle w:val="34b"/>
      </w:pPr>
      <w:r w:rsidRPr="00A108E2">
        <w:t xml:space="preserve">– атмосферное давление — от 630 до 800 мм рт. ст. </w:t>
      </w:r>
    </w:p>
    <w:p w14:paraId="6B922FD6" w14:textId="77777777" w:rsidR="00D3157E" w:rsidRPr="00A108E2" w:rsidRDefault="00D3157E" w:rsidP="002E4F7E">
      <w:pPr>
        <w:pStyle w:val="34b"/>
      </w:pPr>
    </w:p>
    <w:p w14:paraId="62422458" w14:textId="77777777" w:rsidR="00D3157E" w:rsidRPr="00A108E2" w:rsidRDefault="00D3157E" w:rsidP="002E4F7E">
      <w:pPr>
        <w:pStyle w:val="34b"/>
      </w:pPr>
      <w:r w:rsidRPr="00A108E2">
        <w:t xml:space="preserve">Климатические условия эксплуатации должны удовлетворять требованиям, предъявляемым к техническим средствам в части условий их эксплуатации. </w:t>
      </w:r>
    </w:p>
    <w:p w14:paraId="1E792AB3" w14:textId="77777777" w:rsidR="00D3157E" w:rsidRPr="00A108E2" w:rsidRDefault="00D3157E" w:rsidP="002E4F7E">
      <w:pPr>
        <w:pStyle w:val="34b"/>
      </w:pPr>
      <w:r w:rsidRPr="00A108E2">
        <w:t xml:space="preserve">При эксплуатации должны соблюдаться правила охраны труда и техники безопасности, и руководствоваться следующими нормативными документами: </w:t>
      </w:r>
    </w:p>
    <w:p w14:paraId="2967C9A1" w14:textId="77777777" w:rsidR="00D3157E" w:rsidRPr="00A108E2" w:rsidRDefault="00D3157E" w:rsidP="002E4F7E">
      <w:pPr>
        <w:pStyle w:val="34b"/>
      </w:pPr>
      <w:r w:rsidRPr="00A108E2">
        <w:t xml:space="preserve">– правила устройства электроустановок. Издание </w:t>
      </w:r>
      <w:r w:rsidR="00EC3A7B">
        <w:t>7</w:t>
      </w:r>
      <w:r w:rsidR="00EC3A7B">
        <w:rPr>
          <w:rStyle w:val="a9"/>
        </w:rPr>
        <w:footnoteReference w:id="2"/>
      </w:r>
      <w:r w:rsidRPr="00A108E2">
        <w:t xml:space="preserve">; </w:t>
      </w:r>
    </w:p>
    <w:p w14:paraId="0DAEEC99" w14:textId="77777777" w:rsidR="00D3157E" w:rsidRPr="00A108E2" w:rsidRDefault="00D3157E" w:rsidP="002E4F7E">
      <w:pPr>
        <w:pStyle w:val="34b"/>
      </w:pPr>
      <w:r w:rsidRPr="00A108E2">
        <w:t>– правила технической эксплуатаци</w:t>
      </w:r>
      <w:r w:rsidR="00EC3A7B">
        <w:t>и электроустановок потребителей</w:t>
      </w:r>
      <w:r w:rsidRPr="00A108E2">
        <w:t xml:space="preserve">. </w:t>
      </w:r>
      <w:r w:rsidR="00EC3A7B">
        <w:rPr>
          <w:rStyle w:val="a9"/>
        </w:rPr>
        <w:footnoteReference w:id="3"/>
      </w:r>
    </w:p>
    <w:p w14:paraId="0AB76B86" w14:textId="77777777" w:rsidR="00D3157E" w:rsidRPr="00A108E2" w:rsidRDefault="00D3157E" w:rsidP="002E4F7E">
      <w:pPr>
        <w:pStyle w:val="34b"/>
      </w:pPr>
    </w:p>
    <w:p w14:paraId="39A4A129" w14:textId="77777777" w:rsidR="00D3157E" w:rsidRPr="00A108E2" w:rsidRDefault="00D3157E" w:rsidP="002E4F7E">
      <w:pPr>
        <w:pStyle w:val="34b"/>
      </w:pPr>
      <w:r w:rsidRPr="00A108E2">
        <w:t xml:space="preserve">При эксплуатации должны быть обеспечены следующие требования электробезопасности: </w:t>
      </w:r>
    </w:p>
    <w:p w14:paraId="7BC7858C" w14:textId="77777777" w:rsidR="00D3157E" w:rsidRPr="00A108E2" w:rsidRDefault="00D3157E" w:rsidP="002E4F7E">
      <w:pPr>
        <w:pStyle w:val="34b"/>
      </w:pPr>
      <w:r w:rsidRPr="00A108E2">
        <w:t xml:space="preserve">– защита персонала от поражения электрическим током; </w:t>
      </w:r>
    </w:p>
    <w:p w14:paraId="305B3C07" w14:textId="77777777" w:rsidR="00D3157E" w:rsidRPr="00A108E2" w:rsidRDefault="00D3157E" w:rsidP="002E4F7E">
      <w:pPr>
        <w:pStyle w:val="34b"/>
      </w:pPr>
      <w:r w:rsidRPr="00A108E2">
        <w:t xml:space="preserve">– заземление всего оборудования; </w:t>
      </w:r>
    </w:p>
    <w:p w14:paraId="371AAF3C" w14:textId="77777777" w:rsidR="00D3157E" w:rsidRPr="00A108E2" w:rsidRDefault="00D3157E" w:rsidP="002E4F7E">
      <w:pPr>
        <w:pStyle w:val="34b"/>
      </w:pPr>
      <w:r w:rsidRPr="00A108E2">
        <w:t xml:space="preserve">– электрическое сопротивление изоляции между токоведущими цепями 220 В и корпусами оборудования должно быть не менее 20 МОм. </w:t>
      </w:r>
    </w:p>
    <w:p w14:paraId="15C170B5" w14:textId="77777777" w:rsidR="00D3157E" w:rsidRPr="00A108E2" w:rsidRDefault="00D3157E" w:rsidP="002E4F7E">
      <w:pPr>
        <w:pStyle w:val="34b"/>
      </w:pPr>
    </w:p>
    <w:p w14:paraId="390D9669" w14:textId="77777777" w:rsidR="00D3157E" w:rsidRPr="00A108E2" w:rsidRDefault="00D3157E" w:rsidP="002E4F7E">
      <w:pPr>
        <w:pStyle w:val="34b"/>
      </w:pPr>
      <w:r w:rsidRPr="00A108E2">
        <w:t xml:space="preserve">При эксплуатации должны выполняться следующие требования безопасности: </w:t>
      </w:r>
    </w:p>
    <w:p w14:paraId="59501EFF" w14:textId="77777777" w:rsidR="00D3157E" w:rsidRPr="00A108E2" w:rsidRDefault="00D3157E" w:rsidP="002E4F7E">
      <w:pPr>
        <w:pStyle w:val="34b"/>
      </w:pPr>
      <w:r w:rsidRPr="00A108E2">
        <w:t xml:space="preserve">– доступ посторонних лиц к месту эксплуатации должен быть ограничен; </w:t>
      </w:r>
    </w:p>
    <w:p w14:paraId="71C20935" w14:textId="77777777" w:rsidR="00D3157E" w:rsidRPr="00A108E2" w:rsidRDefault="00D3157E" w:rsidP="002E4F7E">
      <w:pPr>
        <w:pStyle w:val="34b"/>
      </w:pPr>
      <w:r w:rsidRPr="00A108E2">
        <w:t xml:space="preserve">– подходы к высоковольтному оборудованию должны быть изолированы диэлектрическими ковриками, испытанными на пробой; </w:t>
      </w:r>
    </w:p>
    <w:p w14:paraId="3BE817A9" w14:textId="77777777" w:rsidR="00D3157E" w:rsidRPr="00A108E2" w:rsidRDefault="00D3157E" w:rsidP="002E4F7E">
      <w:pPr>
        <w:pStyle w:val="34b"/>
      </w:pPr>
      <w:r w:rsidRPr="00A108E2">
        <w:t xml:space="preserve">– оборудование должно быть надежно заземлено с помощью штатных узлов защитного заземления проводниками соответствующего сечения. </w:t>
      </w:r>
    </w:p>
    <w:p w14:paraId="51E08D54" w14:textId="77777777" w:rsidR="00224EE4" w:rsidRPr="00A108E2" w:rsidRDefault="00224EE4" w:rsidP="002E4F7E">
      <w:pPr>
        <w:pStyle w:val="34b"/>
      </w:pPr>
    </w:p>
    <w:p w14:paraId="2E9AAEAD" w14:textId="77777777" w:rsidR="00224EE4" w:rsidRPr="00224EE4" w:rsidRDefault="00224EE4" w:rsidP="002E4F7E">
      <w:pPr>
        <w:pStyle w:val="34b"/>
      </w:pPr>
    </w:p>
    <w:p w14:paraId="7F2BF08B" w14:textId="77777777" w:rsidR="00224EE4" w:rsidRDefault="00224EE4" w:rsidP="005618C4">
      <w:pPr>
        <w:pStyle w:val="3"/>
        <w:spacing w:line="276" w:lineRule="auto"/>
      </w:pPr>
      <w:bookmarkStart w:id="57" w:name="_Toc134680043"/>
      <w:r>
        <w:t>Требования к защите информации от несанкционированного доступа</w:t>
      </w:r>
      <w:bookmarkEnd w:id="57"/>
    </w:p>
    <w:p w14:paraId="53B8128F" w14:textId="77777777" w:rsidR="003E76E7" w:rsidRDefault="00EE55BF" w:rsidP="002E4F7E">
      <w:pPr>
        <w:pStyle w:val="34b"/>
      </w:pPr>
      <w:r>
        <w:t>В Системе должен быть реализован комплекс мер по защите информации, включая меры по защите личных данных пользователей и иной информации, хранящейся в Системе.</w:t>
      </w:r>
    </w:p>
    <w:p w14:paraId="57ACE0C6" w14:textId="77777777" w:rsidR="00EE55BF" w:rsidRDefault="00EE55BF" w:rsidP="002E4F7E">
      <w:pPr>
        <w:pStyle w:val="34b"/>
      </w:pPr>
      <w:r>
        <w:t xml:space="preserve"> </w:t>
      </w:r>
    </w:p>
    <w:p w14:paraId="1E37EA31" w14:textId="77777777" w:rsidR="00EE55BF" w:rsidRDefault="00EE55BF" w:rsidP="002E4F7E">
      <w:pPr>
        <w:pStyle w:val="34b"/>
      </w:pPr>
      <w:r>
        <w:t xml:space="preserve">Должны быть разработаны и реализованы следующие меры защиты информации: </w:t>
      </w:r>
    </w:p>
    <w:p w14:paraId="6220209B" w14:textId="77777777" w:rsidR="003E76E7" w:rsidRDefault="003E76E7" w:rsidP="002E4F7E">
      <w:pPr>
        <w:pStyle w:val="34b"/>
      </w:pPr>
    </w:p>
    <w:p w14:paraId="058FCD1A" w14:textId="77777777" w:rsidR="003E76E7" w:rsidRDefault="00B87DDD" w:rsidP="002E4F7E">
      <w:pPr>
        <w:pStyle w:val="3413"/>
      </w:pPr>
      <w:r>
        <w:t>к</w:t>
      </w:r>
      <w:r w:rsidR="00EE55BF">
        <w:t>онтроль входа пользователей в Систему и работы пользователей в Системе:</w:t>
      </w:r>
    </w:p>
    <w:p w14:paraId="78BC1C68" w14:textId="77777777" w:rsidR="00EE55BF" w:rsidRPr="00B87DDD" w:rsidRDefault="003E76E7" w:rsidP="002E4F7E">
      <w:pPr>
        <w:pStyle w:val="3413"/>
      </w:pPr>
      <w:r>
        <w:t xml:space="preserve"> а</w:t>
      </w:r>
      <w:r w:rsidR="00EE55BF">
        <w:t xml:space="preserve">вторизация пользователей по </w:t>
      </w:r>
      <w:r w:rsidR="00B87DDD">
        <w:t>логин</w:t>
      </w:r>
      <w:r>
        <w:t>у/паролю</w:t>
      </w:r>
      <w:r w:rsidR="00B87DDD">
        <w:t xml:space="preserve"> для всех ролей</w:t>
      </w:r>
      <w:r w:rsidR="00B87DDD" w:rsidRPr="00B87DDD">
        <w:t>;</w:t>
      </w:r>
    </w:p>
    <w:p w14:paraId="639ACA4C" w14:textId="77777777" w:rsidR="00EE55BF" w:rsidRDefault="00B87DDD" w:rsidP="002E4F7E">
      <w:pPr>
        <w:pStyle w:val="3413"/>
      </w:pPr>
      <w:r>
        <w:t xml:space="preserve"> х</w:t>
      </w:r>
      <w:r w:rsidR="00EE55BF">
        <w:t>ранение логинов и паролей поль</w:t>
      </w:r>
      <w:r>
        <w:t>зователей в зашифрованном виде</w:t>
      </w:r>
      <w:r w:rsidRPr="00B87DDD">
        <w:t>;</w:t>
      </w:r>
    </w:p>
    <w:p w14:paraId="444FC403" w14:textId="77777777" w:rsidR="00EE55BF" w:rsidRDefault="00B87DDD" w:rsidP="002E4F7E">
      <w:pPr>
        <w:pStyle w:val="3413"/>
      </w:pPr>
      <w:r>
        <w:t>в</w:t>
      </w:r>
      <w:r w:rsidR="00EE55BF">
        <w:t>осста</w:t>
      </w:r>
      <w:r>
        <w:t>новление паролей пользователей;</w:t>
      </w:r>
    </w:p>
    <w:p w14:paraId="431F9157" w14:textId="77777777" w:rsidR="00EE55BF" w:rsidRDefault="00B87DDD" w:rsidP="002E4F7E">
      <w:pPr>
        <w:pStyle w:val="3413"/>
      </w:pPr>
      <w:r>
        <w:t>и</w:t>
      </w:r>
      <w:r w:rsidR="00EE55BF">
        <w:t>с</w:t>
      </w:r>
      <w:r>
        <w:t>пользование безопасных паролей;</w:t>
      </w:r>
    </w:p>
    <w:p w14:paraId="2D177FD0" w14:textId="77777777" w:rsidR="00EE55BF" w:rsidRPr="00F9502D" w:rsidRDefault="00B87DDD" w:rsidP="002E4F7E">
      <w:pPr>
        <w:pStyle w:val="3413"/>
      </w:pPr>
      <w:r>
        <w:t>б</w:t>
      </w:r>
      <w:r w:rsidR="00EE55BF">
        <w:t>локировка множественного входа в Систе</w:t>
      </w:r>
      <w:r>
        <w:t>му в ходе одного сеанса работы;</w:t>
      </w:r>
    </w:p>
    <w:p w14:paraId="798F13CB" w14:textId="77777777" w:rsidR="00EE55BF" w:rsidRPr="00B87DDD" w:rsidRDefault="00B87DDD" w:rsidP="002E4F7E">
      <w:pPr>
        <w:pStyle w:val="3413"/>
      </w:pPr>
      <w:r>
        <w:t xml:space="preserve"> п</w:t>
      </w:r>
      <w:r w:rsidR="00EE55BF">
        <w:t>ередача информации в Системе по защищенным каналам связи с использованием защищенного протокола</w:t>
      </w:r>
      <w:r>
        <w:t xml:space="preserve"> HTTPS</w:t>
      </w:r>
      <w:r w:rsidRPr="00B87DDD">
        <w:t>;</w:t>
      </w:r>
    </w:p>
    <w:p w14:paraId="00F74CA9" w14:textId="77777777" w:rsidR="00EE55BF" w:rsidRDefault="00B87DDD" w:rsidP="002E4F7E">
      <w:pPr>
        <w:pStyle w:val="3413"/>
      </w:pPr>
      <w:r>
        <w:t>р</w:t>
      </w:r>
      <w:r w:rsidR="00EE55BF">
        <w:t>азграничение прав доступа к информации, хранящейся в Системе, для раз</w:t>
      </w:r>
      <w:r>
        <w:t>личных категорий пользователей;</w:t>
      </w:r>
    </w:p>
    <w:p w14:paraId="2A4490E4" w14:textId="77777777" w:rsidR="00EE55BF" w:rsidRPr="00B87DDD" w:rsidRDefault="00B87DDD" w:rsidP="002E4F7E">
      <w:pPr>
        <w:pStyle w:val="3413"/>
      </w:pPr>
      <w:r>
        <w:t>з</w:t>
      </w:r>
      <w:r w:rsidR="00EE55BF">
        <w:t>ащита от несанкционированного доступа к ин</w:t>
      </w:r>
      <w:r>
        <w:t>формации, хранящейся в Системе</w:t>
      </w:r>
      <w:r w:rsidRPr="00B87DDD">
        <w:t>;</w:t>
      </w:r>
    </w:p>
    <w:p w14:paraId="237735BA" w14:textId="77777777" w:rsidR="00EE55BF" w:rsidRDefault="00B87DDD" w:rsidP="002E4F7E">
      <w:pPr>
        <w:pStyle w:val="3413"/>
      </w:pPr>
      <w:r>
        <w:t>з</w:t>
      </w:r>
      <w:r w:rsidR="00EE55BF">
        <w:t>ащита от ат</w:t>
      </w:r>
      <w:r>
        <w:t>ак отказа в обслуживании (</w:t>
      </w:r>
      <w:proofErr w:type="spellStart"/>
      <w:r>
        <w:t>DoS</w:t>
      </w:r>
      <w:proofErr w:type="spellEnd"/>
      <w:r>
        <w:t>);</w:t>
      </w:r>
    </w:p>
    <w:p w14:paraId="2F54D6B5" w14:textId="77777777" w:rsidR="00EE55BF" w:rsidRDefault="00B87DDD" w:rsidP="002E4F7E">
      <w:pPr>
        <w:pStyle w:val="3413"/>
      </w:pPr>
      <w:r>
        <w:t>ж</w:t>
      </w:r>
      <w:r w:rsidR="00EE55BF">
        <w:t>урналирование (рег</w:t>
      </w:r>
      <w:r>
        <w:t>истрация) событий безопасности;</w:t>
      </w:r>
    </w:p>
    <w:p w14:paraId="64BDAD70" w14:textId="77777777" w:rsidR="00EE55BF" w:rsidRDefault="00B87DDD" w:rsidP="002E4F7E">
      <w:pPr>
        <w:pStyle w:val="3413"/>
      </w:pPr>
      <w:r>
        <w:t>р</w:t>
      </w:r>
      <w:r w:rsidR="00EE55BF">
        <w:t>езервное копирова</w:t>
      </w:r>
      <w:r w:rsidR="00A062C1">
        <w:t>ние данных, хранящихся в Систем.</w:t>
      </w:r>
    </w:p>
    <w:p w14:paraId="5BB3956A" w14:textId="77777777" w:rsidR="00675468" w:rsidRPr="00224EE4" w:rsidRDefault="00675468" w:rsidP="002E4F7E">
      <w:pPr>
        <w:pStyle w:val="34b"/>
      </w:pPr>
    </w:p>
    <w:p w14:paraId="1377DF13" w14:textId="77777777" w:rsidR="00634E5E" w:rsidRDefault="00631585" w:rsidP="005618C4">
      <w:pPr>
        <w:pStyle w:val="3"/>
        <w:spacing w:line="276" w:lineRule="auto"/>
      </w:pPr>
      <w:r w:rsidRPr="00631585">
        <w:t>Требования к эксплуатации, техническому обслуживанию, ремонту и хранению компонентов системы</w:t>
      </w:r>
      <w:r w:rsidR="00634E5E">
        <w:t xml:space="preserve">  </w:t>
      </w:r>
    </w:p>
    <w:p w14:paraId="78B58E07" w14:textId="77777777" w:rsidR="00224EE4" w:rsidRPr="00F9502D" w:rsidRDefault="00631585" w:rsidP="002E4F7E">
      <w:pPr>
        <w:pStyle w:val="34b"/>
      </w:pPr>
      <w:r w:rsidRPr="00F9502D">
        <w:t>Условия эксплуатации, а также виды и периодичность обслуживания технических средств Системы должны соответствовать требованиям по эксплуатации, техническому обслуживанию, ремонту и хранению, изложенным в документации завода-изготовителя (производителя) на них.</w:t>
      </w:r>
      <w:r w:rsidR="00F9502D">
        <w:t xml:space="preserve"> </w:t>
      </w:r>
    </w:p>
    <w:p w14:paraId="6816903C" w14:textId="77777777" w:rsidR="00224EE4" w:rsidRDefault="00224EE4" w:rsidP="005618C4">
      <w:pPr>
        <w:pStyle w:val="3"/>
        <w:spacing w:line="276" w:lineRule="auto"/>
      </w:pPr>
      <w:bookmarkStart w:id="58" w:name="_Toc134680045"/>
      <w:r>
        <w:t>Требования к защите от влияния внешних воздействий</w:t>
      </w:r>
      <w:bookmarkEnd w:id="58"/>
    </w:p>
    <w:p w14:paraId="44A84B01" w14:textId="77777777" w:rsidR="00675468" w:rsidRDefault="00EE55BF" w:rsidP="002E4F7E">
      <w:pPr>
        <w:pStyle w:val="34b"/>
      </w:pPr>
      <w:r w:rsidRPr="00EE55BF">
        <w:t>Защита от влияния внешних воздействий должна обеспечиваться средствами программно-технического комплекса Заказчика.</w:t>
      </w:r>
    </w:p>
    <w:p w14:paraId="07522CD9" w14:textId="77777777" w:rsidR="00675468" w:rsidRPr="00675468" w:rsidRDefault="00675468" w:rsidP="002E4F7E">
      <w:pPr>
        <w:pStyle w:val="34b"/>
      </w:pPr>
    </w:p>
    <w:p w14:paraId="768F3F3F" w14:textId="77777777" w:rsidR="00224EE4" w:rsidRDefault="00224EE4" w:rsidP="002E4F7E">
      <w:pPr>
        <w:pStyle w:val="34b"/>
      </w:pPr>
    </w:p>
    <w:p w14:paraId="707A397D" w14:textId="77777777" w:rsidR="00224EE4" w:rsidRPr="00224EE4" w:rsidRDefault="00224EE4" w:rsidP="002E4F7E">
      <w:pPr>
        <w:pStyle w:val="34b"/>
      </w:pPr>
    </w:p>
    <w:p w14:paraId="1BFC55F1" w14:textId="77777777" w:rsidR="00224EE4" w:rsidRDefault="00224EE4" w:rsidP="005618C4">
      <w:pPr>
        <w:pStyle w:val="3"/>
        <w:spacing w:line="276" w:lineRule="auto"/>
      </w:pPr>
      <w:bookmarkStart w:id="59" w:name="_Toc134680046"/>
      <w:r>
        <w:t>Требования к патентной чистоте и патентоспособности</w:t>
      </w:r>
      <w:bookmarkEnd w:id="59"/>
    </w:p>
    <w:p w14:paraId="3A79B6D3" w14:textId="77777777" w:rsidR="00224EE4" w:rsidRPr="00224EE4" w:rsidRDefault="00EE55BF" w:rsidP="002E4F7E">
      <w:pPr>
        <w:pStyle w:val="34b"/>
        <w:rPr>
          <w:lang w:eastAsia="ru-RU"/>
        </w:rPr>
      </w:pPr>
      <w:r w:rsidRPr="001A4CEC">
        <w:t>Установка Системы в целом, как и установка отдельных частей системы не должна предъявлять дополнительных требований к покупке лицензий на программное обеспечение сторонних производителей, кроме программного обеспечения, указанного в разделе</w:t>
      </w:r>
      <w:r>
        <w:rPr>
          <w:lang w:eastAsia="ru-RU"/>
        </w:rPr>
        <w:t>.</w:t>
      </w:r>
    </w:p>
    <w:p w14:paraId="6A677FF0" w14:textId="77777777" w:rsidR="00224EE4" w:rsidRDefault="00224EE4" w:rsidP="005618C4">
      <w:pPr>
        <w:pStyle w:val="3"/>
        <w:spacing w:line="276" w:lineRule="auto"/>
      </w:pPr>
      <w:bookmarkStart w:id="60" w:name="_Toc134680047"/>
      <w:r>
        <w:t>Требования по стандартизации и унификации</w:t>
      </w:r>
      <w:bookmarkEnd w:id="60"/>
    </w:p>
    <w:p w14:paraId="1FA3F860" w14:textId="77777777" w:rsidR="00EE55BF" w:rsidRDefault="00EE55BF" w:rsidP="002E4F7E">
      <w:pPr>
        <w:pStyle w:val="34b"/>
        <w:rPr>
          <w:sz w:val="20"/>
        </w:rPr>
      </w:pPr>
      <w:r>
        <w:t xml:space="preserve">Система должна проектироваться с учетом требований унификации: </w:t>
      </w:r>
    </w:p>
    <w:p w14:paraId="707C3AB6" w14:textId="77777777" w:rsidR="00EE55BF" w:rsidRDefault="00EE55BF" w:rsidP="002E4F7E">
      <w:pPr>
        <w:pStyle w:val="34b"/>
      </w:pPr>
    </w:p>
    <w:p w14:paraId="68E54F07" w14:textId="77777777" w:rsidR="00EE55BF" w:rsidRDefault="00EE55BF" w:rsidP="002E4F7E">
      <w:pPr>
        <w:pStyle w:val="34b"/>
      </w:pPr>
      <w:r>
        <w:t xml:space="preserve">– все экранные формы пользовательского интерфейса должны быть выполнены в едином графическом дизайне, с одинаковым расположением основных элементов управления и навигации; </w:t>
      </w:r>
    </w:p>
    <w:p w14:paraId="4015A393" w14:textId="77777777" w:rsidR="00EE55BF" w:rsidRDefault="00EE55BF" w:rsidP="002E4F7E">
      <w:pPr>
        <w:pStyle w:val="34b"/>
      </w:pPr>
      <w:r>
        <w:t xml:space="preserve">– для обозначения сходных операций должны использоваться сходные графические значки, кнопки и другие управляющие (навигационные) элементы; </w:t>
      </w:r>
    </w:p>
    <w:p w14:paraId="193104B0" w14:textId="77777777" w:rsidR="00EE55BF" w:rsidRDefault="00EE55BF" w:rsidP="002E4F7E">
      <w:pPr>
        <w:pStyle w:val="34b"/>
      </w:pPr>
      <w:r>
        <w:t xml:space="preserve">– внешнее поведение сходных элементов интерфейса (реакция на наведение указателя «мыши», переключение фокуса, нажатие кнопки) должны реализовываться одинаково для однотипных элементов. </w:t>
      </w:r>
    </w:p>
    <w:p w14:paraId="088D95F4" w14:textId="77777777" w:rsidR="00A062C1" w:rsidRDefault="00A062C1" w:rsidP="002E4F7E">
      <w:pPr>
        <w:pStyle w:val="34b"/>
      </w:pPr>
    </w:p>
    <w:p w14:paraId="3ABE6617" w14:textId="77777777" w:rsidR="00EE55BF" w:rsidRDefault="00EE55BF" w:rsidP="002E4F7E">
      <w:pPr>
        <w:pStyle w:val="34b"/>
      </w:pPr>
    </w:p>
    <w:p w14:paraId="355F5FE4" w14:textId="77777777" w:rsidR="00675468" w:rsidRDefault="00EE55BF" w:rsidP="002E4F7E">
      <w:pPr>
        <w:pStyle w:val="34b"/>
        <w:rPr>
          <w:lang w:eastAsia="ru-RU"/>
        </w:rPr>
      </w:pPr>
      <w:r>
        <w:t>В Системе должны использоваться (при необходимости) общероссийские классификаторы и единые классификаторы и словари для различных видов информации</w:t>
      </w:r>
      <w:r w:rsidR="008D1FF4">
        <w:t>.</w:t>
      </w:r>
    </w:p>
    <w:p w14:paraId="26EE7802" w14:textId="77777777" w:rsidR="00224EE4" w:rsidRPr="00224EE4" w:rsidRDefault="00224EE4" w:rsidP="002E4F7E">
      <w:pPr>
        <w:pStyle w:val="34b"/>
      </w:pPr>
    </w:p>
    <w:p w14:paraId="257EB7D3" w14:textId="77777777" w:rsidR="0048672C" w:rsidRDefault="00224EE4" w:rsidP="005618C4">
      <w:pPr>
        <w:pStyle w:val="3"/>
        <w:spacing w:line="276" w:lineRule="auto"/>
      </w:pPr>
      <w:bookmarkStart w:id="61" w:name="_Toc134680048"/>
      <w:r>
        <w:t>Дополнительные требования</w:t>
      </w:r>
      <w:bookmarkEnd w:id="61"/>
    </w:p>
    <w:p w14:paraId="095EDDFE" w14:textId="77777777" w:rsidR="0048672C" w:rsidRPr="00F9502D" w:rsidRDefault="00EE55BF" w:rsidP="002E4F7E">
      <w:pPr>
        <w:pStyle w:val="34b"/>
      </w:pPr>
      <w:r w:rsidRPr="00F9502D">
        <w:t>Дополнительные требования не предъявляются.</w:t>
      </w:r>
    </w:p>
    <w:p w14:paraId="1776FF91" w14:textId="77777777" w:rsidR="00C92331" w:rsidRPr="00F9502D" w:rsidRDefault="006E57A9" w:rsidP="00C67DE4">
      <w:pPr>
        <w:pStyle w:val="3"/>
      </w:pPr>
      <w:bookmarkStart w:id="62" w:name="_Toc398683340"/>
      <w:bookmarkStart w:id="63" w:name="_Toc134680049"/>
      <w:r w:rsidRPr="00F9502D">
        <w:t>Состав</w:t>
      </w:r>
      <w:r w:rsidR="00C92331" w:rsidRPr="00F9502D">
        <w:t xml:space="preserve"> и содер</w:t>
      </w:r>
      <w:r w:rsidRPr="00F9502D">
        <w:t xml:space="preserve">жание работ по созданию </w:t>
      </w:r>
      <w:r w:rsidR="00B05DE2" w:rsidRPr="00F9502D">
        <w:t xml:space="preserve">автоматизированной </w:t>
      </w:r>
      <w:r w:rsidRPr="00F9502D">
        <w:t>системы</w:t>
      </w:r>
      <w:bookmarkEnd w:id="62"/>
      <w:bookmarkEnd w:id="63"/>
    </w:p>
    <w:p w14:paraId="4B370A2F" w14:textId="77777777" w:rsidR="00EE55BF" w:rsidRPr="00F9502D" w:rsidRDefault="00EE55BF" w:rsidP="002E4F7E">
      <w:pPr>
        <w:pStyle w:val="34b"/>
      </w:pPr>
      <w:r w:rsidRPr="00F9502D">
        <w:t>Работы по созданию Системы должны выполняться в три этапа:</w:t>
      </w:r>
    </w:p>
    <w:p w14:paraId="198E82DF" w14:textId="77777777" w:rsidR="004A1ED2" w:rsidRPr="00F9502D" w:rsidRDefault="004A1ED2" w:rsidP="002E4F7E">
      <w:pPr>
        <w:pStyle w:val="34b"/>
      </w:pPr>
    </w:p>
    <w:p w14:paraId="0B3F57AB" w14:textId="77777777" w:rsidR="002677FD" w:rsidRPr="002677FD" w:rsidRDefault="002677FD" w:rsidP="00A81668">
      <w:pPr>
        <w:pStyle w:val="3413"/>
      </w:pPr>
      <w:r>
        <w:t>проектирование</w:t>
      </w:r>
      <w:r>
        <w:rPr>
          <w:lang w:val="en-US"/>
        </w:rPr>
        <w:t>;</w:t>
      </w:r>
    </w:p>
    <w:p w14:paraId="1812E682" w14:textId="77777777" w:rsidR="002677FD" w:rsidRPr="002677FD" w:rsidRDefault="002677FD" w:rsidP="00A81668">
      <w:pPr>
        <w:pStyle w:val="3413"/>
      </w:pPr>
      <w:r>
        <w:t>разработка эскизного проекта</w:t>
      </w:r>
      <w:r>
        <w:rPr>
          <w:lang w:val="en-US"/>
        </w:rPr>
        <w:t>;</w:t>
      </w:r>
    </w:p>
    <w:p w14:paraId="2821C339" w14:textId="77777777" w:rsidR="00EE55BF" w:rsidRPr="00F9502D" w:rsidRDefault="002677FD" w:rsidP="00A81668">
      <w:pPr>
        <w:pStyle w:val="3413"/>
      </w:pPr>
      <w:r>
        <w:t>р</w:t>
      </w:r>
      <w:r w:rsidR="00EE55BF" w:rsidRPr="00F9502D">
        <w:t>азработка</w:t>
      </w:r>
      <w:r w:rsidR="00A81668">
        <w:t xml:space="preserve"> технического проекта;</w:t>
      </w:r>
    </w:p>
    <w:p w14:paraId="324B2BD0" w14:textId="77777777" w:rsidR="002677FD" w:rsidRPr="002677FD" w:rsidRDefault="002677FD" w:rsidP="00A81668">
      <w:pPr>
        <w:pStyle w:val="3413"/>
      </w:pPr>
      <w:r>
        <w:t>р</w:t>
      </w:r>
      <w:r w:rsidR="00EE55BF" w:rsidRPr="00F9502D">
        <w:t>азработка рабочей д</w:t>
      </w:r>
      <w:r>
        <w:t>окументации</w:t>
      </w:r>
      <w:r>
        <w:rPr>
          <w:lang w:val="en-US"/>
        </w:rPr>
        <w:t>;</w:t>
      </w:r>
    </w:p>
    <w:p w14:paraId="08DC96B1" w14:textId="77777777" w:rsidR="00EE55BF" w:rsidRPr="00F9502D" w:rsidRDefault="002677FD" w:rsidP="00A81668">
      <w:pPr>
        <w:pStyle w:val="3413"/>
      </w:pPr>
      <w:r>
        <w:t>а</w:t>
      </w:r>
      <w:r w:rsidR="00A81668">
        <w:t>даптация программ;</w:t>
      </w:r>
    </w:p>
    <w:p w14:paraId="118DCCC2" w14:textId="77777777" w:rsidR="00EE55BF" w:rsidRPr="00F9502D" w:rsidRDefault="002677FD" w:rsidP="00A81668">
      <w:pPr>
        <w:pStyle w:val="3413"/>
      </w:pPr>
      <w:r>
        <w:t>ввод в действие.</w:t>
      </w:r>
    </w:p>
    <w:p w14:paraId="07F4FAC2" w14:textId="77777777" w:rsidR="004A1ED2" w:rsidRDefault="00EE55BF" w:rsidP="002E4F7E">
      <w:pPr>
        <w:pStyle w:val="34b"/>
      </w:pPr>
      <w:r w:rsidRPr="00F9502D">
        <w:t xml:space="preserve">Состав и содержание работ на стадии организации проекта рассмотрены в таблице (Таблица </w:t>
      </w:r>
      <w:r w:rsidR="005618C4" w:rsidRPr="00F9502D">
        <w:t>22</w:t>
      </w:r>
      <w:r w:rsidRPr="00F9502D">
        <w:t>).</w:t>
      </w:r>
    </w:p>
    <w:p w14:paraId="5C449481" w14:textId="77777777" w:rsidR="00F9502D" w:rsidRPr="00F9502D" w:rsidRDefault="00F9502D" w:rsidP="002E4F7E">
      <w:pPr>
        <w:pStyle w:val="34b"/>
      </w:pPr>
    </w:p>
    <w:p w14:paraId="4E020343" w14:textId="77777777" w:rsidR="005618C4" w:rsidRDefault="005618C4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22</w:t>
      </w:r>
      <w:r w:rsidR="00301A21">
        <w:rPr>
          <w:noProof/>
        </w:rPr>
        <w:fldChar w:fldCharType="end"/>
      </w:r>
      <w:r>
        <w:t xml:space="preserve"> - Состав и содержание работ на стадии организации проекта</w:t>
      </w:r>
      <w:r w:rsidR="00A81668"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4A1ED2" w14:paraId="2E0597F8" w14:textId="77777777" w:rsidTr="004A1ED2">
        <w:tc>
          <w:tcPr>
            <w:tcW w:w="2477" w:type="dxa"/>
          </w:tcPr>
          <w:p w14:paraId="3E43F87B" w14:textId="77777777" w:rsidR="004A1ED2" w:rsidRDefault="004A1ED2" w:rsidP="002E4F7E">
            <w:pPr>
              <w:pStyle w:val="34fffa"/>
            </w:pPr>
            <w:r w:rsidRPr="004A1ED2">
              <w:t>Этап работ</w:t>
            </w:r>
          </w:p>
        </w:tc>
        <w:tc>
          <w:tcPr>
            <w:tcW w:w="2478" w:type="dxa"/>
          </w:tcPr>
          <w:p w14:paraId="50A06A0A" w14:textId="77777777" w:rsidR="004A1ED2" w:rsidRDefault="004A1ED2" w:rsidP="002E4F7E">
            <w:pPr>
              <w:pStyle w:val="34fffa"/>
            </w:pPr>
            <w:r w:rsidRPr="004A1ED2">
              <w:t>Сроки выполнения работ</w:t>
            </w:r>
          </w:p>
        </w:tc>
        <w:tc>
          <w:tcPr>
            <w:tcW w:w="2478" w:type="dxa"/>
          </w:tcPr>
          <w:p w14:paraId="3510D5EE" w14:textId="77777777" w:rsidR="004A1ED2" w:rsidRDefault="004A1ED2" w:rsidP="002E4F7E">
            <w:pPr>
              <w:pStyle w:val="34fffa"/>
            </w:pPr>
            <w:r w:rsidRPr="004A1ED2">
              <w:t>Исполнитель</w:t>
            </w:r>
          </w:p>
        </w:tc>
        <w:tc>
          <w:tcPr>
            <w:tcW w:w="2478" w:type="dxa"/>
          </w:tcPr>
          <w:p w14:paraId="61EBCC32" w14:textId="77777777" w:rsidR="004A1ED2" w:rsidRDefault="004A1ED2" w:rsidP="002E4F7E">
            <w:pPr>
              <w:pStyle w:val="34fffa"/>
            </w:pPr>
            <w:r w:rsidRPr="004A1ED2">
              <w:t>Результат</w:t>
            </w:r>
          </w:p>
        </w:tc>
      </w:tr>
      <w:tr w:rsidR="00C62A6E" w14:paraId="5592F55C" w14:textId="77777777" w:rsidTr="004A1ED2">
        <w:tc>
          <w:tcPr>
            <w:tcW w:w="2477" w:type="dxa"/>
          </w:tcPr>
          <w:p w14:paraId="27A3DDF6" w14:textId="77777777" w:rsidR="008D1FF4" w:rsidRPr="00361139" w:rsidRDefault="00EC3A7B" w:rsidP="005618C4">
            <w:pPr>
              <w:pStyle w:val="Default"/>
              <w:spacing w:line="276" w:lineRule="auto"/>
              <w:jc w:val="both"/>
            </w:pPr>
            <w:r>
              <w:t>Обоснование разработки</w:t>
            </w:r>
            <w:r w:rsidR="00A81668">
              <w:t>.</w:t>
            </w:r>
          </w:p>
          <w:p w14:paraId="5486EA2D" w14:textId="77777777" w:rsidR="00C62A6E" w:rsidRPr="00361139" w:rsidRDefault="00C62A6E" w:rsidP="005618C4">
            <w:pPr>
              <w:pStyle w:val="Default"/>
              <w:spacing w:line="276" w:lineRule="auto"/>
              <w:jc w:val="both"/>
            </w:pPr>
          </w:p>
        </w:tc>
        <w:tc>
          <w:tcPr>
            <w:tcW w:w="2478" w:type="dxa"/>
          </w:tcPr>
          <w:p w14:paraId="56D2A8F2" w14:textId="77777777" w:rsidR="0036201B" w:rsidRPr="00361139" w:rsidRDefault="009E4CB6" w:rsidP="005618C4">
            <w:pPr>
              <w:pStyle w:val="Default"/>
              <w:spacing w:line="276" w:lineRule="auto"/>
              <w:jc w:val="both"/>
            </w:pPr>
            <w:r w:rsidRPr="00361139">
              <w:t>с 02.07.2017 по 12.09</w:t>
            </w:r>
            <w:r w:rsidR="0036201B" w:rsidRPr="00361139">
              <w:t>.20</w:t>
            </w:r>
            <w:r w:rsidRPr="00361139">
              <w:t>17</w:t>
            </w:r>
            <w:r w:rsidR="0036201B" w:rsidRPr="00361139">
              <w:t xml:space="preserve"> </w:t>
            </w:r>
          </w:p>
          <w:p w14:paraId="6AA83BA1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53048905" w14:textId="77777777" w:rsidR="0036201B" w:rsidRPr="00361139" w:rsidRDefault="00EC3A7B" w:rsidP="005618C4">
            <w:pPr>
              <w:pStyle w:val="Default"/>
              <w:spacing w:line="276" w:lineRule="auto"/>
              <w:jc w:val="both"/>
            </w:pPr>
            <w:r>
              <w:t>Заказчик</w:t>
            </w:r>
            <w:r w:rsidR="00A81668">
              <w:t>.</w:t>
            </w:r>
          </w:p>
          <w:p w14:paraId="7009767B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36133B94" w14:textId="77777777" w:rsidR="00212314" w:rsidRPr="00361139" w:rsidRDefault="00212314" w:rsidP="005618C4">
            <w:pPr>
              <w:pStyle w:val="Default"/>
              <w:spacing w:line="276" w:lineRule="auto"/>
              <w:jc w:val="both"/>
            </w:pPr>
            <w:r w:rsidRPr="00361139">
              <w:t>Необходимость разработки Систе</w:t>
            </w:r>
            <w:r w:rsidR="00EC3A7B">
              <w:t>мы подтверждена</w:t>
            </w:r>
            <w:r w:rsidR="00A81668">
              <w:t>.</w:t>
            </w:r>
          </w:p>
          <w:p w14:paraId="1AE17003" w14:textId="77777777" w:rsidR="00C62A6E" w:rsidRPr="00361139" w:rsidRDefault="00C62A6E" w:rsidP="002E4F7E">
            <w:pPr>
              <w:pStyle w:val="34fffa"/>
            </w:pPr>
          </w:p>
        </w:tc>
      </w:tr>
      <w:tr w:rsidR="00212314" w14:paraId="276153F2" w14:textId="77777777" w:rsidTr="004A1ED2">
        <w:tc>
          <w:tcPr>
            <w:tcW w:w="2477" w:type="dxa"/>
          </w:tcPr>
          <w:p w14:paraId="01DBB533" w14:textId="77777777" w:rsidR="00212314" w:rsidRPr="00361139" w:rsidRDefault="00212314" w:rsidP="005618C4">
            <w:pPr>
              <w:pStyle w:val="Default"/>
              <w:spacing w:line="276" w:lineRule="auto"/>
              <w:jc w:val="both"/>
            </w:pPr>
            <w:r w:rsidRPr="00361139">
              <w:t>Согласование процедур управления</w:t>
            </w:r>
            <w:r w:rsidR="00A81668">
              <w:t>.</w:t>
            </w:r>
          </w:p>
        </w:tc>
        <w:tc>
          <w:tcPr>
            <w:tcW w:w="2478" w:type="dxa"/>
          </w:tcPr>
          <w:p w14:paraId="64C312C8" w14:textId="77777777" w:rsidR="00634E5E" w:rsidRPr="00361139" w:rsidRDefault="009E4CB6" w:rsidP="005618C4">
            <w:pPr>
              <w:pStyle w:val="Default"/>
              <w:spacing w:line="276" w:lineRule="auto"/>
              <w:jc w:val="both"/>
            </w:pPr>
            <w:r w:rsidRPr="00361139">
              <w:t>с 12.09.2017 по 17.10</w:t>
            </w:r>
            <w:r w:rsidR="00634E5E" w:rsidRPr="00361139">
              <w:t>.20</w:t>
            </w:r>
            <w:r w:rsidRPr="00361139">
              <w:t>17</w:t>
            </w:r>
            <w:r w:rsidR="00634E5E" w:rsidRPr="00361139">
              <w:t xml:space="preserve"> </w:t>
            </w:r>
          </w:p>
          <w:p w14:paraId="2AB477C6" w14:textId="77777777" w:rsidR="00212314" w:rsidRPr="00361139" w:rsidRDefault="00212314" w:rsidP="002E4F7E">
            <w:pPr>
              <w:pStyle w:val="34fffa"/>
            </w:pPr>
          </w:p>
        </w:tc>
        <w:tc>
          <w:tcPr>
            <w:tcW w:w="2478" w:type="dxa"/>
          </w:tcPr>
          <w:p w14:paraId="6863ADBC" w14:textId="77777777" w:rsidR="0036201B" w:rsidRPr="00361139" w:rsidRDefault="00A81668" w:rsidP="005618C4">
            <w:pPr>
              <w:pStyle w:val="Default"/>
              <w:spacing w:line="276" w:lineRule="auto"/>
              <w:jc w:val="both"/>
            </w:pPr>
            <w:r>
              <w:t>Заказчик, Разработчик.</w:t>
            </w:r>
          </w:p>
          <w:p w14:paraId="530CF816" w14:textId="77777777" w:rsidR="00212314" w:rsidRPr="00361139" w:rsidRDefault="00212314" w:rsidP="002E4F7E">
            <w:pPr>
              <w:pStyle w:val="34fffa"/>
            </w:pPr>
          </w:p>
        </w:tc>
        <w:tc>
          <w:tcPr>
            <w:tcW w:w="2478" w:type="dxa"/>
          </w:tcPr>
          <w:p w14:paraId="33964852" w14:textId="77777777" w:rsidR="00212314" w:rsidRPr="00361139" w:rsidRDefault="00212314" w:rsidP="005618C4">
            <w:pPr>
              <w:pStyle w:val="Default"/>
              <w:spacing w:line="276" w:lineRule="auto"/>
              <w:jc w:val="both"/>
            </w:pPr>
            <w:r w:rsidRPr="00361139">
              <w:t>Процедуры управления проектом согласованы</w:t>
            </w:r>
            <w:r w:rsidR="00A81668">
              <w:t>.</w:t>
            </w:r>
          </w:p>
        </w:tc>
      </w:tr>
      <w:tr w:rsidR="00C62A6E" w14:paraId="3220C552" w14:textId="77777777" w:rsidTr="004A1ED2">
        <w:tc>
          <w:tcPr>
            <w:tcW w:w="2477" w:type="dxa"/>
          </w:tcPr>
          <w:p w14:paraId="5BDE42CE" w14:textId="77777777" w:rsidR="008D1FF4" w:rsidRPr="00361139" w:rsidRDefault="00A81668" w:rsidP="005618C4">
            <w:pPr>
              <w:pStyle w:val="Default"/>
              <w:spacing w:line="276" w:lineRule="auto"/>
              <w:jc w:val="both"/>
            </w:pPr>
            <w:r>
              <w:t>Сбор команды проекта.</w:t>
            </w:r>
          </w:p>
          <w:p w14:paraId="78B5B525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6DF34440" w14:textId="77777777" w:rsidR="00634E5E" w:rsidRPr="00361139" w:rsidRDefault="009E4CB6" w:rsidP="005618C4">
            <w:pPr>
              <w:pStyle w:val="Default"/>
              <w:spacing w:line="276" w:lineRule="auto"/>
              <w:jc w:val="both"/>
            </w:pPr>
            <w:r w:rsidRPr="00361139">
              <w:t>с 18.10.2017 по 20.02.2018</w:t>
            </w:r>
            <w:r w:rsidR="00634E5E" w:rsidRPr="00361139">
              <w:t xml:space="preserve"> </w:t>
            </w:r>
          </w:p>
          <w:p w14:paraId="288E362D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72C1179D" w14:textId="77777777" w:rsidR="00C62A6E" w:rsidRPr="00361139" w:rsidRDefault="0036201B" w:rsidP="00A81668">
            <w:pPr>
              <w:pStyle w:val="34fffa"/>
              <w:ind w:firstLine="0"/>
            </w:pPr>
            <w:r w:rsidRPr="00361139">
              <w:t>Разработчик</w:t>
            </w:r>
            <w:r w:rsidR="00A81668">
              <w:t>.</w:t>
            </w:r>
            <w:r w:rsidRPr="00361139">
              <w:t xml:space="preserve"> </w:t>
            </w:r>
          </w:p>
        </w:tc>
        <w:tc>
          <w:tcPr>
            <w:tcW w:w="2478" w:type="dxa"/>
          </w:tcPr>
          <w:p w14:paraId="74B3D5DF" w14:textId="77777777" w:rsidR="00C62A6E" w:rsidRPr="00361139" w:rsidRDefault="00212314" w:rsidP="00A81668">
            <w:pPr>
              <w:pStyle w:val="34fffa"/>
              <w:ind w:firstLine="0"/>
            </w:pPr>
            <w:r w:rsidRPr="00361139">
              <w:t>Процедуры управления проектом согласованы</w:t>
            </w:r>
            <w:r w:rsidR="00A81668">
              <w:t>.</w:t>
            </w:r>
          </w:p>
        </w:tc>
      </w:tr>
      <w:tr w:rsidR="00C62A6E" w:rsidRPr="00361139" w14:paraId="01988227" w14:textId="77777777" w:rsidTr="004A1ED2">
        <w:tc>
          <w:tcPr>
            <w:tcW w:w="2477" w:type="dxa"/>
          </w:tcPr>
          <w:p w14:paraId="2E3EB7A0" w14:textId="77777777" w:rsidR="00C62A6E" w:rsidRPr="00361139" w:rsidRDefault="008D1FF4" w:rsidP="00A81668">
            <w:pPr>
              <w:pStyle w:val="34fffa"/>
              <w:ind w:firstLine="0"/>
            </w:pPr>
            <w:r w:rsidRPr="00361139">
              <w:t>Обучение членов проектной команды. Этап реализуется по необходимости</w:t>
            </w:r>
            <w:r w:rsidR="00A81668">
              <w:t>.</w:t>
            </w:r>
          </w:p>
        </w:tc>
        <w:tc>
          <w:tcPr>
            <w:tcW w:w="2478" w:type="dxa"/>
          </w:tcPr>
          <w:p w14:paraId="371750FD" w14:textId="77777777" w:rsidR="00634E5E" w:rsidRPr="00361139" w:rsidRDefault="009E4CB6" w:rsidP="005618C4">
            <w:pPr>
              <w:pStyle w:val="Default"/>
              <w:spacing w:line="276" w:lineRule="auto"/>
              <w:jc w:val="both"/>
            </w:pPr>
            <w:r w:rsidRPr="00361139">
              <w:t>с 20.02.2018 по 01.05</w:t>
            </w:r>
            <w:r w:rsidR="00634E5E" w:rsidRPr="00361139">
              <w:t>.20</w:t>
            </w:r>
            <w:r w:rsidRPr="00361139">
              <w:t>18</w:t>
            </w:r>
            <w:r w:rsidR="00634E5E" w:rsidRPr="00361139">
              <w:t xml:space="preserve"> </w:t>
            </w:r>
          </w:p>
          <w:p w14:paraId="148AC7EA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2B2412DB" w14:textId="77777777" w:rsidR="0036201B" w:rsidRPr="00361139" w:rsidRDefault="00A81668" w:rsidP="005618C4">
            <w:pPr>
              <w:pStyle w:val="Default"/>
              <w:spacing w:line="276" w:lineRule="auto"/>
              <w:jc w:val="both"/>
            </w:pPr>
            <w:r>
              <w:t>Разработчик.</w:t>
            </w:r>
          </w:p>
          <w:p w14:paraId="21F433E7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3077DE50" w14:textId="77777777" w:rsidR="00C62A6E" w:rsidRPr="00361139" w:rsidRDefault="00212314" w:rsidP="00A81668">
            <w:pPr>
              <w:pStyle w:val="34fffa"/>
              <w:ind w:firstLine="0"/>
            </w:pPr>
            <w:r w:rsidRPr="00361139">
              <w:t>Команда проекта сформирована</w:t>
            </w:r>
            <w:r w:rsidR="00A81668">
              <w:t>.</w:t>
            </w:r>
          </w:p>
        </w:tc>
      </w:tr>
    </w:tbl>
    <w:p w14:paraId="52C5B289" w14:textId="77777777" w:rsidR="00A81668" w:rsidRDefault="00A81668" w:rsidP="002E4F7E">
      <w:pPr>
        <w:pStyle w:val="34fffa"/>
      </w:pPr>
    </w:p>
    <w:p w14:paraId="055F1D99" w14:textId="77777777" w:rsidR="00AE5166" w:rsidRPr="00361139" w:rsidRDefault="004A1ED2" w:rsidP="002E4F7E">
      <w:pPr>
        <w:pStyle w:val="34fffa"/>
      </w:pPr>
      <w:r w:rsidRPr="00361139">
        <w:t xml:space="preserve">Состав и содержание работ на стадии формирования требований и разработки технического задания рассмотрены в таблице (Таблица </w:t>
      </w:r>
      <w:r w:rsidR="005618C4">
        <w:t>23</w:t>
      </w:r>
      <w:r w:rsidRPr="00361139">
        <w:t>).</w:t>
      </w:r>
    </w:p>
    <w:p w14:paraId="2CFF1DC5" w14:textId="77777777" w:rsidR="004A1ED2" w:rsidRPr="00361139" w:rsidRDefault="004A1ED2" w:rsidP="002E4F7E">
      <w:pPr>
        <w:pStyle w:val="34fffa"/>
      </w:pPr>
    </w:p>
    <w:p w14:paraId="5225E854" w14:textId="77777777" w:rsidR="005618C4" w:rsidRDefault="005618C4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23</w:t>
      </w:r>
      <w:r w:rsidR="00301A21">
        <w:rPr>
          <w:noProof/>
        </w:rPr>
        <w:fldChar w:fldCharType="end"/>
      </w:r>
      <w:r>
        <w:t xml:space="preserve"> - Состав и содержание работ на стадии формирования требований и разработки технического задания.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4A1ED2" w:rsidRPr="00361139" w14:paraId="576A3A87" w14:textId="77777777" w:rsidTr="00D3157E">
        <w:tc>
          <w:tcPr>
            <w:tcW w:w="2477" w:type="dxa"/>
          </w:tcPr>
          <w:p w14:paraId="134ECF96" w14:textId="77777777" w:rsidR="004A1ED2" w:rsidRPr="00361139" w:rsidRDefault="004A1ED2" w:rsidP="002E4F7E">
            <w:pPr>
              <w:pStyle w:val="34fffa"/>
            </w:pPr>
            <w:r w:rsidRPr="00361139">
              <w:t>Этап работ</w:t>
            </w:r>
          </w:p>
        </w:tc>
        <w:tc>
          <w:tcPr>
            <w:tcW w:w="2478" w:type="dxa"/>
          </w:tcPr>
          <w:p w14:paraId="517E64A4" w14:textId="77777777" w:rsidR="004A1ED2" w:rsidRPr="00361139" w:rsidRDefault="004A1ED2" w:rsidP="002E4F7E">
            <w:pPr>
              <w:pStyle w:val="34fffa"/>
            </w:pPr>
            <w:r w:rsidRPr="00361139">
              <w:t>Сроки выполнения работ</w:t>
            </w:r>
          </w:p>
        </w:tc>
        <w:tc>
          <w:tcPr>
            <w:tcW w:w="2478" w:type="dxa"/>
          </w:tcPr>
          <w:p w14:paraId="78E7B56D" w14:textId="77777777" w:rsidR="004A1ED2" w:rsidRPr="00361139" w:rsidRDefault="004A1ED2" w:rsidP="002E4F7E">
            <w:pPr>
              <w:pStyle w:val="34fffa"/>
            </w:pPr>
            <w:r w:rsidRPr="00361139">
              <w:t>Исполнитель</w:t>
            </w:r>
          </w:p>
        </w:tc>
        <w:tc>
          <w:tcPr>
            <w:tcW w:w="2478" w:type="dxa"/>
          </w:tcPr>
          <w:p w14:paraId="6C280C3C" w14:textId="77777777" w:rsidR="004A1ED2" w:rsidRPr="00361139" w:rsidRDefault="004A1ED2" w:rsidP="002E4F7E">
            <w:pPr>
              <w:pStyle w:val="34fffa"/>
            </w:pPr>
            <w:r w:rsidRPr="00361139">
              <w:t>Результат</w:t>
            </w:r>
          </w:p>
        </w:tc>
      </w:tr>
      <w:tr w:rsidR="00C62A6E" w:rsidRPr="00361139" w14:paraId="40840842" w14:textId="77777777" w:rsidTr="00D3157E">
        <w:tc>
          <w:tcPr>
            <w:tcW w:w="2477" w:type="dxa"/>
          </w:tcPr>
          <w:p w14:paraId="21543A11" w14:textId="77777777" w:rsidR="008D1FF4" w:rsidRPr="00361139" w:rsidRDefault="008D1FF4" w:rsidP="005618C4">
            <w:pPr>
              <w:pStyle w:val="Default"/>
              <w:spacing w:line="276" w:lineRule="auto"/>
              <w:jc w:val="both"/>
            </w:pPr>
            <w:r w:rsidRPr="00361139">
              <w:t>Определение общей функциональности</w:t>
            </w:r>
            <w:r w:rsidR="00A81668">
              <w:t>.</w:t>
            </w:r>
            <w:r w:rsidRPr="00361139">
              <w:t xml:space="preserve"> </w:t>
            </w:r>
          </w:p>
          <w:p w14:paraId="37445CAB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54A3D254" w14:textId="77777777" w:rsidR="00634E5E" w:rsidRPr="00361139" w:rsidRDefault="009E4CB6" w:rsidP="005618C4">
            <w:pPr>
              <w:pStyle w:val="Default"/>
              <w:spacing w:line="276" w:lineRule="auto"/>
              <w:jc w:val="both"/>
            </w:pPr>
            <w:r w:rsidRPr="00361139">
              <w:t>с 02.05.2018</w:t>
            </w:r>
            <w:r w:rsidR="005D5A2F" w:rsidRPr="00361139">
              <w:t xml:space="preserve"> по 12.07</w:t>
            </w:r>
            <w:r w:rsidR="00634E5E" w:rsidRPr="00361139">
              <w:t>.20</w:t>
            </w:r>
            <w:r w:rsidRPr="00361139">
              <w:t>18</w:t>
            </w:r>
          </w:p>
          <w:p w14:paraId="2BC8C1ED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4FC459AB" w14:textId="77777777" w:rsidR="00C62A6E" w:rsidRPr="00361139" w:rsidRDefault="0036201B" w:rsidP="00A81668">
            <w:pPr>
              <w:pStyle w:val="34fffa"/>
              <w:ind w:firstLine="0"/>
            </w:pPr>
            <w:r w:rsidRPr="00361139">
              <w:t>Заказчик, Разработчик</w:t>
            </w:r>
            <w:r w:rsidR="00A81668">
              <w:t>.</w:t>
            </w:r>
          </w:p>
        </w:tc>
        <w:tc>
          <w:tcPr>
            <w:tcW w:w="2478" w:type="dxa"/>
          </w:tcPr>
          <w:p w14:paraId="3AB0D448" w14:textId="77777777" w:rsidR="00212314" w:rsidRPr="00361139" w:rsidRDefault="00212314" w:rsidP="005618C4">
            <w:pPr>
              <w:pStyle w:val="Default"/>
              <w:spacing w:line="276" w:lineRule="auto"/>
              <w:jc w:val="both"/>
            </w:pPr>
            <w:r w:rsidRPr="00361139">
              <w:t>Определена функциональность Сист</w:t>
            </w:r>
            <w:r w:rsidR="00A81668">
              <w:t>ем.</w:t>
            </w:r>
          </w:p>
          <w:p w14:paraId="2CCC9BDC" w14:textId="77777777" w:rsidR="00C62A6E" w:rsidRPr="00361139" w:rsidRDefault="00C62A6E" w:rsidP="002E4F7E">
            <w:pPr>
              <w:pStyle w:val="34fffa"/>
            </w:pPr>
          </w:p>
        </w:tc>
      </w:tr>
      <w:tr w:rsidR="00C62A6E" w:rsidRPr="00361139" w14:paraId="70A47919" w14:textId="77777777" w:rsidTr="00D3157E">
        <w:tc>
          <w:tcPr>
            <w:tcW w:w="2477" w:type="dxa"/>
          </w:tcPr>
          <w:p w14:paraId="243DB4CE" w14:textId="77777777" w:rsidR="008D1FF4" w:rsidRPr="00361139" w:rsidRDefault="008D1FF4" w:rsidP="005618C4">
            <w:pPr>
              <w:pStyle w:val="Default"/>
              <w:spacing w:line="276" w:lineRule="auto"/>
              <w:jc w:val="both"/>
            </w:pPr>
            <w:r w:rsidRPr="00361139">
              <w:t>Разработка конце</w:t>
            </w:r>
            <w:r w:rsidR="00A81668">
              <w:t>пции автоматизированной системы.</w:t>
            </w:r>
          </w:p>
          <w:p w14:paraId="6E4DFABB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4098C51B" w14:textId="77777777" w:rsidR="00634E5E" w:rsidRPr="00361139" w:rsidRDefault="005D5A2F" w:rsidP="005618C4">
            <w:pPr>
              <w:pStyle w:val="Default"/>
              <w:spacing w:line="276" w:lineRule="auto"/>
              <w:jc w:val="both"/>
            </w:pPr>
            <w:r w:rsidRPr="00361139">
              <w:t>с 14.07.2018 по 15.10</w:t>
            </w:r>
            <w:r w:rsidR="00634E5E" w:rsidRPr="00361139">
              <w:t>.20</w:t>
            </w:r>
            <w:r w:rsidRPr="00361139">
              <w:t>18</w:t>
            </w:r>
            <w:r w:rsidR="00634E5E" w:rsidRPr="00361139">
              <w:t xml:space="preserve"> </w:t>
            </w:r>
          </w:p>
          <w:p w14:paraId="3FCE6950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6CAAE6FE" w14:textId="77777777" w:rsidR="0036201B" w:rsidRPr="00361139" w:rsidRDefault="00A81668" w:rsidP="005618C4">
            <w:pPr>
              <w:pStyle w:val="Default"/>
              <w:spacing w:line="276" w:lineRule="auto"/>
              <w:jc w:val="both"/>
            </w:pPr>
            <w:r>
              <w:t>Разработчик.</w:t>
            </w:r>
          </w:p>
          <w:p w14:paraId="736CA2AB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29A978D4" w14:textId="77777777" w:rsidR="00212314" w:rsidRPr="00361139" w:rsidRDefault="00212314" w:rsidP="005618C4">
            <w:pPr>
              <w:pStyle w:val="Default"/>
              <w:spacing w:line="276" w:lineRule="auto"/>
              <w:jc w:val="both"/>
            </w:pPr>
            <w:r w:rsidRPr="00361139">
              <w:t>Концепция Системы</w:t>
            </w:r>
            <w:r w:rsidR="00A81668">
              <w:t>.</w:t>
            </w:r>
            <w:r w:rsidRPr="00361139">
              <w:t xml:space="preserve"> </w:t>
            </w:r>
          </w:p>
          <w:p w14:paraId="658D167C" w14:textId="77777777" w:rsidR="00C62A6E" w:rsidRPr="00361139" w:rsidRDefault="00C62A6E" w:rsidP="002E4F7E">
            <w:pPr>
              <w:pStyle w:val="34fffa"/>
            </w:pPr>
          </w:p>
        </w:tc>
      </w:tr>
      <w:tr w:rsidR="00C62A6E" w:rsidRPr="00361139" w14:paraId="3B895DC5" w14:textId="77777777" w:rsidTr="00D3157E">
        <w:tc>
          <w:tcPr>
            <w:tcW w:w="2477" w:type="dxa"/>
          </w:tcPr>
          <w:p w14:paraId="70C69D0E" w14:textId="77777777" w:rsidR="008D1FF4" w:rsidRPr="00361139" w:rsidRDefault="008D1FF4" w:rsidP="005618C4">
            <w:pPr>
              <w:pStyle w:val="Default"/>
              <w:spacing w:line="276" w:lineRule="auto"/>
              <w:jc w:val="both"/>
            </w:pPr>
            <w:r w:rsidRPr="00361139">
              <w:t>Разработка технического задания</w:t>
            </w:r>
            <w:r w:rsidR="00A81668">
              <w:t>.</w:t>
            </w:r>
            <w:r w:rsidRPr="00361139">
              <w:t xml:space="preserve"> </w:t>
            </w:r>
          </w:p>
          <w:p w14:paraId="0E840E5C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7B27A507" w14:textId="77777777" w:rsidR="00634E5E" w:rsidRPr="00361139" w:rsidRDefault="005D5A2F" w:rsidP="005618C4">
            <w:pPr>
              <w:pStyle w:val="Default"/>
              <w:spacing w:line="276" w:lineRule="auto"/>
              <w:jc w:val="both"/>
            </w:pPr>
            <w:r w:rsidRPr="00361139">
              <w:t>с 18.10</w:t>
            </w:r>
            <w:r w:rsidR="00634E5E" w:rsidRPr="00361139">
              <w:t>.20</w:t>
            </w:r>
            <w:r w:rsidRPr="00361139">
              <w:t>18 по 20.11</w:t>
            </w:r>
            <w:r w:rsidR="00634E5E" w:rsidRPr="00361139">
              <w:t>.20</w:t>
            </w:r>
            <w:r w:rsidRPr="00361139">
              <w:t>18</w:t>
            </w:r>
          </w:p>
          <w:p w14:paraId="3AF2F3EE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1584CB01" w14:textId="77777777" w:rsidR="00C62A6E" w:rsidRPr="00361139" w:rsidRDefault="0036201B" w:rsidP="00A81668">
            <w:pPr>
              <w:pStyle w:val="34fffa"/>
              <w:ind w:firstLine="0"/>
            </w:pPr>
            <w:r w:rsidRPr="00361139">
              <w:t>Разработчик</w:t>
            </w:r>
            <w:r w:rsidR="00A81668">
              <w:t>.</w:t>
            </w:r>
          </w:p>
        </w:tc>
        <w:tc>
          <w:tcPr>
            <w:tcW w:w="2478" w:type="dxa"/>
          </w:tcPr>
          <w:p w14:paraId="226C9B2A" w14:textId="77777777" w:rsidR="00C62A6E" w:rsidRPr="00361139" w:rsidRDefault="00212314" w:rsidP="00A81668">
            <w:pPr>
              <w:pStyle w:val="34fffa"/>
              <w:ind w:firstLine="0"/>
            </w:pPr>
            <w:r w:rsidRPr="00361139">
              <w:t>Техническое задание и приложения к нему</w:t>
            </w:r>
            <w:r w:rsidR="00A81668">
              <w:t>.</w:t>
            </w:r>
          </w:p>
        </w:tc>
      </w:tr>
      <w:tr w:rsidR="00212314" w:rsidRPr="00361139" w14:paraId="544B1F5F" w14:textId="77777777" w:rsidTr="00D3157E">
        <w:tc>
          <w:tcPr>
            <w:tcW w:w="2477" w:type="dxa"/>
          </w:tcPr>
          <w:p w14:paraId="1FDF1B4C" w14:textId="77777777" w:rsidR="00212314" w:rsidRPr="00361139" w:rsidRDefault="00212314" w:rsidP="005618C4">
            <w:pPr>
              <w:pStyle w:val="Default"/>
              <w:spacing w:line="276" w:lineRule="auto"/>
              <w:jc w:val="both"/>
            </w:pPr>
            <w:r w:rsidRPr="00361139">
              <w:t>Согласование и утверждение ТЗ</w:t>
            </w:r>
            <w:r w:rsidR="00A81668">
              <w:t>.</w:t>
            </w:r>
          </w:p>
          <w:p w14:paraId="4D26E616" w14:textId="77777777" w:rsidR="00212314" w:rsidRPr="00361139" w:rsidRDefault="00212314" w:rsidP="005618C4">
            <w:pPr>
              <w:pStyle w:val="Default"/>
              <w:spacing w:line="276" w:lineRule="auto"/>
              <w:jc w:val="both"/>
            </w:pPr>
          </w:p>
        </w:tc>
        <w:tc>
          <w:tcPr>
            <w:tcW w:w="2478" w:type="dxa"/>
          </w:tcPr>
          <w:p w14:paraId="6855ABA9" w14:textId="77777777" w:rsidR="00634E5E" w:rsidRPr="00361139" w:rsidRDefault="005D5A2F" w:rsidP="005618C4">
            <w:pPr>
              <w:pStyle w:val="Default"/>
              <w:spacing w:line="276" w:lineRule="auto"/>
              <w:jc w:val="both"/>
            </w:pPr>
            <w:r w:rsidRPr="00361139">
              <w:t>с 23.11</w:t>
            </w:r>
            <w:r w:rsidR="00634E5E" w:rsidRPr="00361139">
              <w:t>.20</w:t>
            </w:r>
            <w:r w:rsidRPr="00361139">
              <w:t>18 по 22.12</w:t>
            </w:r>
            <w:r w:rsidR="00634E5E" w:rsidRPr="00361139">
              <w:t>.20</w:t>
            </w:r>
            <w:r w:rsidRPr="00361139">
              <w:t>18</w:t>
            </w:r>
            <w:r w:rsidR="00634E5E" w:rsidRPr="00361139">
              <w:t xml:space="preserve"> </w:t>
            </w:r>
          </w:p>
          <w:p w14:paraId="39A77226" w14:textId="77777777" w:rsidR="00212314" w:rsidRPr="00361139" w:rsidRDefault="00212314" w:rsidP="002E4F7E">
            <w:pPr>
              <w:pStyle w:val="34fffa"/>
            </w:pPr>
          </w:p>
        </w:tc>
        <w:tc>
          <w:tcPr>
            <w:tcW w:w="2478" w:type="dxa"/>
          </w:tcPr>
          <w:p w14:paraId="67D2EA07" w14:textId="77777777" w:rsidR="00212314" w:rsidRPr="00361139" w:rsidRDefault="0036201B" w:rsidP="00A81668">
            <w:pPr>
              <w:pStyle w:val="34fffa"/>
              <w:ind w:firstLine="0"/>
            </w:pPr>
            <w:r w:rsidRPr="00361139">
              <w:t>Заказчик, Разработчик</w:t>
            </w:r>
          </w:p>
        </w:tc>
        <w:tc>
          <w:tcPr>
            <w:tcW w:w="2478" w:type="dxa"/>
          </w:tcPr>
          <w:p w14:paraId="216900A9" w14:textId="77777777" w:rsidR="00212314" w:rsidRPr="00361139" w:rsidRDefault="00212314" w:rsidP="00A81668">
            <w:pPr>
              <w:pStyle w:val="34fffa"/>
              <w:ind w:firstLine="0"/>
            </w:pPr>
            <w:r w:rsidRPr="00361139">
              <w:t>Согласованное и утвержденное техническое задания</w:t>
            </w:r>
            <w:r w:rsidR="00A81668">
              <w:t>.</w:t>
            </w:r>
          </w:p>
        </w:tc>
      </w:tr>
    </w:tbl>
    <w:p w14:paraId="60FF6064" w14:textId="77777777" w:rsidR="00A81668" w:rsidRDefault="00A81668" w:rsidP="002E4F7E">
      <w:pPr>
        <w:pStyle w:val="34fffa"/>
      </w:pPr>
    </w:p>
    <w:p w14:paraId="4021D736" w14:textId="77777777" w:rsidR="00A81668" w:rsidRDefault="00A81668" w:rsidP="00A81668">
      <w:pPr>
        <w:pStyle w:val="34f5"/>
      </w:pPr>
      <w:r>
        <w:br w:type="page"/>
      </w:r>
    </w:p>
    <w:p w14:paraId="6D4A0842" w14:textId="77777777" w:rsidR="004A1ED2" w:rsidRPr="00361139" w:rsidRDefault="004A1ED2" w:rsidP="002E4F7E">
      <w:pPr>
        <w:pStyle w:val="34fffa"/>
      </w:pPr>
    </w:p>
    <w:p w14:paraId="4C2BBD6B" w14:textId="77777777" w:rsidR="004A1ED2" w:rsidRPr="00361139" w:rsidRDefault="004A1ED2" w:rsidP="002E4F7E">
      <w:pPr>
        <w:pStyle w:val="34fffa"/>
      </w:pPr>
      <w:r w:rsidRPr="00361139">
        <w:t xml:space="preserve">Состав и содержание работ на стадии разработки технического проекта рассмотрены в таблице (Таблица </w:t>
      </w:r>
      <w:r w:rsidR="005618C4">
        <w:t>24</w:t>
      </w:r>
      <w:r w:rsidRPr="00361139">
        <w:t>).</w:t>
      </w:r>
    </w:p>
    <w:p w14:paraId="450E8C03" w14:textId="77777777" w:rsidR="004A1ED2" w:rsidRPr="00361139" w:rsidRDefault="004A1ED2" w:rsidP="002E4F7E">
      <w:pPr>
        <w:pStyle w:val="34fffa"/>
      </w:pPr>
    </w:p>
    <w:p w14:paraId="5A1E1645" w14:textId="77777777" w:rsidR="005618C4" w:rsidRDefault="005618C4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24</w:t>
      </w:r>
      <w:r w:rsidR="00301A21">
        <w:rPr>
          <w:noProof/>
        </w:rPr>
        <w:fldChar w:fldCharType="end"/>
      </w:r>
      <w:r>
        <w:t xml:space="preserve"> - Состав и содержание работ на стадии разработки технического проекта</w:t>
      </w:r>
      <w:r w:rsidR="00A81668"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270"/>
        <w:gridCol w:w="2076"/>
        <w:gridCol w:w="2116"/>
        <w:gridCol w:w="3449"/>
      </w:tblGrid>
      <w:tr w:rsidR="004A1ED2" w:rsidRPr="00361139" w14:paraId="45A38DA3" w14:textId="77777777" w:rsidTr="00D3157E">
        <w:tc>
          <w:tcPr>
            <w:tcW w:w="2477" w:type="dxa"/>
          </w:tcPr>
          <w:p w14:paraId="4F494456" w14:textId="77777777" w:rsidR="004A1ED2" w:rsidRPr="00361139" w:rsidRDefault="004A1ED2" w:rsidP="00EC3A7B">
            <w:pPr>
              <w:pStyle w:val="34fffa"/>
              <w:ind w:firstLine="0"/>
              <w:jc w:val="center"/>
            </w:pPr>
            <w:r w:rsidRPr="00361139">
              <w:t>Этап работ</w:t>
            </w:r>
          </w:p>
        </w:tc>
        <w:tc>
          <w:tcPr>
            <w:tcW w:w="2478" w:type="dxa"/>
          </w:tcPr>
          <w:p w14:paraId="48CF66F7" w14:textId="77777777" w:rsidR="004A1ED2" w:rsidRPr="00361139" w:rsidRDefault="004A1ED2" w:rsidP="00EC3A7B">
            <w:pPr>
              <w:pStyle w:val="34fffa"/>
              <w:ind w:firstLine="0"/>
              <w:jc w:val="center"/>
            </w:pPr>
            <w:r w:rsidRPr="00361139">
              <w:t>Сроки выполнения работ</w:t>
            </w:r>
          </w:p>
        </w:tc>
        <w:tc>
          <w:tcPr>
            <w:tcW w:w="2478" w:type="dxa"/>
          </w:tcPr>
          <w:p w14:paraId="57ADF5C2" w14:textId="77777777" w:rsidR="004A1ED2" w:rsidRPr="00361139" w:rsidRDefault="004A1ED2" w:rsidP="00EC3A7B">
            <w:pPr>
              <w:pStyle w:val="34fffa"/>
              <w:ind w:firstLine="0"/>
              <w:jc w:val="center"/>
            </w:pPr>
            <w:r w:rsidRPr="00361139">
              <w:t>Исполнитель</w:t>
            </w:r>
          </w:p>
        </w:tc>
        <w:tc>
          <w:tcPr>
            <w:tcW w:w="2478" w:type="dxa"/>
          </w:tcPr>
          <w:p w14:paraId="47BA001F" w14:textId="77777777" w:rsidR="004A1ED2" w:rsidRPr="00361139" w:rsidRDefault="004A1ED2" w:rsidP="00EC3A7B">
            <w:pPr>
              <w:pStyle w:val="34fffa"/>
              <w:ind w:firstLine="0"/>
              <w:jc w:val="center"/>
            </w:pPr>
            <w:r w:rsidRPr="00361139">
              <w:t>Результат</w:t>
            </w:r>
          </w:p>
        </w:tc>
      </w:tr>
      <w:tr w:rsidR="004A1ED2" w:rsidRPr="00361139" w14:paraId="798BC88D" w14:textId="77777777" w:rsidTr="00D3157E">
        <w:tc>
          <w:tcPr>
            <w:tcW w:w="2477" w:type="dxa"/>
          </w:tcPr>
          <w:p w14:paraId="2E7D8108" w14:textId="77777777" w:rsidR="00212314" w:rsidRPr="00361139" w:rsidRDefault="00212314" w:rsidP="005618C4">
            <w:pPr>
              <w:pStyle w:val="Default"/>
              <w:spacing w:line="276" w:lineRule="auto"/>
              <w:jc w:val="both"/>
            </w:pPr>
            <w:r w:rsidRPr="00361139">
              <w:t>Определение функцион</w:t>
            </w:r>
            <w:r w:rsidR="00A81668">
              <w:t>альной и технической архитектур.</w:t>
            </w:r>
          </w:p>
          <w:p w14:paraId="1FCBC914" w14:textId="77777777" w:rsidR="004A1ED2" w:rsidRPr="00361139" w:rsidRDefault="004A1ED2" w:rsidP="002E4F7E">
            <w:pPr>
              <w:pStyle w:val="34fffa"/>
            </w:pPr>
          </w:p>
        </w:tc>
        <w:tc>
          <w:tcPr>
            <w:tcW w:w="2478" w:type="dxa"/>
          </w:tcPr>
          <w:p w14:paraId="67EDCE71" w14:textId="77777777" w:rsidR="00634E5E" w:rsidRPr="00361139" w:rsidRDefault="005D5A2F" w:rsidP="005618C4">
            <w:pPr>
              <w:pStyle w:val="Default"/>
              <w:spacing w:line="276" w:lineRule="auto"/>
              <w:jc w:val="both"/>
            </w:pPr>
            <w:r w:rsidRPr="00361139">
              <w:t>с 13.01.2019 по 09.03.2019</w:t>
            </w:r>
          </w:p>
          <w:p w14:paraId="2915BE83" w14:textId="77777777" w:rsidR="004A1ED2" w:rsidRPr="00361139" w:rsidRDefault="004A1ED2" w:rsidP="002E4F7E">
            <w:pPr>
              <w:pStyle w:val="34fffa"/>
            </w:pPr>
          </w:p>
        </w:tc>
        <w:tc>
          <w:tcPr>
            <w:tcW w:w="2478" w:type="dxa"/>
          </w:tcPr>
          <w:p w14:paraId="423A6BED" w14:textId="77777777" w:rsidR="004A1ED2" w:rsidRPr="00361139" w:rsidRDefault="0036201B" w:rsidP="00A81668">
            <w:pPr>
              <w:pStyle w:val="34fffa"/>
              <w:ind w:firstLine="0"/>
            </w:pPr>
            <w:r w:rsidRPr="00361139">
              <w:t>Разработчик</w:t>
            </w:r>
            <w:r w:rsidR="00A81668">
              <w:t>.</w:t>
            </w:r>
          </w:p>
        </w:tc>
        <w:tc>
          <w:tcPr>
            <w:tcW w:w="2478" w:type="dxa"/>
          </w:tcPr>
          <w:p w14:paraId="564B2FC0" w14:textId="77777777" w:rsidR="00212314" w:rsidRPr="00361139" w:rsidRDefault="00A81668" w:rsidP="00A81668">
            <w:pPr>
              <w:pStyle w:val="3413"/>
            </w:pPr>
            <w:r>
              <w:t>о</w:t>
            </w:r>
            <w:r w:rsidR="00212314" w:rsidRPr="00361139">
              <w:t>писание функциональной архитектуры (включая описание каждой функц</w:t>
            </w:r>
            <w:r>
              <w:t>ии, задачи, методов реализации)</w:t>
            </w:r>
            <w:r w:rsidRPr="00A81668">
              <w:t>;</w:t>
            </w:r>
          </w:p>
          <w:p w14:paraId="1D73ABA0" w14:textId="77777777" w:rsidR="004A1ED2" w:rsidRPr="00361139" w:rsidRDefault="00A81668" w:rsidP="00A81668">
            <w:pPr>
              <w:pStyle w:val="3413"/>
            </w:pPr>
            <w:r>
              <w:t>о</w:t>
            </w:r>
            <w:r w:rsidR="00212314" w:rsidRPr="00361139">
              <w:t>писание технической архитектуры (включая описание размещения технических средств, условий эксплуатации, режима функционирования, организации резервного копирования и т.д.</w:t>
            </w:r>
          </w:p>
        </w:tc>
      </w:tr>
      <w:tr w:rsidR="00C62A6E" w:rsidRPr="00361139" w14:paraId="6A71EE4A" w14:textId="77777777" w:rsidTr="00D3157E">
        <w:tc>
          <w:tcPr>
            <w:tcW w:w="2477" w:type="dxa"/>
          </w:tcPr>
          <w:p w14:paraId="0299C89B" w14:textId="77777777" w:rsidR="00212314" w:rsidRPr="00A81668" w:rsidRDefault="00212314" w:rsidP="005618C4">
            <w:pPr>
              <w:pStyle w:val="Default"/>
              <w:spacing w:line="276" w:lineRule="auto"/>
              <w:jc w:val="both"/>
              <w:rPr>
                <w:lang w:val="en-US"/>
              </w:rPr>
            </w:pPr>
            <w:r w:rsidRPr="00361139">
              <w:t>Разр</w:t>
            </w:r>
            <w:r w:rsidR="00C729D0">
              <w:t>аботка физической модели данных</w:t>
            </w:r>
            <w:r w:rsidR="00A81668">
              <w:rPr>
                <w:lang w:val="en-US"/>
              </w:rPr>
              <w:t>.</w:t>
            </w:r>
          </w:p>
          <w:p w14:paraId="60B18DB1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16959FAA" w14:textId="77777777" w:rsidR="00634E5E" w:rsidRPr="00361139" w:rsidRDefault="005D5A2F" w:rsidP="005618C4">
            <w:pPr>
              <w:pStyle w:val="Default"/>
              <w:spacing w:line="276" w:lineRule="auto"/>
              <w:jc w:val="both"/>
            </w:pPr>
            <w:r w:rsidRPr="00361139">
              <w:t>с 14.03.2019</w:t>
            </w:r>
            <w:r w:rsidR="00634E5E" w:rsidRPr="00361139">
              <w:t xml:space="preserve"> по 21.05.</w:t>
            </w:r>
            <w:r w:rsidRPr="00361139">
              <w:t>2019</w:t>
            </w:r>
          </w:p>
          <w:p w14:paraId="051AF781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7695D2EC" w14:textId="77777777" w:rsidR="00C62A6E" w:rsidRPr="0000296B" w:rsidRDefault="0036201B" w:rsidP="00A81668">
            <w:pPr>
              <w:pStyle w:val="34fffa"/>
              <w:ind w:firstLine="0"/>
              <w:rPr>
                <w:lang w:val="en-US"/>
              </w:rPr>
            </w:pPr>
            <w:r w:rsidRPr="00361139">
              <w:t>Разработчик</w:t>
            </w:r>
            <w:r w:rsidR="0000296B">
              <w:rPr>
                <w:lang w:val="en-US"/>
              </w:rPr>
              <w:t>.</w:t>
            </w:r>
          </w:p>
        </w:tc>
        <w:tc>
          <w:tcPr>
            <w:tcW w:w="2478" w:type="dxa"/>
          </w:tcPr>
          <w:p w14:paraId="6CC99760" w14:textId="77777777" w:rsidR="00A81668" w:rsidRDefault="00EC3A7B" w:rsidP="00A81668">
            <w:pPr>
              <w:pStyle w:val="3413"/>
            </w:pPr>
            <w:r>
              <w:t>ф</w:t>
            </w:r>
            <w:r w:rsidR="00A81668">
              <w:t>изическая модель данных</w:t>
            </w:r>
            <w:r w:rsidR="00A81668">
              <w:rPr>
                <w:lang w:val="en-US"/>
              </w:rPr>
              <w:t>;</w:t>
            </w:r>
          </w:p>
          <w:p w14:paraId="0CC13098" w14:textId="77777777" w:rsidR="00C62A6E" w:rsidRPr="00361139" w:rsidRDefault="00212314" w:rsidP="00A81668">
            <w:pPr>
              <w:pStyle w:val="3413"/>
            </w:pPr>
            <w:r w:rsidRPr="00361139">
              <w:t>описание таблиц БД, индексов, секций и других объектов БД</w:t>
            </w:r>
            <w:r w:rsidR="00A81668" w:rsidRPr="00A81668">
              <w:t>;</w:t>
            </w:r>
          </w:p>
        </w:tc>
      </w:tr>
      <w:tr w:rsidR="00C62A6E" w:rsidRPr="00361139" w14:paraId="7A019B30" w14:textId="77777777" w:rsidTr="00D3157E">
        <w:tc>
          <w:tcPr>
            <w:tcW w:w="2477" w:type="dxa"/>
          </w:tcPr>
          <w:p w14:paraId="2FCF7A21" w14:textId="77777777" w:rsidR="00C62A6E" w:rsidRPr="0000296B" w:rsidRDefault="00212314" w:rsidP="0000296B">
            <w:pPr>
              <w:pStyle w:val="34fffa"/>
              <w:ind w:firstLine="0"/>
              <w:jc w:val="left"/>
            </w:pPr>
            <w:r w:rsidRPr="00361139">
              <w:t>Разработка и согласование регламентов взаимодействия</w:t>
            </w:r>
            <w:r w:rsidR="0000296B" w:rsidRPr="0000296B">
              <w:t>.</w:t>
            </w:r>
          </w:p>
        </w:tc>
        <w:tc>
          <w:tcPr>
            <w:tcW w:w="2478" w:type="dxa"/>
          </w:tcPr>
          <w:p w14:paraId="458D1762" w14:textId="77777777" w:rsidR="00634E5E" w:rsidRPr="00361139" w:rsidRDefault="005D5A2F" w:rsidP="005618C4">
            <w:pPr>
              <w:pStyle w:val="Default"/>
              <w:spacing w:line="276" w:lineRule="auto"/>
              <w:jc w:val="both"/>
            </w:pPr>
            <w:r w:rsidRPr="00361139">
              <w:t>с 09.06.2019 по 31.07.2019</w:t>
            </w:r>
          </w:p>
          <w:p w14:paraId="50C6EACF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7A2AE9BA" w14:textId="77777777" w:rsidR="00C62A6E" w:rsidRPr="0000296B" w:rsidRDefault="0036201B" w:rsidP="0000296B">
            <w:pPr>
              <w:pStyle w:val="34fffa"/>
              <w:ind w:firstLine="0"/>
              <w:rPr>
                <w:lang w:val="en-US"/>
              </w:rPr>
            </w:pPr>
            <w:r w:rsidRPr="00361139">
              <w:t>Заказчик, Разработчик</w:t>
            </w:r>
            <w:r w:rsidR="0000296B">
              <w:rPr>
                <w:lang w:val="en-US"/>
              </w:rPr>
              <w:t>.</w:t>
            </w:r>
          </w:p>
        </w:tc>
        <w:tc>
          <w:tcPr>
            <w:tcW w:w="2478" w:type="dxa"/>
          </w:tcPr>
          <w:p w14:paraId="5B557F4D" w14:textId="77777777" w:rsidR="00C62A6E" w:rsidRPr="0000296B" w:rsidRDefault="00212314" w:rsidP="0000296B">
            <w:pPr>
              <w:pStyle w:val="34fffa"/>
              <w:ind w:firstLine="0"/>
              <w:jc w:val="left"/>
            </w:pPr>
            <w:r w:rsidRPr="00361139">
              <w:t>Согласованный и утвержденный набор регламентов взаимодействия, включающих описание интерфейсов</w:t>
            </w:r>
            <w:r w:rsidR="0000296B" w:rsidRPr="0000296B">
              <w:t>.</w:t>
            </w:r>
          </w:p>
        </w:tc>
      </w:tr>
      <w:tr w:rsidR="00C62A6E" w:rsidRPr="00361139" w14:paraId="5E1EC45E" w14:textId="77777777" w:rsidTr="00D3157E">
        <w:tc>
          <w:tcPr>
            <w:tcW w:w="2477" w:type="dxa"/>
          </w:tcPr>
          <w:p w14:paraId="2AAB880F" w14:textId="77777777" w:rsidR="00C62A6E" w:rsidRPr="0000296B" w:rsidRDefault="00212314" w:rsidP="0000296B">
            <w:pPr>
              <w:pStyle w:val="34fffa"/>
              <w:ind w:firstLine="0"/>
              <w:rPr>
                <w:lang w:val="en-US"/>
              </w:rPr>
            </w:pPr>
            <w:r w:rsidRPr="00361139">
              <w:t>Проектирование интерфейсов пользователя</w:t>
            </w:r>
            <w:r w:rsidR="0000296B">
              <w:rPr>
                <w:lang w:val="en-US"/>
              </w:rPr>
              <w:t>.</w:t>
            </w:r>
          </w:p>
        </w:tc>
        <w:tc>
          <w:tcPr>
            <w:tcW w:w="2478" w:type="dxa"/>
          </w:tcPr>
          <w:p w14:paraId="118F789A" w14:textId="77777777" w:rsidR="00634E5E" w:rsidRPr="00361139" w:rsidRDefault="005D5A2F" w:rsidP="005618C4">
            <w:pPr>
              <w:pStyle w:val="Default"/>
              <w:spacing w:line="276" w:lineRule="auto"/>
              <w:jc w:val="both"/>
            </w:pPr>
            <w:r w:rsidRPr="00361139">
              <w:t>с 02.08.2019</w:t>
            </w:r>
            <w:r w:rsidR="00AB1B46" w:rsidRPr="00361139">
              <w:t xml:space="preserve"> по 16.10.2019</w:t>
            </w:r>
            <w:r w:rsidR="00634E5E" w:rsidRPr="00361139">
              <w:t xml:space="preserve"> </w:t>
            </w:r>
          </w:p>
          <w:p w14:paraId="4812548E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0242B6AA" w14:textId="77777777" w:rsidR="0036201B" w:rsidRPr="0000296B" w:rsidRDefault="0000296B" w:rsidP="005618C4">
            <w:pPr>
              <w:pStyle w:val="Default"/>
              <w:spacing w:line="276" w:lineRule="auto"/>
              <w:jc w:val="both"/>
              <w:rPr>
                <w:lang w:val="en-US"/>
              </w:rPr>
            </w:pPr>
            <w:r>
              <w:t>Разработчик.</w:t>
            </w:r>
          </w:p>
          <w:p w14:paraId="54663A86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70E00B4F" w14:textId="77777777" w:rsidR="00C62A6E" w:rsidRPr="0000296B" w:rsidRDefault="00212314" w:rsidP="0000296B">
            <w:pPr>
              <w:pStyle w:val="34fffa"/>
              <w:ind w:firstLine="0"/>
              <w:jc w:val="left"/>
            </w:pPr>
            <w:r w:rsidRPr="00361139">
              <w:t>Описание бизнес-слоя данных, интерфейсов ввода и предоставления данных, разграничения прав доступа</w:t>
            </w:r>
            <w:r w:rsidR="0000296B" w:rsidRPr="0000296B">
              <w:t>.</w:t>
            </w:r>
          </w:p>
        </w:tc>
      </w:tr>
      <w:tr w:rsidR="00C62A6E" w:rsidRPr="00361139" w14:paraId="67BAB280" w14:textId="77777777" w:rsidTr="00D3157E">
        <w:tc>
          <w:tcPr>
            <w:tcW w:w="2477" w:type="dxa"/>
          </w:tcPr>
          <w:p w14:paraId="5D602EED" w14:textId="77777777" w:rsidR="00C62A6E" w:rsidRPr="0000296B" w:rsidRDefault="00212314" w:rsidP="0000296B">
            <w:pPr>
              <w:pStyle w:val="34fffa"/>
              <w:ind w:firstLine="0"/>
              <w:rPr>
                <w:lang w:val="en-US"/>
              </w:rPr>
            </w:pPr>
            <w:r w:rsidRPr="00361139">
              <w:t>Оформление технического проекта</w:t>
            </w:r>
            <w:r w:rsidR="0000296B">
              <w:rPr>
                <w:lang w:val="en-US"/>
              </w:rPr>
              <w:t>.</w:t>
            </w:r>
          </w:p>
        </w:tc>
        <w:tc>
          <w:tcPr>
            <w:tcW w:w="2478" w:type="dxa"/>
          </w:tcPr>
          <w:p w14:paraId="4DF51FB3" w14:textId="77777777" w:rsidR="00634E5E" w:rsidRPr="00361139" w:rsidRDefault="00AB1B46" w:rsidP="005618C4">
            <w:pPr>
              <w:pStyle w:val="Default"/>
              <w:spacing w:line="276" w:lineRule="auto"/>
              <w:jc w:val="both"/>
            </w:pPr>
            <w:r w:rsidRPr="00361139">
              <w:t>с 18.10</w:t>
            </w:r>
            <w:r w:rsidR="00634E5E" w:rsidRPr="00361139">
              <w:t>.</w:t>
            </w:r>
            <w:r w:rsidRPr="00361139">
              <w:t>2019 по 29.11.2019</w:t>
            </w:r>
          </w:p>
          <w:p w14:paraId="4FCDFB8E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2C385526" w14:textId="77777777" w:rsidR="0036201B" w:rsidRPr="00361139" w:rsidRDefault="0036201B" w:rsidP="005618C4">
            <w:pPr>
              <w:pStyle w:val="Default"/>
              <w:spacing w:line="276" w:lineRule="auto"/>
              <w:jc w:val="both"/>
            </w:pPr>
            <w:r w:rsidRPr="00361139">
              <w:t>Разработчик</w:t>
            </w:r>
            <w:r w:rsidR="0000296B" w:rsidRPr="0000296B">
              <w:t>.</w:t>
            </w:r>
            <w:r w:rsidRPr="00361139">
              <w:t xml:space="preserve"> </w:t>
            </w:r>
          </w:p>
          <w:p w14:paraId="08274F20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67133A91" w14:textId="77777777" w:rsidR="00C62A6E" w:rsidRPr="0000296B" w:rsidRDefault="00212314" w:rsidP="0000296B">
            <w:pPr>
              <w:pStyle w:val="34fffa"/>
              <w:ind w:firstLine="0"/>
            </w:pPr>
            <w:r w:rsidRPr="00361139">
              <w:t>Пояснительная записка к техническому проекту</w:t>
            </w:r>
            <w:r w:rsidR="0000296B" w:rsidRPr="0000296B">
              <w:t>.</w:t>
            </w:r>
          </w:p>
        </w:tc>
      </w:tr>
      <w:tr w:rsidR="00212314" w:rsidRPr="00361139" w14:paraId="3EB08CAE" w14:textId="77777777" w:rsidTr="00D3157E">
        <w:tc>
          <w:tcPr>
            <w:tcW w:w="2477" w:type="dxa"/>
          </w:tcPr>
          <w:p w14:paraId="005ED2F0" w14:textId="77777777" w:rsidR="00212314" w:rsidRPr="0000296B" w:rsidRDefault="00212314" w:rsidP="0000296B">
            <w:pPr>
              <w:pStyle w:val="34fffa"/>
              <w:ind w:firstLine="0"/>
              <w:rPr>
                <w:lang w:val="en-US"/>
              </w:rPr>
            </w:pPr>
            <w:r w:rsidRPr="00361139">
              <w:t>Согласование и утверждение</w:t>
            </w:r>
            <w:r w:rsidR="0000296B">
              <w:rPr>
                <w:lang w:val="en-US"/>
              </w:rPr>
              <w:t>.</w:t>
            </w:r>
          </w:p>
        </w:tc>
        <w:tc>
          <w:tcPr>
            <w:tcW w:w="2478" w:type="dxa"/>
          </w:tcPr>
          <w:p w14:paraId="50CEED05" w14:textId="77777777" w:rsidR="00634E5E" w:rsidRPr="00361139" w:rsidRDefault="00AB1B46" w:rsidP="005618C4">
            <w:pPr>
              <w:pStyle w:val="Default"/>
              <w:spacing w:line="276" w:lineRule="auto"/>
              <w:jc w:val="both"/>
            </w:pPr>
            <w:r w:rsidRPr="00361139">
              <w:t>с 01.12.2019</w:t>
            </w:r>
          </w:p>
          <w:p w14:paraId="2D67BCA0" w14:textId="77777777" w:rsidR="00212314" w:rsidRPr="00361139" w:rsidRDefault="00AB1B46" w:rsidP="0000296B">
            <w:pPr>
              <w:pStyle w:val="34fffa"/>
              <w:ind w:firstLine="0"/>
            </w:pPr>
            <w:r w:rsidRPr="00361139">
              <w:t>по 20.02</w:t>
            </w:r>
            <w:r w:rsidR="00634E5E" w:rsidRPr="00361139">
              <w:t>.202</w:t>
            </w:r>
            <w:r w:rsidRPr="00361139">
              <w:t>0</w:t>
            </w:r>
          </w:p>
        </w:tc>
        <w:tc>
          <w:tcPr>
            <w:tcW w:w="2478" w:type="dxa"/>
          </w:tcPr>
          <w:p w14:paraId="7FBC05E3" w14:textId="77777777" w:rsidR="0036201B" w:rsidRPr="00361139" w:rsidRDefault="0036201B" w:rsidP="005618C4">
            <w:pPr>
              <w:pStyle w:val="Default"/>
              <w:spacing w:line="276" w:lineRule="auto"/>
              <w:jc w:val="both"/>
            </w:pPr>
            <w:r w:rsidRPr="00361139">
              <w:t>Заказчик, Разработчик</w:t>
            </w:r>
            <w:r w:rsidR="0000296B">
              <w:rPr>
                <w:lang w:val="en-US"/>
              </w:rPr>
              <w:t>.</w:t>
            </w:r>
            <w:r w:rsidRPr="00361139">
              <w:t xml:space="preserve"> </w:t>
            </w:r>
          </w:p>
          <w:p w14:paraId="6B3AC568" w14:textId="77777777" w:rsidR="00212314" w:rsidRPr="00361139" w:rsidRDefault="00212314" w:rsidP="002E4F7E">
            <w:pPr>
              <w:pStyle w:val="34fffa"/>
            </w:pPr>
          </w:p>
        </w:tc>
        <w:tc>
          <w:tcPr>
            <w:tcW w:w="2478" w:type="dxa"/>
          </w:tcPr>
          <w:p w14:paraId="48B40F02" w14:textId="77777777" w:rsidR="00212314" w:rsidRPr="0000296B" w:rsidRDefault="00212314" w:rsidP="0000296B">
            <w:pPr>
              <w:pStyle w:val="34fffa"/>
              <w:ind w:firstLine="0"/>
            </w:pPr>
            <w:r w:rsidRPr="00361139">
              <w:t>Согласованная и утвержденная пояснительная записка к техническому проекту</w:t>
            </w:r>
            <w:r w:rsidR="0000296B" w:rsidRPr="0000296B">
              <w:t>.</w:t>
            </w:r>
          </w:p>
        </w:tc>
      </w:tr>
    </w:tbl>
    <w:p w14:paraId="1611B798" w14:textId="77777777" w:rsidR="004A1ED2" w:rsidRPr="00361139" w:rsidRDefault="004A1ED2" w:rsidP="002E4F7E">
      <w:pPr>
        <w:pStyle w:val="34fffa"/>
      </w:pPr>
    </w:p>
    <w:p w14:paraId="40BD0787" w14:textId="77777777" w:rsidR="004A1ED2" w:rsidRPr="00361139" w:rsidRDefault="004A1ED2" w:rsidP="002E4F7E">
      <w:pPr>
        <w:pStyle w:val="34fffa"/>
      </w:pPr>
      <w:r w:rsidRPr="00361139">
        <w:t xml:space="preserve">Состав и содержание работ на стадии разработки рабочей документации рассмотрены в таблице (Таблица </w:t>
      </w:r>
      <w:r w:rsidR="005618C4">
        <w:t>25</w:t>
      </w:r>
      <w:r w:rsidRPr="00361139">
        <w:t>).</w:t>
      </w:r>
    </w:p>
    <w:p w14:paraId="2ED6A08F" w14:textId="77777777" w:rsidR="005618C4" w:rsidRDefault="005618C4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25</w:t>
      </w:r>
      <w:r w:rsidR="00301A21">
        <w:rPr>
          <w:noProof/>
        </w:rPr>
        <w:fldChar w:fldCharType="end"/>
      </w:r>
      <w:r>
        <w:t xml:space="preserve"> - Состав и содержание работ на стадии разработки рабочей документации.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167"/>
        <w:gridCol w:w="1940"/>
        <w:gridCol w:w="2355"/>
        <w:gridCol w:w="3449"/>
      </w:tblGrid>
      <w:tr w:rsidR="004A1ED2" w:rsidRPr="00361139" w14:paraId="4D391F2C" w14:textId="77777777" w:rsidTr="00D3157E">
        <w:tc>
          <w:tcPr>
            <w:tcW w:w="2477" w:type="dxa"/>
          </w:tcPr>
          <w:p w14:paraId="7ADA519B" w14:textId="77777777" w:rsidR="004A1ED2" w:rsidRPr="00361139" w:rsidRDefault="004A1ED2" w:rsidP="002E4F7E">
            <w:pPr>
              <w:pStyle w:val="34fffa"/>
            </w:pPr>
            <w:r w:rsidRPr="00361139">
              <w:t>Этап работ</w:t>
            </w:r>
          </w:p>
        </w:tc>
        <w:tc>
          <w:tcPr>
            <w:tcW w:w="2478" w:type="dxa"/>
          </w:tcPr>
          <w:p w14:paraId="2479A856" w14:textId="77777777" w:rsidR="004A1ED2" w:rsidRPr="00361139" w:rsidRDefault="004A1ED2" w:rsidP="002E4F7E">
            <w:pPr>
              <w:pStyle w:val="34fffa"/>
            </w:pPr>
            <w:r w:rsidRPr="00361139">
              <w:t>Сроки выполнения работ</w:t>
            </w:r>
          </w:p>
        </w:tc>
        <w:tc>
          <w:tcPr>
            <w:tcW w:w="2478" w:type="dxa"/>
          </w:tcPr>
          <w:p w14:paraId="6A3BBCFD" w14:textId="77777777" w:rsidR="004A1ED2" w:rsidRPr="00361139" w:rsidRDefault="004A1ED2" w:rsidP="002E4F7E">
            <w:pPr>
              <w:pStyle w:val="34fffa"/>
            </w:pPr>
            <w:r w:rsidRPr="00361139">
              <w:t>Исполнитель</w:t>
            </w:r>
          </w:p>
        </w:tc>
        <w:tc>
          <w:tcPr>
            <w:tcW w:w="2478" w:type="dxa"/>
          </w:tcPr>
          <w:p w14:paraId="10CE1645" w14:textId="77777777" w:rsidR="004A1ED2" w:rsidRPr="00361139" w:rsidRDefault="004A1ED2" w:rsidP="002E4F7E">
            <w:pPr>
              <w:pStyle w:val="34fffa"/>
            </w:pPr>
            <w:r w:rsidRPr="00361139">
              <w:t>Результат</w:t>
            </w:r>
          </w:p>
        </w:tc>
      </w:tr>
      <w:tr w:rsidR="004A1ED2" w:rsidRPr="00361139" w14:paraId="5E3EC495" w14:textId="77777777" w:rsidTr="00D3157E">
        <w:tc>
          <w:tcPr>
            <w:tcW w:w="2477" w:type="dxa"/>
          </w:tcPr>
          <w:p w14:paraId="236DA71D" w14:textId="77777777" w:rsidR="004A1ED2" w:rsidRPr="00361139" w:rsidRDefault="00303BAA" w:rsidP="00EC3A7B">
            <w:pPr>
              <w:pStyle w:val="34fffa"/>
              <w:ind w:firstLine="0"/>
            </w:pPr>
            <w:r w:rsidRPr="00361139">
              <w:t>Определение функциональной и технической архитектур</w:t>
            </w:r>
            <w:r w:rsidR="002677FD">
              <w:t>.</w:t>
            </w:r>
          </w:p>
        </w:tc>
        <w:tc>
          <w:tcPr>
            <w:tcW w:w="2478" w:type="dxa"/>
          </w:tcPr>
          <w:p w14:paraId="40B0CBFE" w14:textId="77777777" w:rsidR="00634E5E" w:rsidRPr="00361139" w:rsidRDefault="00AB1B46" w:rsidP="005618C4">
            <w:pPr>
              <w:pStyle w:val="Default"/>
              <w:spacing w:line="276" w:lineRule="auto"/>
              <w:jc w:val="both"/>
            </w:pPr>
            <w:r w:rsidRPr="00361139">
              <w:t>с 25.02.2020 по 21.03.2020</w:t>
            </w:r>
            <w:r w:rsidR="00634E5E" w:rsidRPr="00361139">
              <w:t xml:space="preserve"> </w:t>
            </w:r>
          </w:p>
          <w:p w14:paraId="598E9B8D" w14:textId="77777777" w:rsidR="004A1ED2" w:rsidRPr="00361139" w:rsidRDefault="004A1ED2" w:rsidP="002E4F7E">
            <w:pPr>
              <w:pStyle w:val="34fffa"/>
            </w:pPr>
          </w:p>
        </w:tc>
        <w:tc>
          <w:tcPr>
            <w:tcW w:w="2478" w:type="dxa"/>
          </w:tcPr>
          <w:p w14:paraId="4EF2469D" w14:textId="77777777" w:rsidR="004A1ED2" w:rsidRPr="00361139" w:rsidRDefault="0036201B" w:rsidP="00EC3A7B">
            <w:pPr>
              <w:pStyle w:val="34fffa"/>
              <w:ind w:firstLine="0"/>
            </w:pPr>
            <w:r w:rsidRPr="00361139">
              <w:t>Разработчик</w:t>
            </w:r>
            <w:r w:rsidR="002677FD">
              <w:t>.</w:t>
            </w:r>
          </w:p>
        </w:tc>
        <w:tc>
          <w:tcPr>
            <w:tcW w:w="2478" w:type="dxa"/>
          </w:tcPr>
          <w:p w14:paraId="3F8BDF6F" w14:textId="77777777" w:rsidR="00303BAA" w:rsidRPr="00361139" w:rsidRDefault="002677FD" w:rsidP="002677FD">
            <w:pPr>
              <w:pStyle w:val="3413"/>
            </w:pPr>
            <w:r>
              <w:t>о</w:t>
            </w:r>
            <w:r w:rsidR="00303BAA" w:rsidRPr="00361139">
              <w:t>писание функциональной архитектуры (включая описание каждой функци</w:t>
            </w:r>
            <w:r>
              <w:t>и, задачи, методов реализации)</w:t>
            </w:r>
            <w:r w:rsidRPr="002677FD">
              <w:t>;</w:t>
            </w:r>
          </w:p>
          <w:p w14:paraId="74077C77" w14:textId="77777777" w:rsidR="004A1ED2" w:rsidRPr="00361139" w:rsidRDefault="002677FD" w:rsidP="002677FD">
            <w:pPr>
              <w:pStyle w:val="3413"/>
            </w:pPr>
            <w:r>
              <w:t>о</w:t>
            </w:r>
            <w:r w:rsidR="00303BAA" w:rsidRPr="00361139">
              <w:t>писание технической архитектуры (включая описание размещения технических средств, условий эксплуатации, режима функционирования, организации резервного копирования и т.д.)</w:t>
            </w:r>
            <w:r>
              <w:t>.</w:t>
            </w:r>
          </w:p>
        </w:tc>
      </w:tr>
      <w:tr w:rsidR="00C62A6E" w:rsidRPr="00361139" w14:paraId="0EC05D6E" w14:textId="77777777" w:rsidTr="00D3157E">
        <w:tc>
          <w:tcPr>
            <w:tcW w:w="2477" w:type="dxa"/>
          </w:tcPr>
          <w:p w14:paraId="290882F0" w14:textId="77777777" w:rsidR="00C62A6E" w:rsidRPr="00361139" w:rsidRDefault="00303BAA" w:rsidP="002677FD">
            <w:pPr>
              <w:pStyle w:val="34fffa"/>
              <w:ind w:firstLine="0"/>
            </w:pPr>
            <w:r w:rsidRPr="00361139">
              <w:t>Разработка физической модели данных</w:t>
            </w:r>
            <w:r w:rsidR="002677FD">
              <w:t>.</w:t>
            </w:r>
          </w:p>
        </w:tc>
        <w:tc>
          <w:tcPr>
            <w:tcW w:w="2478" w:type="dxa"/>
          </w:tcPr>
          <w:p w14:paraId="4693FFDD" w14:textId="77777777" w:rsidR="00634E5E" w:rsidRPr="00361139" w:rsidRDefault="00A96374" w:rsidP="005618C4">
            <w:pPr>
              <w:pStyle w:val="Default"/>
              <w:spacing w:line="276" w:lineRule="auto"/>
              <w:jc w:val="both"/>
            </w:pPr>
            <w:r w:rsidRPr="00361139">
              <w:t>с 23.03.2020 по 05.05.2020</w:t>
            </w:r>
            <w:r w:rsidR="00634E5E" w:rsidRPr="00361139">
              <w:t xml:space="preserve"> </w:t>
            </w:r>
          </w:p>
          <w:p w14:paraId="36CB907C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3A72BEA9" w14:textId="77777777" w:rsidR="0036201B" w:rsidRPr="00361139" w:rsidRDefault="0036201B" w:rsidP="005618C4">
            <w:pPr>
              <w:pStyle w:val="Default"/>
              <w:spacing w:line="276" w:lineRule="auto"/>
              <w:jc w:val="both"/>
            </w:pPr>
            <w:r w:rsidRPr="00361139">
              <w:t xml:space="preserve">Заказчик, Разработчик </w:t>
            </w:r>
          </w:p>
          <w:p w14:paraId="5F093C86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0063C670" w14:textId="77777777" w:rsidR="00C62A6E" w:rsidRPr="00361139" w:rsidRDefault="00303BAA" w:rsidP="002677FD">
            <w:pPr>
              <w:pStyle w:val="34fffa"/>
              <w:ind w:firstLine="0"/>
            </w:pPr>
            <w:r w:rsidRPr="00361139">
              <w:t>Физическая модель данных — описание таблиц БД, индексов, секций и других объектов БД</w:t>
            </w:r>
            <w:r w:rsidR="002677FD">
              <w:t>.</w:t>
            </w:r>
          </w:p>
        </w:tc>
      </w:tr>
      <w:tr w:rsidR="00C62A6E" w:rsidRPr="00361139" w14:paraId="2974D792" w14:textId="77777777" w:rsidTr="00D3157E">
        <w:tc>
          <w:tcPr>
            <w:tcW w:w="2477" w:type="dxa"/>
          </w:tcPr>
          <w:p w14:paraId="04CCF4EC" w14:textId="77777777" w:rsidR="00C62A6E" w:rsidRPr="00361139" w:rsidRDefault="00303BAA" w:rsidP="002677FD">
            <w:pPr>
              <w:pStyle w:val="34fffa"/>
              <w:ind w:firstLine="0"/>
            </w:pPr>
            <w:r w:rsidRPr="00361139">
              <w:t>Разработка и согласование регламентов взаимодействия</w:t>
            </w:r>
            <w:r w:rsidR="002677FD">
              <w:t>.</w:t>
            </w:r>
          </w:p>
        </w:tc>
        <w:tc>
          <w:tcPr>
            <w:tcW w:w="2478" w:type="dxa"/>
          </w:tcPr>
          <w:p w14:paraId="45DCA6CE" w14:textId="77777777" w:rsidR="00634E5E" w:rsidRPr="00361139" w:rsidRDefault="00A96374" w:rsidP="005618C4">
            <w:pPr>
              <w:pStyle w:val="Default"/>
              <w:spacing w:line="276" w:lineRule="auto"/>
              <w:jc w:val="both"/>
            </w:pPr>
            <w:r w:rsidRPr="00361139">
              <w:t>с 07.05.2020 по 15.06.2020</w:t>
            </w:r>
            <w:r w:rsidR="00634E5E" w:rsidRPr="00361139">
              <w:t xml:space="preserve"> </w:t>
            </w:r>
          </w:p>
          <w:p w14:paraId="3CF80B27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12D0ACD0" w14:textId="77777777" w:rsidR="00C62A6E" w:rsidRPr="00361139" w:rsidRDefault="0036201B" w:rsidP="002677FD">
            <w:pPr>
              <w:pStyle w:val="34fffa"/>
              <w:ind w:firstLine="0"/>
            </w:pPr>
            <w:r w:rsidRPr="00361139">
              <w:t>Разработчик</w:t>
            </w:r>
          </w:p>
        </w:tc>
        <w:tc>
          <w:tcPr>
            <w:tcW w:w="2478" w:type="dxa"/>
          </w:tcPr>
          <w:p w14:paraId="6A8272A3" w14:textId="77777777" w:rsidR="00C62A6E" w:rsidRPr="00361139" w:rsidRDefault="00303BAA" w:rsidP="002677FD">
            <w:pPr>
              <w:pStyle w:val="34fffa"/>
              <w:ind w:firstLine="0"/>
            </w:pPr>
            <w:r w:rsidRPr="00361139">
              <w:t>Согласованный и утвержденный набор регламентов взаимодействия, включающих описание интерфейсов</w:t>
            </w:r>
            <w:r w:rsidR="002677FD">
              <w:t>.</w:t>
            </w:r>
          </w:p>
        </w:tc>
      </w:tr>
      <w:tr w:rsidR="00C62A6E" w:rsidRPr="00361139" w14:paraId="32236648" w14:textId="77777777" w:rsidTr="00D3157E">
        <w:tc>
          <w:tcPr>
            <w:tcW w:w="2477" w:type="dxa"/>
          </w:tcPr>
          <w:p w14:paraId="027EB54A" w14:textId="77777777" w:rsidR="00C62A6E" w:rsidRPr="00361139" w:rsidRDefault="00303BAA" w:rsidP="002677FD">
            <w:pPr>
              <w:pStyle w:val="34fffa"/>
              <w:ind w:firstLine="0"/>
            </w:pPr>
            <w:r w:rsidRPr="00361139">
              <w:t>Проектирование интерфейсов пользователя</w:t>
            </w:r>
          </w:p>
        </w:tc>
        <w:tc>
          <w:tcPr>
            <w:tcW w:w="2478" w:type="dxa"/>
          </w:tcPr>
          <w:p w14:paraId="51FD82AB" w14:textId="77777777" w:rsidR="00634E5E" w:rsidRPr="00361139" w:rsidRDefault="00A96374" w:rsidP="005618C4">
            <w:pPr>
              <w:pStyle w:val="Default"/>
              <w:spacing w:line="276" w:lineRule="auto"/>
              <w:jc w:val="both"/>
            </w:pPr>
            <w:r w:rsidRPr="00361139">
              <w:t>с 20.06.2020 по 15.07.2020</w:t>
            </w:r>
            <w:r w:rsidR="00634E5E" w:rsidRPr="00361139">
              <w:t xml:space="preserve"> </w:t>
            </w:r>
          </w:p>
          <w:p w14:paraId="058AA91A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3385FFCC" w14:textId="77777777" w:rsidR="0036201B" w:rsidRPr="00361139" w:rsidRDefault="0036201B" w:rsidP="005618C4">
            <w:pPr>
              <w:pStyle w:val="Default"/>
              <w:spacing w:line="276" w:lineRule="auto"/>
              <w:jc w:val="both"/>
            </w:pPr>
            <w:r w:rsidRPr="00361139">
              <w:t xml:space="preserve">Разработчик </w:t>
            </w:r>
          </w:p>
          <w:p w14:paraId="36B2F52D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0A747E71" w14:textId="77777777" w:rsidR="00C62A6E" w:rsidRPr="00361139" w:rsidRDefault="00303BAA" w:rsidP="002677FD">
            <w:pPr>
              <w:pStyle w:val="34fffa"/>
              <w:ind w:firstLine="0"/>
            </w:pPr>
            <w:r w:rsidRPr="00361139">
              <w:t>Описание бизнес-слоя данных, интерфейсов ввода и предоставления данных, разграничения прав доступа</w:t>
            </w:r>
            <w:r w:rsidR="002677FD">
              <w:t>.</w:t>
            </w:r>
          </w:p>
        </w:tc>
      </w:tr>
      <w:tr w:rsidR="00C62A6E" w:rsidRPr="00361139" w14:paraId="7AC325C9" w14:textId="77777777" w:rsidTr="00D3157E">
        <w:tc>
          <w:tcPr>
            <w:tcW w:w="2477" w:type="dxa"/>
          </w:tcPr>
          <w:p w14:paraId="13179899" w14:textId="77777777" w:rsidR="00C62A6E" w:rsidRPr="00361139" w:rsidRDefault="00303BAA" w:rsidP="002677FD">
            <w:pPr>
              <w:pStyle w:val="34fffa"/>
              <w:ind w:firstLine="0"/>
            </w:pPr>
            <w:r w:rsidRPr="00361139">
              <w:t>Оформление технического проекта</w:t>
            </w:r>
          </w:p>
        </w:tc>
        <w:tc>
          <w:tcPr>
            <w:tcW w:w="2478" w:type="dxa"/>
          </w:tcPr>
          <w:p w14:paraId="0B45E127" w14:textId="77777777" w:rsidR="00634E5E" w:rsidRPr="00361139" w:rsidRDefault="00A96374" w:rsidP="005618C4">
            <w:pPr>
              <w:pStyle w:val="Default"/>
              <w:spacing w:line="276" w:lineRule="auto"/>
              <w:jc w:val="both"/>
            </w:pPr>
            <w:r w:rsidRPr="00361139">
              <w:t>с 18.07.2024 по 20.09.2020</w:t>
            </w:r>
            <w:r w:rsidR="00634E5E" w:rsidRPr="00361139">
              <w:t xml:space="preserve"> </w:t>
            </w:r>
          </w:p>
          <w:p w14:paraId="12DB5828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03D1B8D9" w14:textId="77777777" w:rsidR="0036201B" w:rsidRPr="00361139" w:rsidRDefault="0036201B" w:rsidP="005618C4">
            <w:pPr>
              <w:pStyle w:val="Default"/>
              <w:spacing w:line="276" w:lineRule="auto"/>
              <w:jc w:val="both"/>
            </w:pPr>
            <w:r w:rsidRPr="00361139">
              <w:t xml:space="preserve">Разработчик </w:t>
            </w:r>
          </w:p>
          <w:p w14:paraId="1FAD06CB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4BEA68CC" w14:textId="77777777" w:rsidR="00C62A6E" w:rsidRPr="00361139" w:rsidRDefault="00303BAA" w:rsidP="002677FD">
            <w:pPr>
              <w:pStyle w:val="34fffa"/>
              <w:ind w:firstLine="0"/>
            </w:pPr>
            <w:r w:rsidRPr="00361139">
              <w:t>Пояснительная записка к техническому проекту</w:t>
            </w:r>
            <w:r w:rsidR="002677FD">
              <w:t>.</w:t>
            </w:r>
          </w:p>
        </w:tc>
      </w:tr>
      <w:tr w:rsidR="00303BAA" w:rsidRPr="00361139" w14:paraId="6EC17E13" w14:textId="77777777" w:rsidTr="00D3157E">
        <w:tc>
          <w:tcPr>
            <w:tcW w:w="2477" w:type="dxa"/>
          </w:tcPr>
          <w:p w14:paraId="2B8D7B65" w14:textId="77777777" w:rsidR="00303BAA" w:rsidRPr="00361139" w:rsidRDefault="00303BAA" w:rsidP="002677FD">
            <w:pPr>
              <w:pStyle w:val="34fffa"/>
              <w:ind w:firstLine="0"/>
            </w:pPr>
            <w:r w:rsidRPr="00361139">
              <w:t>Согласование и утверждение</w:t>
            </w:r>
          </w:p>
        </w:tc>
        <w:tc>
          <w:tcPr>
            <w:tcW w:w="2478" w:type="dxa"/>
          </w:tcPr>
          <w:p w14:paraId="6DC39067" w14:textId="77777777" w:rsidR="00634E5E" w:rsidRPr="00361139" w:rsidRDefault="00A96374" w:rsidP="005618C4">
            <w:pPr>
              <w:pStyle w:val="Default"/>
              <w:spacing w:line="276" w:lineRule="auto"/>
              <w:jc w:val="both"/>
            </w:pPr>
            <w:r w:rsidRPr="00361139">
              <w:t>с 20.09.2020 по 25.10.2020</w:t>
            </w:r>
            <w:r w:rsidR="00634E5E" w:rsidRPr="00361139">
              <w:t xml:space="preserve"> </w:t>
            </w:r>
          </w:p>
          <w:p w14:paraId="0287C0E6" w14:textId="77777777" w:rsidR="00303BAA" w:rsidRPr="00361139" w:rsidRDefault="00303BAA" w:rsidP="002E4F7E">
            <w:pPr>
              <w:pStyle w:val="34fffa"/>
            </w:pPr>
          </w:p>
        </w:tc>
        <w:tc>
          <w:tcPr>
            <w:tcW w:w="2478" w:type="dxa"/>
          </w:tcPr>
          <w:p w14:paraId="2CFFE63D" w14:textId="77777777" w:rsidR="00D759C0" w:rsidRPr="00361139" w:rsidRDefault="00D759C0" w:rsidP="005618C4">
            <w:pPr>
              <w:pStyle w:val="Default"/>
              <w:spacing w:line="276" w:lineRule="auto"/>
              <w:jc w:val="both"/>
            </w:pPr>
            <w:r w:rsidRPr="00361139">
              <w:t xml:space="preserve">Заказчик, Разработчик </w:t>
            </w:r>
          </w:p>
          <w:p w14:paraId="70306BDB" w14:textId="77777777" w:rsidR="00303BAA" w:rsidRPr="00361139" w:rsidRDefault="00303BAA" w:rsidP="002E4F7E">
            <w:pPr>
              <w:pStyle w:val="34fffa"/>
            </w:pPr>
          </w:p>
        </w:tc>
        <w:tc>
          <w:tcPr>
            <w:tcW w:w="2478" w:type="dxa"/>
          </w:tcPr>
          <w:p w14:paraId="0CA69C29" w14:textId="77777777" w:rsidR="00303BAA" w:rsidRPr="00361139" w:rsidRDefault="00303BAA" w:rsidP="002677FD">
            <w:pPr>
              <w:pStyle w:val="34fffa"/>
              <w:ind w:firstLine="0"/>
            </w:pPr>
            <w:r w:rsidRPr="00361139">
              <w:t>Согласованная и утвержденная пояснительная записка к техническому проекту</w:t>
            </w:r>
            <w:r w:rsidR="002677FD">
              <w:t>.</w:t>
            </w:r>
          </w:p>
        </w:tc>
      </w:tr>
    </w:tbl>
    <w:p w14:paraId="100E8D0D" w14:textId="77777777" w:rsidR="004A1ED2" w:rsidRPr="00361139" w:rsidRDefault="004A1ED2" w:rsidP="002E4F7E">
      <w:pPr>
        <w:pStyle w:val="34fffa"/>
      </w:pPr>
    </w:p>
    <w:p w14:paraId="1945DFCD" w14:textId="77777777" w:rsidR="004A1ED2" w:rsidRPr="00361139" w:rsidRDefault="004A1ED2" w:rsidP="002E4F7E">
      <w:pPr>
        <w:pStyle w:val="34fffa"/>
      </w:pPr>
      <w:r w:rsidRPr="00361139">
        <w:t xml:space="preserve">Состав и содержание работ на стадии ввода Системы в эксплуатацию рассмотрены в таблице (Таблица </w:t>
      </w:r>
      <w:r w:rsidR="005618C4">
        <w:t>26</w:t>
      </w:r>
      <w:r w:rsidRPr="00361139">
        <w:t>).</w:t>
      </w:r>
    </w:p>
    <w:p w14:paraId="28A7782B" w14:textId="77777777" w:rsidR="005618C4" w:rsidRDefault="005618C4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26</w:t>
      </w:r>
      <w:r w:rsidR="00301A21">
        <w:rPr>
          <w:noProof/>
        </w:rPr>
        <w:fldChar w:fldCharType="end"/>
      </w:r>
      <w:r>
        <w:t xml:space="preserve"> - Состав и содержание работ на стадии ввода Системы в эксплуатацию.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4A1ED2" w:rsidRPr="00361139" w14:paraId="5B244576" w14:textId="77777777" w:rsidTr="00D3157E">
        <w:tc>
          <w:tcPr>
            <w:tcW w:w="2477" w:type="dxa"/>
          </w:tcPr>
          <w:p w14:paraId="3BB9C20B" w14:textId="77777777" w:rsidR="004A1ED2" w:rsidRPr="00361139" w:rsidRDefault="004A1ED2" w:rsidP="002E4F7E">
            <w:pPr>
              <w:pStyle w:val="34fffa"/>
            </w:pPr>
            <w:r w:rsidRPr="00361139">
              <w:t>Этап работ</w:t>
            </w:r>
          </w:p>
        </w:tc>
        <w:tc>
          <w:tcPr>
            <w:tcW w:w="2478" w:type="dxa"/>
          </w:tcPr>
          <w:p w14:paraId="6055F137" w14:textId="77777777" w:rsidR="004A1ED2" w:rsidRPr="00361139" w:rsidRDefault="004A1ED2" w:rsidP="002E4F7E">
            <w:pPr>
              <w:pStyle w:val="34fffa"/>
            </w:pPr>
            <w:r w:rsidRPr="00361139">
              <w:t>Сроки выполнения работ</w:t>
            </w:r>
          </w:p>
        </w:tc>
        <w:tc>
          <w:tcPr>
            <w:tcW w:w="2478" w:type="dxa"/>
          </w:tcPr>
          <w:p w14:paraId="5C13C749" w14:textId="77777777" w:rsidR="004A1ED2" w:rsidRPr="00361139" w:rsidRDefault="004A1ED2" w:rsidP="002E4F7E">
            <w:pPr>
              <w:pStyle w:val="34fffa"/>
            </w:pPr>
            <w:r w:rsidRPr="00361139">
              <w:t>Исполнитель</w:t>
            </w:r>
          </w:p>
        </w:tc>
        <w:tc>
          <w:tcPr>
            <w:tcW w:w="2478" w:type="dxa"/>
          </w:tcPr>
          <w:p w14:paraId="7DD12278" w14:textId="77777777" w:rsidR="004A1ED2" w:rsidRPr="00361139" w:rsidRDefault="004A1ED2" w:rsidP="002E4F7E">
            <w:pPr>
              <w:pStyle w:val="34fffa"/>
            </w:pPr>
            <w:r w:rsidRPr="00361139">
              <w:t>Результат</w:t>
            </w:r>
          </w:p>
        </w:tc>
      </w:tr>
      <w:tr w:rsidR="004A1ED2" w:rsidRPr="00361139" w14:paraId="2C20AA0F" w14:textId="77777777" w:rsidTr="00D3157E">
        <w:tc>
          <w:tcPr>
            <w:tcW w:w="2477" w:type="dxa"/>
          </w:tcPr>
          <w:p w14:paraId="1989A10D" w14:textId="77777777" w:rsidR="004A1ED2" w:rsidRPr="00361139" w:rsidRDefault="00303BAA" w:rsidP="002677FD">
            <w:pPr>
              <w:pStyle w:val="34fffa"/>
              <w:ind w:firstLine="0"/>
            </w:pPr>
            <w:r w:rsidRPr="00361139">
              <w:t>Разработка рабочей документации на Систему</w:t>
            </w:r>
            <w:r w:rsidR="002677FD">
              <w:t>.</w:t>
            </w:r>
          </w:p>
        </w:tc>
        <w:tc>
          <w:tcPr>
            <w:tcW w:w="2478" w:type="dxa"/>
          </w:tcPr>
          <w:p w14:paraId="4FF439C0" w14:textId="77777777" w:rsidR="00634E5E" w:rsidRPr="00361139" w:rsidRDefault="00A96374" w:rsidP="005618C4">
            <w:pPr>
              <w:pStyle w:val="Default"/>
              <w:spacing w:line="276" w:lineRule="auto"/>
              <w:jc w:val="both"/>
            </w:pPr>
            <w:r w:rsidRPr="00361139">
              <w:t>с 01.11.2020 по 20.01.2021</w:t>
            </w:r>
            <w:r w:rsidR="00634E5E" w:rsidRPr="00361139">
              <w:t xml:space="preserve"> </w:t>
            </w:r>
          </w:p>
          <w:p w14:paraId="67586645" w14:textId="77777777" w:rsidR="004A1ED2" w:rsidRPr="00361139" w:rsidRDefault="004A1ED2" w:rsidP="002E4F7E">
            <w:pPr>
              <w:pStyle w:val="34fffa"/>
            </w:pPr>
          </w:p>
        </w:tc>
        <w:tc>
          <w:tcPr>
            <w:tcW w:w="2478" w:type="dxa"/>
          </w:tcPr>
          <w:p w14:paraId="45585802" w14:textId="77777777" w:rsidR="00D759C0" w:rsidRPr="00361139" w:rsidRDefault="002677FD" w:rsidP="005618C4">
            <w:pPr>
              <w:pStyle w:val="Default"/>
              <w:spacing w:line="276" w:lineRule="auto"/>
              <w:jc w:val="both"/>
            </w:pPr>
            <w:r>
              <w:t>Разработчик.</w:t>
            </w:r>
          </w:p>
          <w:p w14:paraId="693510A0" w14:textId="77777777" w:rsidR="004A1ED2" w:rsidRPr="00361139" w:rsidRDefault="004A1ED2" w:rsidP="002E4F7E">
            <w:pPr>
              <w:pStyle w:val="34fffa"/>
            </w:pPr>
          </w:p>
        </w:tc>
        <w:tc>
          <w:tcPr>
            <w:tcW w:w="2478" w:type="dxa"/>
          </w:tcPr>
          <w:p w14:paraId="33CBCA67" w14:textId="77777777" w:rsidR="004A1ED2" w:rsidRPr="00361139" w:rsidRDefault="00303BAA" w:rsidP="002677FD">
            <w:pPr>
              <w:pStyle w:val="34fffa"/>
              <w:ind w:firstLine="0"/>
            </w:pPr>
            <w:r w:rsidRPr="00361139">
              <w:t>Разработан комплект документов, состав которых приведен в разделе «Требования к документированию» текущего документа</w:t>
            </w:r>
            <w:r w:rsidR="002677FD">
              <w:t>.</w:t>
            </w:r>
          </w:p>
        </w:tc>
      </w:tr>
      <w:tr w:rsidR="00C62A6E" w:rsidRPr="00361139" w14:paraId="161DA06C" w14:textId="77777777" w:rsidTr="00D3157E">
        <w:tc>
          <w:tcPr>
            <w:tcW w:w="2477" w:type="dxa"/>
          </w:tcPr>
          <w:p w14:paraId="7C28D6B7" w14:textId="77777777" w:rsidR="00C62A6E" w:rsidRPr="00361139" w:rsidRDefault="00303BAA" w:rsidP="002677FD">
            <w:pPr>
              <w:pStyle w:val="34fffa"/>
              <w:ind w:firstLine="0"/>
            </w:pPr>
            <w:r w:rsidRPr="00361139">
              <w:t>Согласование и утверждение</w:t>
            </w:r>
            <w:r w:rsidR="002677FD">
              <w:t>.</w:t>
            </w:r>
          </w:p>
        </w:tc>
        <w:tc>
          <w:tcPr>
            <w:tcW w:w="2478" w:type="dxa"/>
          </w:tcPr>
          <w:p w14:paraId="45C21F72" w14:textId="77777777" w:rsidR="00634E5E" w:rsidRPr="00361139" w:rsidRDefault="00A96374" w:rsidP="005618C4">
            <w:pPr>
              <w:pStyle w:val="Default"/>
              <w:spacing w:line="276" w:lineRule="auto"/>
              <w:jc w:val="both"/>
            </w:pPr>
            <w:r w:rsidRPr="00361139">
              <w:t>с 21.01.2021</w:t>
            </w:r>
            <w:r w:rsidR="00634E5E" w:rsidRPr="00361139">
              <w:t xml:space="preserve"> по</w:t>
            </w:r>
            <w:r w:rsidRPr="00361139">
              <w:t xml:space="preserve"> 20.02.2021</w:t>
            </w:r>
            <w:r w:rsidR="00634E5E" w:rsidRPr="00361139">
              <w:t xml:space="preserve"> </w:t>
            </w:r>
          </w:p>
          <w:p w14:paraId="433D20B8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1B1D178D" w14:textId="77777777" w:rsidR="00D759C0" w:rsidRPr="00361139" w:rsidRDefault="00D759C0" w:rsidP="005618C4">
            <w:pPr>
              <w:pStyle w:val="Default"/>
              <w:spacing w:line="276" w:lineRule="auto"/>
              <w:jc w:val="both"/>
            </w:pPr>
            <w:r w:rsidRPr="00361139">
              <w:t xml:space="preserve">Заказчик, </w:t>
            </w:r>
            <w:proofErr w:type="gramStart"/>
            <w:r w:rsidRPr="00361139">
              <w:t xml:space="preserve">Разработчик </w:t>
            </w:r>
            <w:r w:rsidR="002677FD">
              <w:t>.</w:t>
            </w:r>
            <w:proofErr w:type="gramEnd"/>
          </w:p>
          <w:p w14:paraId="461D347E" w14:textId="77777777" w:rsidR="00C62A6E" w:rsidRPr="00361139" w:rsidRDefault="00C62A6E" w:rsidP="002E4F7E">
            <w:pPr>
              <w:pStyle w:val="34fffa"/>
            </w:pPr>
          </w:p>
        </w:tc>
        <w:tc>
          <w:tcPr>
            <w:tcW w:w="2478" w:type="dxa"/>
          </w:tcPr>
          <w:p w14:paraId="6973AF6C" w14:textId="77777777" w:rsidR="00C62A6E" w:rsidRPr="00361139" w:rsidRDefault="00303BAA" w:rsidP="002677FD">
            <w:pPr>
              <w:pStyle w:val="34fffa"/>
              <w:ind w:firstLine="0"/>
            </w:pPr>
            <w:r w:rsidRPr="00361139">
              <w:t>Согласованная и утвержденная рабочая документация</w:t>
            </w:r>
            <w:r w:rsidR="002677FD">
              <w:t>.</w:t>
            </w:r>
          </w:p>
        </w:tc>
      </w:tr>
    </w:tbl>
    <w:p w14:paraId="09A00F14" w14:textId="77777777" w:rsidR="004A1ED2" w:rsidRPr="00361139" w:rsidRDefault="004A1ED2" w:rsidP="002E4F7E">
      <w:pPr>
        <w:pStyle w:val="34fffa"/>
      </w:pPr>
    </w:p>
    <w:p w14:paraId="5C6F1C73" w14:textId="77777777" w:rsidR="004A1ED2" w:rsidRPr="00361139" w:rsidRDefault="004A1ED2" w:rsidP="002E4F7E">
      <w:pPr>
        <w:pStyle w:val="34fffa"/>
      </w:pPr>
      <w:r w:rsidRPr="00361139">
        <w:t>Соста</w:t>
      </w:r>
      <w:r w:rsidR="00A913C4">
        <w:t>в и содержание работ на стадии тестирования</w:t>
      </w:r>
      <w:r w:rsidRPr="00361139">
        <w:t xml:space="preserve"> Системы рассмотрены в таблице (Таблица </w:t>
      </w:r>
      <w:r w:rsidR="005618C4">
        <w:t>27</w:t>
      </w:r>
      <w:r w:rsidRPr="00361139">
        <w:t>).</w:t>
      </w:r>
    </w:p>
    <w:p w14:paraId="2DA34BBC" w14:textId="77777777" w:rsidR="004A1ED2" w:rsidRPr="00361139" w:rsidRDefault="004A1ED2" w:rsidP="002E4F7E">
      <w:pPr>
        <w:pStyle w:val="34fffa"/>
      </w:pPr>
    </w:p>
    <w:p w14:paraId="6C9D2A9C" w14:textId="77777777" w:rsidR="005618C4" w:rsidRDefault="005618C4" w:rsidP="002E4F7E">
      <w:pPr>
        <w:pStyle w:val="ae"/>
      </w:pPr>
      <w:r>
        <w:t xml:space="preserve">Таблица </w:t>
      </w:r>
      <w:r w:rsidR="00301A21">
        <w:fldChar w:fldCharType="begin"/>
      </w:r>
      <w:r w:rsidR="00301A21">
        <w:instrText xml:space="preserve"> SEQ Таблица \* ARABIC </w:instrText>
      </w:r>
      <w:r w:rsidR="00301A21">
        <w:fldChar w:fldCharType="separate"/>
      </w:r>
      <w:r w:rsidR="00301A21">
        <w:rPr>
          <w:noProof/>
        </w:rPr>
        <w:t>27</w:t>
      </w:r>
      <w:r w:rsidR="00301A21">
        <w:rPr>
          <w:noProof/>
        </w:rPr>
        <w:fldChar w:fldCharType="end"/>
      </w:r>
      <w:r>
        <w:t xml:space="preserve"> - Состав и содержание работ на стадии </w:t>
      </w:r>
      <w:r w:rsidR="00A913C4">
        <w:t>тестирования</w:t>
      </w:r>
      <w:r>
        <w:t xml:space="preserve"> Системы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213"/>
        <w:gridCol w:w="1963"/>
        <w:gridCol w:w="2361"/>
        <w:gridCol w:w="3374"/>
      </w:tblGrid>
      <w:tr w:rsidR="004A1ED2" w:rsidRPr="00361139" w14:paraId="2D1C332A" w14:textId="77777777" w:rsidTr="00D3157E">
        <w:tc>
          <w:tcPr>
            <w:tcW w:w="2477" w:type="dxa"/>
          </w:tcPr>
          <w:p w14:paraId="64788F2B" w14:textId="77777777" w:rsidR="004A1ED2" w:rsidRPr="00361139" w:rsidRDefault="004A1ED2" w:rsidP="002E4F7E">
            <w:pPr>
              <w:pStyle w:val="34fffa"/>
            </w:pPr>
            <w:r w:rsidRPr="00361139">
              <w:t>Этап работ</w:t>
            </w:r>
          </w:p>
        </w:tc>
        <w:tc>
          <w:tcPr>
            <w:tcW w:w="2478" w:type="dxa"/>
          </w:tcPr>
          <w:p w14:paraId="00193F10" w14:textId="77777777" w:rsidR="004A1ED2" w:rsidRPr="00361139" w:rsidRDefault="004A1ED2" w:rsidP="002E4F7E">
            <w:pPr>
              <w:pStyle w:val="34fffa"/>
            </w:pPr>
            <w:r w:rsidRPr="00361139">
              <w:t>Сроки выполнения работ</w:t>
            </w:r>
          </w:p>
        </w:tc>
        <w:tc>
          <w:tcPr>
            <w:tcW w:w="2478" w:type="dxa"/>
          </w:tcPr>
          <w:p w14:paraId="63950581" w14:textId="77777777" w:rsidR="004A1ED2" w:rsidRPr="00361139" w:rsidRDefault="004A1ED2" w:rsidP="002E4F7E">
            <w:pPr>
              <w:pStyle w:val="34fffa"/>
            </w:pPr>
            <w:r w:rsidRPr="00361139">
              <w:t>Исполнитель</w:t>
            </w:r>
          </w:p>
        </w:tc>
        <w:tc>
          <w:tcPr>
            <w:tcW w:w="2478" w:type="dxa"/>
          </w:tcPr>
          <w:p w14:paraId="670104A6" w14:textId="77777777" w:rsidR="004A1ED2" w:rsidRPr="00361139" w:rsidRDefault="004A1ED2" w:rsidP="002E4F7E">
            <w:pPr>
              <w:pStyle w:val="34fffa"/>
            </w:pPr>
            <w:r w:rsidRPr="00361139">
              <w:t>Результат</w:t>
            </w:r>
          </w:p>
        </w:tc>
      </w:tr>
      <w:tr w:rsidR="00431394" w:rsidRPr="00361139" w14:paraId="27245899" w14:textId="77777777" w:rsidTr="00D3157E">
        <w:tc>
          <w:tcPr>
            <w:tcW w:w="2477" w:type="dxa"/>
          </w:tcPr>
          <w:p w14:paraId="2DE3AA73" w14:textId="77777777" w:rsidR="00431394" w:rsidRPr="00361139" w:rsidRDefault="00431394" w:rsidP="002677FD">
            <w:pPr>
              <w:pStyle w:val="34fffa"/>
              <w:ind w:firstLine="0"/>
            </w:pPr>
            <w:r w:rsidRPr="00361139">
              <w:t>Проведение предварительных испытаний</w:t>
            </w:r>
            <w:r w:rsidR="002677FD">
              <w:t>.</w:t>
            </w:r>
          </w:p>
        </w:tc>
        <w:tc>
          <w:tcPr>
            <w:tcW w:w="2478" w:type="dxa"/>
          </w:tcPr>
          <w:p w14:paraId="120ECF9A" w14:textId="77777777" w:rsidR="00431394" w:rsidRPr="00361139" w:rsidRDefault="00A96374" w:rsidP="005618C4">
            <w:pPr>
              <w:pStyle w:val="Default"/>
              <w:spacing w:line="276" w:lineRule="auto"/>
              <w:jc w:val="both"/>
            </w:pPr>
            <w:r w:rsidRPr="00361139">
              <w:t>с 20.02.2021 по 20.06.2021</w:t>
            </w:r>
            <w:r w:rsidR="00431394" w:rsidRPr="00361139">
              <w:t xml:space="preserve"> </w:t>
            </w:r>
          </w:p>
          <w:p w14:paraId="5D3F07E8" w14:textId="77777777" w:rsidR="00431394" w:rsidRPr="00361139" w:rsidRDefault="00431394" w:rsidP="002E4F7E">
            <w:pPr>
              <w:pStyle w:val="34fffa"/>
            </w:pPr>
          </w:p>
        </w:tc>
        <w:tc>
          <w:tcPr>
            <w:tcW w:w="2478" w:type="dxa"/>
          </w:tcPr>
          <w:p w14:paraId="561F3BA0" w14:textId="77777777" w:rsidR="00431394" w:rsidRPr="00361139" w:rsidRDefault="00431394" w:rsidP="005618C4">
            <w:pPr>
              <w:pStyle w:val="Default"/>
              <w:spacing w:line="276" w:lineRule="auto"/>
              <w:jc w:val="both"/>
            </w:pPr>
            <w:r w:rsidRPr="00361139">
              <w:t>Разработчик</w:t>
            </w:r>
            <w:r w:rsidR="002677FD">
              <w:t>.</w:t>
            </w:r>
            <w:r w:rsidRPr="00361139">
              <w:t xml:space="preserve"> </w:t>
            </w:r>
          </w:p>
          <w:p w14:paraId="073F5BFE" w14:textId="77777777" w:rsidR="00431394" w:rsidRPr="00361139" w:rsidRDefault="00431394" w:rsidP="002E4F7E">
            <w:pPr>
              <w:pStyle w:val="34fffa"/>
            </w:pPr>
          </w:p>
        </w:tc>
        <w:tc>
          <w:tcPr>
            <w:tcW w:w="2478" w:type="dxa"/>
          </w:tcPr>
          <w:p w14:paraId="24B8E436" w14:textId="77777777" w:rsidR="00431394" w:rsidRPr="00361139" w:rsidRDefault="002677FD" w:rsidP="002677FD">
            <w:pPr>
              <w:pStyle w:val="3413"/>
            </w:pPr>
            <w:r>
              <w:t>и</w:t>
            </w:r>
            <w:r w:rsidR="00431394" w:rsidRPr="00361139">
              <w:t>спытания системы на работоспособность и соответствие техническому заданию</w:t>
            </w:r>
            <w:r>
              <w:t xml:space="preserve"> в соответствии с ПМИ проведены</w:t>
            </w:r>
            <w:r w:rsidRPr="002677FD">
              <w:t>;</w:t>
            </w:r>
          </w:p>
          <w:p w14:paraId="6417A349" w14:textId="77777777" w:rsidR="00431394" w:rsidRPr="00361139" w:rsidRDefault="002677FD" w:rsidP="002677FD">
            <w:pPr>
              <w:pStyle w:val="3413"/>
            </w:pPr>
            <w:r>
              <w:t>у</w:t>
            </w:r>
            <w:r w:rsidR="00431394" w:rsidRPr="00361139">
              <w:t>странение неисправностей и внесение изменений в документацию в соответствии с</w:t>
            </w:r>
            <w:r>
              <w:t xml:space="preserve"> протоколом испытаний проведено;</w:t>
            </w:r>
          </w:p>
          <w:p w14:paraId="79E02625" w14:textId="77777777" w:rsidR="00431394" w:rsidRPr="00361139" w:rsidRDefault="002677FD" w:rsidP="002677FD">
            <w:pPr>
              <w:pStyle w:val="3413"/>
            </w:pPr>
            <w:r>
              <w:t>а</w:t>
            </w:r>
            <w:r w:rsidR="00431394" w:rsidRPr="00361139">
              <w:t>кт приемки Системы в опытную эксплуатацию оформлен и подписан</w:t>
            </w:r>
            <w:r>
              <w:t>.</w:t>
            </w:r>
          </w:p>
        </w:tc>
      </w:tr>
      <w:tr w:rsidR="00431394" w:rsidRPr="00361139" w14:paraId="117903FF" w14:textId="77777777" w:rsidTr="00D3157E">
        <w:tc>
          <w:tcPr>
            <w:tcW w:w="2477" w:type="dxa"/>
          </w:tcPr>
          <w:p w14:paraId="3867A280" w14:textId="77777777" w:rsidR="00431394" w:rsidRPr="00361139" w:rsidRDefault="00431394" w:rsidP="002677FD">
            <w:pPr>
              <w:pStyle w:val="34fffa"/>
              <w:ind w:firstLine="0"/>
            </w:pPr>
            <w:r w:rsidRPr="00361139">
              <w:t>Проведение опытной эксплуатации</w:t>
            </w:r>
            <w:r w:rsidR="002677FD">
              <w:t>.</w:t>
            </w:r>
          </w:p>
        </w:tc>
        <w:tc>
          <w:tcPr>
            <w:tcW w:w="2478" w:type="dxa"/>
          </w:tcPr>
          <w:p w14:paraId="7AD1D5D3" w14:textId="77777777" w:rsidR="00431394" w:rsidRPr="00361139" w:rsidRDefault="00A96374" w:rsidP="002E4F7E">
            <w:pPr>
              <w:pStyle w:val="34fffa"/>
            </w:pPr>
            <w:r w:rsidRPr="00361139">
              <w:t>с 22.06.2021 по 29.09</w:t>
            </w:r>
            <w:r w:rsidR="00431394" w:rsidRPr="00361139">
              <w:t>.202</w:t>
            </w:r>
            <w:r w:rsidRPr="00361139">
              <w:t>1</w:t>
            </w:r>
          </w:p>
        </w:tc>
        <w:tc>
          <w:tcPr>
            <w:tcW w:w="2478" w:type="dxa"/>
          </w:tcPr>
          <w:p w14:paraId="5F04EAE0" w14:textId="77777777" w:rsidR="00431394" w:rsidRPr="00361139" w:rsidRDefault="00431394" w:rsidP="005618C4">
            <w:pPr>
              <w:pStyle w:val="Default"/>
              <w:spacing w:line="276" w:lineRule="auto"/>
              <w:jc w:val="both"/>
            </w:pPr>
            <w:r w:rsidRPr="00361139">
              <w:t xml:space="preserve">Разработчик </w:t>
            </w:r>
          </w:p>
          <w:p w14:paraId="5AB36A84" w14:textId="77777777" w:rsidR="00431394" w:rsidRPr="00361139" w:rsidRDefault="00431394" w:rsidP="002E4F7E">
            <w:pPr>
              <w:pStyle w:val="34fffa"/>
            </w:pPr>
          </w:p>
        </w:tc>
        <w:tc>
          <w:tcPr>
            <w:tcW w:w="2478" w:type="dxa"/>
          </w:tcPr>
          <w:p w14:paraId="300A2D4F" w14:textId="77777777" w:rsidR="00431394" w:rsidRPr="00361139" w:rsidRDefault="00431394" w:rsidP="002E4F7E">
            <w:pPr>
              <w:pStyle w:val="34fffa"/>
            </w:pPr>
            <w:r w:rsidRPr="00361139">
              <w:t>Опытная эксплуатация проведена. Устранение неисправностей и доработка проведены</w:t>
            </w:r>
          </w:p>
        </w:tc>
      </w:tr>
      <w:tr w:rsidR="00431394" w:rsidRPr="00361139" w14:paraId="0755C72E" w14:textId="77777777" w:rsidTr="00D3157E">
        <w:tc>
          <w:tcPr>
            <w:tcW w:w="2477" w:type="dxa"/>
          </w:tcPr>
          <w:p w14:paraId="6A9B0E5F" w14:textId="77777777" w:rsidR="00431394" w:rsidRPr="00361139" w:rsidRDefault="00431394" w:rsidP="002677FD">
            <w:pPr>
              <w:pStyle w:val="34fffa"/>
              <w:ind w:firstLine="0"/>
            </w:pPr>
            <w:r w:rsidRPr="00361139">
              <w:t>Проведение приемочных испытаний</w:t>
            </w:r>
            <w:r w:rsidR="002677FD">
              <w:t>.</w:t>
            </w:r>
          </w:p>
        </w:tc>
        <w:tc>
          <w:tcPr>
            <w:tcW w:w="2478" w:type="dxa"/>
          </w:tcPr>
          <w:p w14:paraId="59835051" w14:textId="77777777" w:rsidR="00431394" w:rsidRPr="00361139" w:rsidRDefault="00A96374" w:rsidP="002E4F7E">
            <w:pPr>
              <w:pStyle w:val="34fffa"/>
            </w:pPr>
            <w:r w:rsidRPr="00361139">
              <w:t>С 29.09.2021</w:t>
            </w:r>
            <w:r w:rsidR="00431394" w:rsidRPr="00361139">
              <w:t xml:space="preserve"> по 06.12.202</w:t>
            </w:r>
            <w:r w:rsidRPr="00361139">
              <w:t>1</w:t>
            </w:r>
          </w:p>
        </w:tc>
        <w:tc>
          <w:tcPr>
            <w:tcW w:w="2478" w:type="dxa"/>
          </w:tcPr>
          <w:p w14:paraId="1DAD0C4B" w14:textId="77777777" w:rsidR="00431394" w:rsidRPr="00361139" w:rsidRDefault="00431394" w:rsidP="005618C4">
            <w:pPr>
              <w:pStyle w:val="Default"/>
              <w:spacing w:line="276" w:lineRule="auto"/>
              <w:jc w:val="both"/>
            </w:pPr>
            <w:r w:rsidRPr="00361139">
              <w:t xml:space="preserve">Разработчик </w:t>
            </w:r>
          </w:p>
          <w:p w14:paraId="12BD5D0F" w14:textId="77777777" w:rsidR="00431394" w:rsidRPr="00361139" w:rsidRDefault="00431394" w:rsidP="002E4F7E">
            <w:pPr>
              <w:pStyle w:val="34fffa"/>
            </w:pPr>
          </w:p>
        </w:tc>
        <w:tc>
          <w:tcPr>
            <w:tcW w:w="2478" w:type="dxa"/>
          </w:tcPr>
          <w:p w14:paraId="05A7CAB1" w14:textId="77777777" w:rsidR="00431394" w:rsidRPr="00361139" w:rsidRDefault="002677FD" w:rsidP="002677FD">
            <w:pPr>
              <w:pStyle w:val="3413"/>
            </w:pPr>
            <w:r>
              <w:t>и</w:t>
            </w:r>
            <w:r w:rsidR="00431394" w:rsidRPr="00361139">
              <w:t>спытания Системы в соответствии с ПМИ п</w:t>
            </w:r>
            <w:r>
              <w:t>роведены</w:t>
            </w:r>
            <w:r w:rsidRPr="002677FD">
              <w:t>;</w:t>
            </w:r>
          </w:p>
          <w:p w14:paraId="11178B4C" w14:textId="77777777" w:rsidR="00431394" w:rsidRPr="00361139" w:rsidRDefault="002677FD" w:rsidP="002677FD">
            <w:pPr>
              <w:pStyle w:val="3413"/>
            </w:pPr>
            <w:r>
              <w:t>у</w:t>
            </w:r>
            <w:r w:rsidR="00431394" w:rsidRPr="00361139">
              <w:t>странение неисправностей и внесение изм</w:t>
            </w:r>
            <w:r>
              <w:t>енений в документацию проведено;</w:t>
            </w:r>
          </w:p>
          <w:p w14:paraId="4F478F6A" w14:textId="77777777" w:rsidR="00431394" w:rsidRPr="00361139" w:rsidRDefault="002677FD" w:rsidP="002677FD">
            <w:pPr>
              <w:pStyle w:val="3413"/>
            </w:pPr>
            <w:r>
              <w:t>а</w:t>
            </w:r>
            <w:r w:rsidR="00431394" w:rsidRPr="00361139">
              <w:t>кт передачи Системы в промышленную эксплуатацию оформлен и подписан</w:t>
            </w:r>
            <w:r>
              <w:t>.</w:t>
            </w:r>
          </w:p>
        </w:tc>
      </w:tr>
      <w:tr w:rsidR="00431394" w:rsidRPr="00361139" w14:paraId="4CB18EDC" w14:textId="77777777" w:rsidTr="00D3157E">
        <w:tc>
          <w:tcPr>
            <w:tcW w:w="2477" w:type="dxa"/>
          </w:tcPr>
          <w:p w14:paraId="00C6D1E2" w14:textId="77777777" w:rsidR="00431394" w:rsidRPr="00361139" w:rsidRDefault="00431394" w:rsidP="002677FD">
            <w:pPr>
              <w:pStyle w:val="34fffa"/>
              <w:ind w:firstLine="0"/>
            </w:pPr>
            <w:r w:rsidRPr="00361139">
              <w:t>Завершение работ</w:t>
            </w:r>
            <w:r w:rsidR="002677FD">
              <w:t>.</w:t>
            </w:r>
          </w:p>
        </w:tc>
        <w:tc>
          <w:tcPr>
            <w:tcW w:w="2478" w:type="dxa"/>
          </w:tcPr>
          <w:p w14:paraId="666E77FB" w14:textId="77777777" w:rsidR="00431394" w:rsidRPr="00361139" w:rsidRDefault="00A96374" w:rsidP="002E4F7E">
            <w:pPr>
              <w:pStyle w:val="34fffa"/>
            </w:pPr>
            <w:r w:rsidRPr="00361139">
              <w:t>С 08.12.2021 по 24.0</w:t>
            </w:r>
            <w:r w:rsidR="00431394" w:rsidRPr="00361139">
              <w:t>2.202</w:t>
            </w:r>
            <w:r w:rsidRPr="00361139">
              <w:t>2</w:t>
            </w:r>
          </w:p>
        </w:tc>
        <w:tc>
          <w:tcPr>
            <w:tcW w:w="2478" w:type="dxa"/>
          </w:tcPr>
          <w:p w14:paraId="36FDD0D2" w14:textId="77777777" w:rsidR="00431394" w:rsidRPr="00361139" w:rsidRDefault="00431394" w:rsidP="002E4F7E">
            <w:pPr>
              <w:pStyle w:val="34fffa"/>
            </w:pPr>
            <w:r w:rsidRPr="00361139">
              <w:t>Заказчик, Разработчик</w:t>
            </w:r>
          </w:p>
        </w:tc>
        <w:tc>
          <w:tcPr>
            <w:tcW w:w="2478" w:type="dxa"/>
          </w:tcPr>
          <w:p w14:paraId="4240D82A" w14:textId="77777777" w:rsidR="00431394" w:rsidRPr="00361139" w:rsidRDefault="00431394" w:rsidP="002E4F7E">
            <w:pPr>
              <w:pStyle w:val="34fffa"/>
            </w:pPr>
            <w:r w:rsidRPr="00361139">
              <w:t>Акт завершения работ подписан</w:t>
            </w:r>
            <w:r w:rsidR="002677FD">
              <w:t>.</w:t>
            </w:r>
          </w:p>
        </w:tc>
      </w:tr>
    </w:tbl>
    <w:p w14:paraId="52C27253" w14:textId="77777777" w:rsidR="004A1ED2" w:rsidRPr="00361139" w:rsidRDefault="004A1ED2" w:rsidP="002E4F7E">
      <w:pPr>
        <w:pStyle w:val="34fffa"/>
      </w:pPr>
    </w:p>
    <w:p w14:paraId="08A8C348" w14:textId="77777777" w:rsidR="00431394" w:rsidRPr="00361139" w:rsidRDefault="00431394" w:rsidP="002E4F7E">
      <w:pPr>
        <w:pStyle w:val="34fffa"/>
      </w:pPr>
      <w:r w:rsidRPr="00361139">
        <w:t xml:space="preserve">Состав и содержание работ на стадии сопровождения Системы рассмотрены в таблице (Таблица </w:t>
      </w:r>
      <w:r w:rsidR="005618C4">
        <w:t>28</w:t>
      </w:r>
      <w:r w:rsidRPr="00361139">
        <w:t>).</w:t>
      </w:r>
    </w:p>
    <w:p w14:paraId="4D584E90" w14:textId="77777777" w:rsidR="00301A21" w:rsidRDefault="00301A21" w:rsidP="002E4F7E">
      <w:pPr>
        <w:pStyle w:val="ae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  <w:r>
        <w:t xml:space="preserve"> - Состав и содержание работ на стадии сопровождения Системы.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431394" w:rsidRPr="00361139" w14:paraId="3A6A256B" w14:textId="77777777" w:rsidTr="00431394">
        <w:tc>
          <w:tcPr>
            <w:tcW w:w="2477" w:type="dxa"/>
          </w:tcPr>
          <w:p w14:paraId="4FCAC700" w14:textId="77777777" w:rsidR="00431394" w:rsidRPr="00361139" w:rsidRDefault="00431394" w:rsidP="005618C4">
            <w:pPr>
              <w:pStyle w:val="Default"/>
              <w:spacing w:line="276" w:lineRule="auto"/>
              <w:jc w:val="both"/>
            </w:pPr>
            <w:r w:rsidRPr="00361139">
              <w:rPr>
                <w:b/>
                <w:bCs/>
              </w:rPr>
              <w:t xml:space="preserve">Этап работ </w:t>
            </w:r>
          </w:p>
          <w:p w14:paraId="314118ED" w14:textId="77777777" w:rsidR="00431394" w:rsidRPr="00361139" w:rsidRDefault="00431394" w:rsidP="002E4F7E">
            <w:pPr>
              <w:pStyle w:val="34fffa"/>
            </w:pPr>
          </w:p>
        </w:tc>
        <w:tc>
          <w:tcPr>
            <w:tcW w:w="2478" w:type="dxa"/>
          </w:tcPr>
          <w:p w14:paraId="29661258" w14:textId="77777777" w:rsidR="00431394" w:rsidRPr="00361139" w:rsidRDefault="00431394" w:rsidP="005618C4">
            <w:pPr>
              <w:pStyle w:val="Default"/>
              <w:spacing w:line="276" w:lineRule="auto"/>
              <w:jc w:val="both"/>
            </w:pPr>
            <w:r w:rsidRPr="00361139">
              <w:rPr>
                <w:b/>
                <w:bCs/>
              </w:rPr>
              <w:t xml:space="preserve">Сроки выполнения работ </w:t>
            </w:r>
          </w:p>
          <w:p w14:paraId="4BDA7011" w14:textId="77777777" w:rsidR="00431394" w:rsidRPr="00361139" w:rsidRDefault="00431394" w:rsidP="002E4F7E">
            <w:pPr>
              <w:pStyle w:val="34fffa"/>
            </w:pPr>
          </w:p>
        </w:tc>
        <w:tc>
          <w:tcPr>
            <w:tcW w:w="2478" w:type="dxa"/>
          </w:tcPr>
          <w:p w14:paraId="160A1B90" w14:textId="77777777" w:rsidR="00431394" w:rsidRPr="00361139" w:rsidRDefault="00431394" w:rsidP="005618C4">
            <w:pPr>
              <w:pStyle w:val="Default"/>
              <w:spacing w:line="276" w:lineRule="auto"/>
              <w:jc w:val="both"/>
            </w:pPr>
            <w:r w:rsidRPr="00361139">
              <w:rPr>
                <w:b/>
                <w:bCs/>
              </w:rPr>
              <w:t xml:space="preserve">Исполнитель </w:t>
            </w:r>
          </w:p>
          <w:p w14:paraId="1CD01F8F" w14:textId="77777777" w:rsidR="00431394" w:rsidRPr="00361139" w:rsidRDefault="00431394" w:rsidP="002E4F7E">
            <w:pPr>
              <w:pStyle w:val="34fffa"/>
            </w:pPr>
          </w:p>
        </w:tc>
        <w:tc>
          <w:tcPr>
            <w:tcW w:w="2478" w:type="dxa"/>
          </w:tcPr>
          <w:p w14:paraId="775765EC" w14:textId="77777777" w:rsidR="00431394" w:rsidRPr="00361139" w:rsidRDefault="00431394" w:rsidP="005618C4">
            <w:pPr>
              <w:pStyle w:val="Default"/>
              <w:spacing w:line="276" w:lineRule="auto"/>
              <w:jc w:val="both"/>
            </w:pPr>
            <w:r w:rsidRPr="00361139">
              <w:rPr>
                <w:b/>
                <w:bCs/>
              </w:rPr>
              <w:t xml:space="preserve">Результат </w:t>
            </w:r>
          </w:p>
          <w:p w14:paraId="6EEDF8AE" w14:textId="77777777" w:rsidR="00431394" w:rsidRPr="00361139" w:rsidRDefault="00431394" w:rsidP="002E4F7E">
            <w:pPr>
              <w:pStyle w:val="34fffa"/>
            </w:pPr>
          </w:p>
        </w:tc>
      </w:tr>
      <w:tr w:rsidR="00431394" w:rsidRPr="00361139" w14:paraId="5B535F42" w14:textId="77777777" w:rsidTr="00431394">
        <w:tc>
          <w:tcPr>
            <w:tcW w:w="2477" w:type="dxa"/>
          </w:tcPr>
          <w:p w14:paraId="152A5D9B" w14:textId="77777777" w:rsidR="00431394" w:rsidRPr="00361139" w:rsidRDefault="00431394" w:rsidP="005618C4">
            <w:pPr>
              <w:pStyle w:val="Default"/>
              <w:spacing w:line="276" w:lineRule="auto"/>
              <w:jc w:val="both"/>
            </w:pPr>
            <w:r w:rsidRPr="00361139">
              <w:t>Подготовка объекта автоматиз</w:t>
            </w:r>
            <w:r w:rsidR="002677FD">
              <w:t>ации к вводу Системы в действие.</w:t>
            </w:r>
          </w:p>
          <w:p w14:paraId="1555ADB9" w14:textId="77777777" w:rsidR="00431394" w:rsidRPr="00361139" w:rsidRDefault="00431394" w:rsidP="005618C4">
            <w:pPr>
              <w:pStyle w:val="Default"/>
              <w:spacing w:line="276" w:lineRule="auto"/>
              <w:jc w:val="both"/>
              <w:rPr>
                <w:b/>
                <w:bCs/>
              </w:rPr>
            </w:pPr>
          </w:p>
        </w:tc>
        <w:tc>
          <w:tcPr>
            <w:tcW w:w="2478" w:type="dxa"/>
          </w:tcPr>
          <w:p w14:paraId="12F63E58" w14:textId="77777777" w:rsidR="00431394" w:rsidRPr="00361139" w:rsidRDefault="00A96374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361139">
              <w:rPr>
                <w:bCs/>
              </w:rPr>
              <w:t>С 07.03.2022 по 20.04</w:t>
            </w:r>
            <w:r w:rsidR="00431394" w:rsidRPr="00361139">
              <w:rPr>
                <w:bCs/>
              </w:rPr>
              <w:t>.202</w:t>
            </w:r>
            <w:r w:rsidRPr="00361139">
              <w:rPr>
                <w:bCs/>
              </w:rPr>
              <w:t>2</w:t>
            </w:r>
          </w:p>
        </w:tc>
        <w:tc>
          <w:tcPr>
            <w:tcW w:w="2478" w:type="dxa"/>
          </w:tcPr>
          <w:p w14:paraId="0BC268EC" w14:textId="77777777" w:rsidR="00431394" w:rsidRPr="00361139" w:rsidRDefault="00431394" w:rsidP="005618C4">
            <w:pPr>
              <w:pStyle w:val="Default"/>
              <w:spacing w:line="276" w:lineRule="auto"/>
              <w:jc w:val="both"/>
            </w:pPr>
            <w:r w:rsidRPr="00361139">
              <w:t xml:space="preserve">Заказчик, </w:t>
            </w:r>
            <w:proofErr w:type="gramStart"/>
            <w:r w:rsidRPr="00361139">
              <w:t xml:space="preserve">Разработчик </w:t>
            </w:r>
            <w:r w:rsidR="002677FD">
              <w:t>.</w:t>
            </w:r>
            <w:proofErr w:type="gramEnd"/>
          </w:p>
          <w:p w14:paraId="3C3FECFE" w14:textId="77777777" w:rsidR="00431394" w:rsidRPr="00361139" w:rsidRDefault="00431394" w:rsidP="005618C4">
            <w:pPr>
              <w:pStyle w:val="Default"/>
              <w:spacing w:line="276" w:lineRule="auto"/>
              <w:jc w:val="both"/>
              <w:rPr>
                <w:b/>
                <w:bCs/>
              </w:rPr>
            </w:pPr>
          </w:p>
        </w:tc>
        <w:tc>
          <w:tcPr>
            <w:tcW w:w="2478" w:type="dxa"/>
          </w:tcPr>
          <w:p w14:paraId="7B739C25" w14:textId="77777777" w:rsidR="00431394" w:rsidRPr="00361139" w:rsidRDefault="00431394" w:rsidP="005618C4">
            <w:pPr>
              <w:pStyle w:val="Default"/>
              <w:spacing w:line="276" w:lineRule="auto"/>
              <w:jc w:val="both"/>
            </w:pPr>
            <w:r w:rsidRPr="00361139">
              <w:t>Создание у Заказчика службы сопровожде</w:t>
            </w:r>
            <w:r w:rsidR="002677FD">
              <w:t>ния Системы (при необходимости).</w:t>
            </w:r>
          </w:p>
          <w:p w14:paraId="1D3A2969" w14:textId="77777777" w:rsidR="00431394" w:rsidRPr="00361139" w:rsidRDefault="00431394" w:rsidP="005618C4">
            <w:pPr>
              <w:pStyle w:val="Default"/>
              <w:spacing w:line="276" w:lineRule="auto"/>
              <w:jc w:val="both"/>
              <w:rPr>
                <w:b/>
                <w:bCs/>
              </w:rPr>
            </w:pPr>
          </w:p>
        </w:tc>
      </w:tr>
      <w:tr w:rsidR="00431394" w:rsidRPr="00361139" w14:paraId="69E94A73" w14:textId="77777777" w:rsidTr="00431394">
        <w:tc>
          <w:tcPr>
            <w:tcW w:w="2477" w:type="dxa"/>
          </w:tcPr>
          <w:p w14:paraId="287A5712" w14:textId="77777777" w:rsidR="00431394" w:rsidRPr="00361139" w:rsidRDefault="00431394" w:rsidP="005618C4">
            <w:pPr>
              <w:pStyle w:val="Default"/>
              <w:spacing w:line="276" w:lineRule="auto"/>
              <w:jc w:val="both"/>
            </w:pPr>
            <w:r w:rsidRPr="00361139">
              <w:t xml:space="preserve">Выполнение работ в соответствии с договорными </w:t>
            </w:r>
            <w:proofErr w:type="gramStart"/>
            <w:r w:rsidRPr="00361139">
              <w:t xml:space="preserve">обязательствами </w:t>
            </w:r>
            <w:r w:rsidR="002677FD">
              <w:t>.</w:t>
            </w:r>
            <w:proofErr w:type="gramEnd"/>
          </w:p>
          <w:p w14:paraId="786B1D2F" w14:textId="77777777" w:rsidR="00431394" w:rsidRPr="00361139" w:rsidRDefault="00431394" w:rsidP="005618C4">
            <w:pPr>
              <w:pStyle w:val="Default"/>
              <w:spacing w:line="276" w:lineRule="auto"/>
              <w:jc w:val="both"/>
              <w:rPr>
                <w:b/>
                <w:bCs/>
              </w:rPr>
            </w:pPr>
          </w:p>
        </w:tc>
        <w:tc>
          <w:tcPr>
            <w:tcW w:w="2478" w:type="dxa"/>
          </w:tcPr>
          <w:p w14:paraId="404B9780" w14:textId="77777777" w:rsidR="00431394" w:rsidRPr="00361139" w:rsidRDefault="00A96374" w:rsidP="005618C4">
            <w:pPr>
              <w:pStyle w:val="Default"/>
              <w:spacing w:line="276" w:lineRule="auto"/>
              <w:jc w:val="both"/>
              <w:rPr>
                <w:bCs/>
              </w:rPr>
            </w:pPr>
            <w:r w:rsidRPr="00361139">
              <w:rPr>
                <w:bCs/>
              </w:rPr>
              <w:t>С 20.04.202</w:t>
            </w:r>
            <w:r w:rsidR="00A5323E" w:rsidRPr="00361139">
              <w:rPr>
                <w:bCs/>
              </w:rPr>
              <w:t>2</w:t>
            </w:r>
            <w:r w:rsidR="00431394" w:rsidRPr="00361139">
              <w:rPr>
                <w:bCs/>
              </w:rPr>
              <w:t xml:space="preserve"> по 27.12.2024</w:t>
            </w:r>
          </w:p>
        </w:tc>
        <w:tc>
          <w:tcPr>
            <w:tcW w:w="2478" w:type="dxa"/>
          </w:tcPr>
          <w:p w14:paraId="2EFFD40E" w14:textId="77777777" w:rsidR="00431394" w:rsidRPr="00361139" w:rsidRDefault="00431394" w:rsidP="005618C4">
            <w:pPr>
              <w:pStyle w:val="Default"/>
              <w:spacing w:line="276" w:lineRule="auto"/>
              <w:jc w:val="both"/>
            </w:pPr>
            <w:r w:rsidRPr="00361139">
              <w:t>Разработчик</w:t>
            </w:r>
            <w:r w:rsidR="002677FD">
              <w:t>.</w:t>
            </w:r>
            <w:r w:rsidRPr="00361139">
              <w:t xml:space="preserve"> </w:t>
            </w:r>
          </w:p>
          <w:p w14:paraId="2776ECA9" w14:textId="77777777" w:rsidR="00431394" w:rsidRPr="00361139" w:rsidRDefault="00431394" w:rsidP="005618C4">
            <w:pPr>
              <w:pStyle w:val="Default"/>
              <w:spacing w:line="276" w:lineRule="auto"/>
              <w:jc w:val="both"/>
              <w:rPr>
                <w:b/>
                <w:bCs/>
              </w:rPr>
            </w:pPr>
          </w:p>
        </w:tc>
        <w:tc>
          <w:tcPr>
            <w:tcW w:w="2478" w:type="dxa"/>
          </w:tcPr>
          <w:p w14:paraId="1861E57D" w14:textId="77777777" w:rsidR="00431394" w:rsidRPr="00361139" w:rsidRDefault="00431394" w:rsidP="005618C4">
            <w:pPr>
              <w:pStyle w:val="Default"/>
              <w:spacing w:line="276" w:lineRule="auto"/>
              <w:jc w:val="both"/>
            </w:pPr>
            <w:r w:rsidRPr="00361139">
              <w:t>АС работает стабильно, без сбоев. Выявленные недостатки устранены</w:t>
            </w:r>
            <w:r w:rsidR="002677FD">
              <w:t>.</w:t>
            </w:r>
            <w:r w:rsidRPr="00361139">
              <w:t xml:space="preserve"> </w:t>
            </w:r>
          </w:p>
          <w:p w14:paraId="7EADBAEE" w14:textId="77777777" w:rsidR="00431394" w:rsidRPr="00361139" w:rsidRDefault="00431394" w:rsidP="005618C4">
            <w:pPr>
              <w:pStyle w:val="Default"/>
              <w:spacing w:line="276" w:lineRule="auto"/>
              <w:jc w:val="both"/>
              <w:rPr>
                <w:b/>
                <w:bCs/>
              </w:rPr>
            </w:pPr>
          </w:p>
        </w:tc>
      </w:tr>
    </w:tbl>
    <w:p w14:paraId="35D9FFB6" w14:textId="77777777" w:rsidR="00431394" w:rsidRDefault="00431394" w:rsidP="002E4F7E">
      <w:pPr>
        <w:pStyle w:val="34fffa"/>
      </w:pPr>
    </w:p>
    <w:p w14:paraId="0733AC1B" w14:textId="77777777" w:rsidR="00431394" w:rsidRDefault="00431394" w:rsidP="002E4F7E">
      <w:pPr>
        <w:pStyle w:val="34fffa"/>
      </w:pPr>
    </w:p>
    <w:p w14:paraId="645E4A1E" w14:textId="77777777" w:rsidR="004A1ED2" w:rsidRDefault="004A1ED2" w:rsidP="002E4F7E">
      <w:pPr>
        <w:pStyle w:val="34b"/>
      </w:pPr>
      <w:r>
        <w:t xml:space="preserve">Раздел «Состав и содержание работ по созданию (развитию) системы» должен содержать перечень стадий и этапов работ по созданию системы в соответствии с ГОСТ 24.601, сроки их выполнения, перечень организаций - исполнителей работ, ссылки на документы, подтверждающие согласие этих организаций на участие в создании системы, или запись, определяющую ответственного (заказчик или разработчик) за проведение этих работ. </w:t>
      </w:r>
    </w:p>
    <w:p w14:paraId="104E5797" w14:textId="77777777" w:rsidR="004A1ED2" w:rsidRDefault="004A1ED2" w:rsidP="002E4F7E">
      <w:pPr>
        <w:pStyle w:val="34b"/>
      </w:pPr>
      <w:r>
        <w:t xml:space="preserve">В данном разделе также приводят: </w:t>
      </w:r>
    </w:p>
    <w:p w14:paraId="2882E48B" w14:textId="77777777" w:rsidR="004A1ED2" w:rsidRDefault="004A1ED2" w:rsidP="002E4F7E">
      <w:pPr>
        <w:pStyle w:val="3413"/>
      </w:pPr>
      <w:r>
        <w:t xml:space="preserve">перечень документов, по ГОСТ 34.201-89, предъявляемых по окончании соответствующих стадий и этапов работ; </w:t>
      </w:r>
    </w:p>
    <w:p w14:paraId="4086742D" w14:textId="77777777" w:rsidR="004A1ED2" w:rsidRDefault="004A1ED2" w:rsidP="002E4F7E">
      <w:pPr>
        <w:pStyle w:val="3413"/>
      </w:pPr>
      <w:r>
        <w:t xml:space="preserve">вид и порядок проведения экспертизы технической документации (стадия, этап, объем проверяемой документации, организация-эксперт); </w:t>
      </w:r>
    </w:p>
    <w:p w14:paraId="0123A75C" w14:textId="77777777" w:rsidR="004A1ED2" w:rsidRDefault="004A1ED2" w:rsidP="002E4F7E">
      <w:pPr>
        <w:pStyle w:val="3413"/>
      </w:pPr>
      <w:r>
        <w:t xml:space="preserve">программу работ, направленных на обеспечение требуемого уровня надежности разрабатываемой системы (при необходимости); </w:t>
      </w:r>
    </w:p>
    <w:p w14:paraId="4FD83310" w14:textId="77777777" w:rsidR="004A1ED2" w:rsidRDefault="004A1ED2" w:rsidP="002E4F7E">
      <w:pPr>
        <w:pStyle w:val="3413"/>
        <w:rPr>
          <w:sz w:val="20"/>
        </w:rPr>
      </w:pPr>
      <w:r>
        <w:t xml:space="preserve">перечень работ по метрологическому обеспечению на всех стадиях создания системы с указанием их сроков выполнения и организаций-исполнителей (при необходимости). </w:t>
      </w:r>
    </w:p>
    <w:p w14:paraId="342BC0F6" w14:textId="77777777" w:rsidR="004A1ED2" w:rsidRDefault="004A1ED2" w:rsidP="002E4F7E">
      <w:pPr>
        <w:pStyle w:val="34b"/>
      </w:pPr>
    </w:p>
    <w:p w14:paraId="0D965BA3" w14:textId="77777777" w:rsidR="00B05DE2" w:rsidRDefault="00B05DE2" w:rsidP="005618C4">
      <w:pPr>
        <w:pStyle w:val="1"/>
        <w:spacing w:line="276" w:lineRule="auto"/>
        <w:rPr>
          <w:lang w:val="ru-RU"/>
        </w:rPr>
      </w:pPr>
      <w:bookmarkStart w:id="64" w:name="_Toc134680050"/>
      <w:r>
        <w:t>Порядок разработки автоматизированной системы</w:t>
      </w:r>
      <w:bookmarkEnd w:id="64"/>
    </w:p>
    <w:p w14:paraId="5C462D84" w14:textId="77777777" w:rsidR="006F6FC5" w:rsidRDefault="006F6FC5" w:rsidP="005618C4">
      <w:pPr>
        <w:pStyle w:val="2"/>
        <w:spacing w:line="276" w:lineRule="auto"/>
      </w:pPr>
      <w:bookmarkStart w:id="65" w:name="_Toc134680051"/>
      <w:r>
        <w:t>Порядок организации разработки АС</w:t>
      </w:r>
      <w:bookmarkEnd w:id="65"/>
    </w:p>
    <w:p w14:paraId="0B4D0EBA" w14:textId="77777777" w:rsidR="00D3157E" w:rsidRDefault="00D3157E" w:rsidP="002E4F7E">
      <w:pPr>
        <w:pStyle w:val="34b"/>
      </w:pPr>
      <w:r>
        <w:t xml:space="preserve">Для Системы установлены следующие виды испытаний: </w:t>
      </w:r>
    </w:p>
    <w:p w14:paraId="263AAD05" w14:textId="77777777" w:rsidR="00D3157E" w:rsidRPr="00FE0066" w:rsidRDefault="00A062C1" w:rsidP="002E4F7E">
      <w:pPr>
        <w:pStyle w:val="34b"/>
      </w:pPr>
      <w:r>
        <w:t>– предварительные испытания</w:t>
      </w:r>
      <w:r w:rsidRPr="00FE0066">
        <w:t>;</w:t>
      </w:r>
    </w:p>
    <w:p w14:paraId="340C5C2E" w14:textId="77777777" w:rsidR="00D3157E" w:rsidRDefault="00A062C1" w:rsidP="002E4F7E">
      <w:pPr>
        <w:pStyle w:val="34b"/>
      </w:pPr>
      <w:r>
        <w:t>– опытная эксплуатация;</w:t>
      </w:r>
    </w:p>
    <w:p w14:paraId="59390F80" w14:textId="77777777" w:rsidR="00D3157E" w:rsidRDefault="00A062C1" w:rsidP="002E4F7E">
      <w:pPr>
        <w:pStyle w:val="34b"/>
      </w:pPr>
      <w:r>
        <w:t>– п</w:t>
      </w:r>
      <w:r w:rsidR="00D3157E">
        <w:t xml:space="preserve">риемочные испытания. </w:t>
      </w:r>
    </w:p>
    <w:p w14:paraId="7D148394" w14:textId="77777777" w:rsidR="00D3157E" w:rsidRDefault="00D3157E" w:rsidP="002E4F7E">
      <w:pPr>
        <w:pStyle w:val="34b"/>
      </w:pPr>
    </w:p>
    <w:p w14:paraId="1708BC0E" w14:textId="77777777" w:rsidR="00D3157E" w:rsidRDefault="00D3157E" w:rsidP="002E4F7E">
      <w:pPr>
        <w:pStyle w:val="34b"/>
      </w:pPr>
      <w:r>
        <w:t xml:space="preserve">Целью проведения испытаний является проверка функциональных характеристик Системы. </w:t>
      </w:r>
    </w:p>
    <w:p w14:paraId="45231F28" w14:textId="77777777" w:rsidR="00D3157E" w:rsidRDefault="00D3157E" w:rsidP="002E4F7E">
      <w:pPr>
        <w:pStyle w:val="34b"/>
      </w:pPr>
      <w:r>
        <w:t xml:space="preserve">Система должна обеспечивать: </w:t>
      </w:r>
    </w:p>
    <w:p w14:paraId="6F6F129A" w14:textId="77777777" w:rsidR="00D3157E" w:rsidRDefault="00D3157E" w:rsidP="002E4F7E">
      <w:pPr>
        <w:pStyle w:val="34b"/>
      </w:pPr>
      <w:r>
        <w:t>– авто</w:t>
      </w:r>
      <w:r w:rsidR="00A55113">
        <w:t>матизацию учета</w:t>
      </w:r>
      <w:r w:rsidR="00431394">
        <w:t xml:space="preserve"> табельных листов</w:t>
      </w:r>
      <w:r>
        <w:t xml:space="preserve">; </w:t>
      </w:r>
    </w:p>
    <w:p w14:paraId="13298C51" w14:textId="77777777" w:rsidR="00D3157E" w:rsidRDefault="00D3157E" w:rsidP="002E4F7E">
      <w:pPr>
        <w:pStyle w:val="34b"/>
      </w:pPr>
      <w:r>
        <w:t xml:space="preserve">– автоматизацию </w:t>
      </w:r>
      <w:r w:rsidR="00A55113">
        <w:t>учета</w:t>
      </w:r>
      <w:r w:rsidR="00431394">
        <w:t xml:space="preserve"> путевых листов</w:t>
      </w:r>
      <w:r>
        <w:t xml:space="preserve">; </w:t>
      </w:r>
    </w:p>
    <w:p w14:paraId="3BF8C855" w14:textId="77777777" w:rsidR="00D3157E" w:rsidRDefault="00D3157E" w:rsidP="002E4F7E">
      <w:pPr>
        <w:pStyle w:val="34b"/>
      </w:pPr>
      <w:r>
        <w:t>– автоматизацию</w:t>
      </w:r>
      <w:r w:rsidR="00A55113">
        <w:t xml:space="preserve"> складского учета</w:t>
      </w:r>
      <w:r>
        <w:t>;</w:t>
      </w:r>
    </w:p>
    <w:p w14:paraId="522A349A" w14:textId="77777777" w:rsidR="00D3157E" w:rsidRDefault="00A062C1" w:rsidP="002E4F7E">
      <w:pPr>
        <w:pStyle w:val="34b"/>
      </w:pPr>
      <w:r>
        <w:t>– а</w:t>
      </w:r>
      <w:r w:rsidR="00D3157E">
        <w:t xml:space="preserve">втоматизацию </w:t>
      </w:r>
      <w:r w:rsidR="00A55113">
        <w:t>учета ремонтных листов</w:t>
      </w:r>
      <w:r w:rsidR="00D3157E">
        <w:t xml:space="preserve">. </w:t>
      </w:r>
    </w:p>
    <w:p w14:paraId="3830DBFA" w14:textId="77777777" w:rsidR="00D3157E" w:rsidRDefault="00D3157E" w:rsidP="002E4F7E">
      <w:pPr>
        <w:pStyle w:val="34b"/>
      </w:pPr>
    </w:p>
    <w:p w14:paraId="4573CC1A" w14:textId="77777777" w:rsidR="00D3157E" w:rsidRDefault="00D3157E" w:rsidP="002E4F7E">
      <w:pPr>
        <w:pStyle w:val="34b"/>
      </w:pPr>
      <w:r>
        <w:t xml:space="preserve">Приемочные испытания должны проводиться согласно разработанной Исполнителем и согласованной Заказчиком «Программе и методике испытаний», с учетом результатов проведения предварительных испытаний и опытной эксплуатации. </w:t>
      </w:r>
    </w:p>
    <w:p w14:paraId="0669E9D3" w14:textId="77777777" w:rsidR="00D3157E" w:rsidRDefault="00D3157E" w:rsidP="002E4F7E">
      <w:pPr>
        <w:pStyle w:val="34b"/>
      </w:pPr>
      <w:r>
        <w:t xml:space="preserve">Ход проведения приемочных испытаний Заказчик и Исполнитель документируют в протоколе испытаний. </w:t>
      </w:r>
    </w:p>
    <w:p w14:paraId="283BF81B" w14:textId="77777777" w:rsidR="006F6FC5" w:rsidRDefault="00D3157E" w:rsidP="002E4F7E">
      <w:pPr>
        <w:pStyle w:val="34b"/>
        <w:rPr>
          <w:lang w:eastAsia="ru-RU"/>
        </w:rPr>
      </w:pPr>
      <w:r>
        <w:t>На основании протокола испытаний Исполнитель совместно с Заказчиком подписывают акт приемки Системы в промышленную эксплуатацию.</w:t>
      </w:r>
    </w:p>
    <w:p w14:paraId="1FA9DCFB" w14:textId="77777777" w:rsidR="006F6FC5" w:rsidRPr="006F6FC5" w:rsidRDefault="006F6FC5" w:rsidP="002E4F7E">
      <w:pPr>
        <w:pStyle w:val="34b"/>
      </w:pPr>
    </w:p>
    <w:p w14:paraId="528F535D" w14:textId="77777777" w:rsidR="006F6FC5" w:rsidRDefault="006F6FC5" w:rsidP="002E4F7E">
      <w:pPr>
        <w:pStyle w:val="34b"/>
      </w:pPr>
    </w:p>
    <w:p w14:paraId="5F7DE9E1" w14:textId="77777777" w:rsidR="006F6FC5" w:rsidRPr="006F6FC5" w:rsidRDefault="006F6FC5" w:rsidP="002E4F7E">
      <w:pPr>
        <w:pStyle w:val="34b"/>
      </w:pPr>
    </w:p>
    <w:p w14:paraId="7C82476F" w14:textId="77777777" w:rsidR="00B05DE2" w:rsidRDefault="00B05DE2" w:rsidP="002E4F7E">
      <w:pPr>
        <w:pStyle w:val="34b"/>
      </w:pPr>
    </w:p>
    <w:p w14:paraId="2CFB6057" w14:textId="77777777" w:rsidR="006F6FC5" w:rsidRPr="00B05DE2" w:rsidRDefault="006F6FC5" w:rsidP="002E4F7E">
      <w:pPr>
        <w:pStyle w:val="34b"/>
      </w:pPr>
    </w:p>
    <w:p w14:paraId="42ABBC8D" w14:textId="77777777" w:rsidR="00C92331" w:rsidRDefault="006E57A9" w:rsidP="005618C4">
      <w:pPr>
        <w:pStyle w:val="1"/>
        <w:spacing w:line="276" w:lineRule="auto"/>
        <w:rPr>
          <w:lang w:val="ru-RU"/>
        </w:rPr>
      </w:pPr>
      <w:bookmarkStart w:id="66" w:name="_Toc398683341"/>
      <w:bookmarkStart w:id="67" w:name="_Toc134680061"/>
      <w:r>
        <w:rPr>
          <w:lang w:val="ru-RU"/>
        </w:rPr>
        <w:t>Порядок</w:t>
      </w:r>
      <w:r>
        <w:t xml:space="preserve"> контроля и приемки </w:t>
      </w:r>
      <w:r w:rsidR="00B05DE2">
        <w:t xml:space="preserve">автоматизированной </w:t>
      </w:r>
      <w:r>
        <w:t>системы</w:t>
      </w:r>
      <w:bookmarkEnd w:id="66"/>
      <w:bookmarkEnd w:id="67"/>
    </w:p>
    <w:p w14:paraId="516D49FC" w14:textId="77777777" w:rsidR="00C63789" w:rsidRDefault="006F6FC5" w:rsidP="005618C4">
      <w:pPr>
        <w:pStyle w:val="2"/>
        <w:spacing w:line="276" w:lineRule="auto"/>
      </w:pPr>
      <w:bookmarkStart w:id="68" w:name="_Toc134680062"/>
      <w:r w:rsidRPr="006F6FC5">
        <w:t>Виды, состав и методы испытаний АС и ее составных частей</w:t>
      </w:r>
      <w:bookmarkEnd w:id="68"/>
    </w:p>
    <w:p w14:paraId="68BC1D70" w14:textId="77777777" w:rsidR="00AE5166" w:rsidRDefault="00AE5166" w:rsidP="002E4F7E">
      <w:pPr>
        <w:pStyle w:val="34b"/>
      </w:pPr>
    </w:p>
    <w:p w14:paraId="13C24A2D" w14:textId="77777777" w:rsidR="007C5BD1" w:rsidRDefault="007C5BD1" w:rsidP="00C729D0">
      <w:pPr>
        <w:pStyle w:val="34ff3"/>
      </w:pPr>
      <w:r>
        <w:t xml:space="preserve">Для Системы установлены следующие виды испытаний: </w:t>
      </w:r>
    </w:p>
    <w:p w14:paraId="1FA456D3" w14:textId="77777777" w:rsidR="007C5BD1" w:rsidRDefault="009F6A0D" w:rsidP="009F6A0D">
      <w:pPr>
        <w:pStyle w:val="3413"/>
      </w:pPr>
      <w:r>
        <w:t>предварительные испытания</w:t>
      </w:r>
      <w:r>
        <w:rPr>
          <w:lang w:val="en-US"/>
        </w:rPr>
        <w:t>;</w:t>
      </w:r>
    </w:p>
    <w:p w14:paraId="7EA39226" w14:textId="77777777" w:rsidR="007C5BD1" w:rsidRDefault="009F6A0D" w:rsidP="009F6A0D">
      <w:pPr>
        <w:pStyle w:val="3413"/>
      </w:pPr>
      <w:r>
        <w:t>опытная эксплуатация;</w:t>
      </w:r>
    </w:p>
    <w:p w14:paraId="642AB02B" w14:textId="77777777" w:rsidR="007C5BD1" w:rsidRDefault="009F6A0D" w:rsidP="009F6A0D">
      <w:pPr>
        <w:pStyle w:val="3413"/>
      </w:pPr>
      <w:r>
        <w:t>п</w:t>
      </w:r>
      <w:r w:rsidR="007C5BD1">
        <w:t xml:space="preserve">риемочные испытания. </w:t>
      </w:r>
    </w:p>
    <w:p w14:paraId="54B53EE8" w14:textId="77777777" w:rsidR="007C5BD1" w:rsidRDefault="007C5BD1" w:rsidP="00C729D0">
      <w:pPr>
        <w:pStyle w:val="34ff3"/>
      </w:pPr>
    </w:p>
    <w:p w14:paraId="483B2997" w14:textId="77777777" w:rsidR="007C5BD1" w:rsidRDefault="007C5BD1" w:rsidP="00C729D0">
      <w:pPr>
        <w:pStyle w:val="34ff3"/>
      </w:pPr>
      <w:r>
        <w:t xml:space="preserve">Целью проведения испытаний является проверка функциональных характеристик Системы. </w:t>
      </w:r>
    </w:p>
    <w:p w14:paraId="20B7617F" w14:textId="77777777" w:rsidR="007C5BD1" w:rsidRDefault="007C5BD1" w:rsidP="00C729D0">
      <w:pPr>
        <w:pStyle w:val="34ff3"/>
      </w:pPr>
      <w:r>
        <w:t xml:space="preserve">Система должна обеспечивать: </w:t>
      </w:r>
    </w:p>
    <w:p w14:paraId="3623FE3C" w14:textId="77777777" w:rsidR="007C5BD1" w:rsidRDefault="00CA00C6" w:rsidP="009F6A0D">
      <w:pPr>
        <w:pStyle w:val="3413"/>
      </w:pPr>
      <w:r>
        <w:t>учет рабочего времени водителей</w:t>
      </w:r>
      <w:r w:rsidR="007C5BD1">
        <w:t xml:space="preserve">; </w:t>
      </w:r>
    </w:p>
    <w:p w14:paraId="1DDD0703" w14:textId="77777777" w:rsidR="007C5BD1" w:rsidRDefault="00CA00C6" w:rsidP="009F6A0D">
      <w:pPr>
        <w:pStyle w:val="3413"/>
      </w:pPr>
      <w:r>
        <w:t>учет путевых листов</w:t>
      </w:r>
      <w:r w:rsidR="007C5BD1">
        <w:t xml:space="preserve">; </w:t>
      </w:r>
    </w:p>
    <w:p w14:paraId="4362AEF1" w14:textId="77777777" w:rsidR="007C5BD1" w:rsidRDefault="00CA00C6" w:rsidP="009F6A0D">
      <w:pPr>
        <w:pStyle w:val="3413"/>
      </w:pPr>
      <w:r>
        <w:t>учет ремонтных листов</w:t>
      </w:r>
      <w:r w:rsidR="007C5BD1">
        <w:t xml:space="preserve">; </w:t>
      </w:r>
    </w:p>
    <w:p w14:paraId="3BDE3DE0" w14:textId="77777777" w:rsidR="007C5BD1" w:rsidRDefault="00CA00C6" w:rsidP="009F6A0D">
      <w:pPr>
        <w:pStyle w:val="3413"/>
      </w:pPr>
      <w:r>
        <w:t>учет техосмотров</w:t>
      </w:r>
      <w:r w:rsidR="007C5BD1">
        <w:t xml:space="preserve">; </w:t>
      </w:r>
    </w:p>
    <w:p w14:paraId="57F88A8C" w14:textId="77777777" w:rsidR="007C5BD1" w:rsidRDefault="00CA00C6" w:rsidP="009F6A0D">
      <w:pPr>
        <w:pStyle w:val="3413"/>
      </w:pPr>
      <w:r>
        <w:t>учет штрафов и ДТП</w:t>
      </w:r>
      <w:r w:rsidR="009F6A0D">
        <w:t>;</w:t>
      </w:r>
    </w:p>
    <w:p w14:paraId="74E80455" w14:textId="77777777" w:rsidR="007C5BD1" w:rsidRDefault="00CA00C6" w:rsidP="009F6A0D">
      <w:pPr>
        <w:pStyle w:val="3413"/>
      </w:pPr>
      <w:r>
        <w:t>складской учет</w:t>
      </w:r>
      <w:r w:rsidR="007C5BD1">
        <w:t xml:space="preserve">. </w:t>
      </w:r>
    </w:p>
    <w:p w14:paraId="03FB2B2A" w14:textId="77777777" w:rsidR="007C5BD1" w:rsidRDefault="007C5BD1" w:rsidP="00C729D0">
      <w:pPr>
        <w:pStyle w:val="34ff3"/>
      </w:pPr>
    </w:p>
    <w:p w14:paraId="55B3AE84" w14:textId="77777777" w:rsidR="007C5BD1" w:rsidRDefault="007C5BD1" w:rsidP="00C729D0">
      <w:pPr>
        <w:pStyle w:val="34ff3"/>
      </w:pPr>
      <w:r>
        <w:t xml:space="preserve">Приемочные испытания должны проводиться согласно разработанной Исполнителем и согласованной Заказчиком «Программе и методике испытаний», с учетом результатов проведения предварительных испытаний и опытной эксплуатации. </w:t>
      </w:r>
    </w:p>
    <w:p w14:paraId="693AE9FF" w14:textId="77777777" w:rsidR="007C5BD1" w:rsidRDefault="007C5BD1" w:rsidP="00C729D0">
      <w:pPr>
        <w:pStyle w:val="34ff3"/>
      </w:pPr>
      <w:r>
        <w:t xml:space="preserve">Ход проведения приемочных испытаний Заказчик и Исполнитель документируют в протоколе испытаний. </w:t>
      </w:r>
    </w:p>
    <w:p w14:paraId="142FD8FF" w14:textId="77777777" w:rsidR="009F6A0D" w:rsidRDefault="007C5BD1" w:rsidP="00C729D0">
      <w:pPr>
        <w:pStyle w:val="34ff3"/>
      </w:pPr>
      <w:r>
        <w:t xml:space="preserve">На основании протокола испытаний Исполнитель совместно с Заказчиком подписывают акт приемки Системы в промышленную эксплуатацию. </w:t>
      </w:r>
      <w:r w:rsidR="009F6A0D">
        <w:br w:type="page"/>
      </w:r>
    </w:p>
    <w:p w14:paraId="0AA45DB2" w14:textId="77777777" w:rsidR="006F6FC5" w:rsidRPr="007C5BD1" w:rsidRDefault="006F6FC5" w:rsidP="00C729D0">
      <w:pPr>
        <w:pStyle w:val="34ff3"/>
      </w:pPr>
    </w:p>
    <w:p w14:paraId="5EAB2BD6" w14:textId="77777777" w:rsidR="00C63789" w:rsidRDefault="006F6FC5" w:rsidP="005618C4">
      <w:pPr>
        <w:pStyle w:val="2"/>
        <w:spacing w:line="276" w:lineRule="auto"/>
      </w:pPr>
      <w:bookmarkStart w:id="69" w:name="_Toc134680063"/>
      <w:r>
        <w:t>Общие требования к приемке работ, порядок согласования и утверждения приемочной документации</w:t>
      </w:r>
      <w:bookmarkEnd w:id="69"/>
    </w:p>
    <w:p w14:paraId="67BD9718" w14:textId="77777777" w:rsidR="00AE5166" w:rsidRDefault="006F6FC5" w:rsidP="002E4F7E">
      <w:pPr>
        <w:pStyle w:val="34a0"/>
      </w:pPr>
      <w:r>
        <w:t>Порядок согласования и утверждения приемочной документации указывают при необходимости.</w:t>
      </w:r>
    </w:p>
    <w:p w14:paraId="6F5A5233" w14:textId="77777777" w:rsidR="006F6FC5" w:rsidRDefault="006F6FC5" w:rsidP="002E4F7E">
      <w:pPr>
        <w:pStyle w:val="34b"/>
      </w:pPr>
    </w:p>
    <w:p w14:paraId="7710709A" w14:textId="77777777" w:rsidR="006F6FC5" w:rsidRDefault="007C5BD1" w:rsidP="002E4F7E">
      <w:pPr>
        <w:pStyle w:val="34b"/>
      </w:pPr>
      <w:r>
        <w:t xml:space="preserve">Требования к приемке работ по стадиям и статусы приемочной комиссии приведены в таблице ниже (Таблица </w:t>
      </w:r>
      <w:r w:rsidR="00301A21">
        <w:t>29</w:t>
      </w:r>
      <w:r>
        <w:t>).</w:t>
      </w:r>
    </w:p>
    <w:p w14:paraId="4CBCAA5F" w14:textId="77777777" w:rsidR="00301A21" w:rsidRDefault="00301A21" w:rsidP="002E4F7E">
      <w:pPr>
        <w:pStyle w:val="ae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  <w:r>
        <w:t xml:space="preserve"> - Требования к приемке работ по стадиям и статусы приемочной комиссии.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928"/>
        <w:gridCol w:w="1565"/>
        <w:gridCol w:w="1382"/>
        <w:gridCol w:w="3313"/>
        <w:gridCol w:w="1723"/>
      </w:tblGrid>
      <w:tr w:rsidR="00B169E3" w14:paraId="2A13C136" w14:textId="77777777" w:rsidTr="00301A21">
        <w:tc>
          <w:tcPr>
            <w:tcW w:w="1968" w:type="dxa"/>
          </w:tcPr>
          <w:p w14:paraId="7CE0E409" w14:textId="77777777" w:rsidR="00A55113" w:rsidRPr="00076924" w:rsidRDefault="00A55113" w:rsidP="00076924">
            <w:pPr>
              <w:pStyle w:val="34b"/>
              <w:ind w:firstLine="0"/>
            </w:pPr>
            <w:r w:rsidRPr="00076924">
              <w:t>Стадия испытаний</w:t>
            </w:r>
            <w:r w:rsidR="00076924" w:rsidRPr="00076924">
              <w:t>.</w:t>
            </w:r>
            <w:r w:rsidRPr="00076924">
              <w:t xml:space="preserve"> </w:t>
            </w:r>
          </w:p>
          <w:p w14:paraId="5A993231" w14:textId="77777777" w:rsidR="00A55113" w:rsidRPr="00361139" w:rsidRDefault="00A55113" w:rsidP="002E4F7E">
            <w:pPr>
              <w:pStyle w:val="34b"/>
            </w:pPr>
          </w:p>
        </w:tc>
        <w:tc>
          <w:tcPr>
            <w:tcW w:w="1924" w:type="dxa"/>
          </w:tcPr>
          <w:p w14:paraId="422764A2" w14:textId="77777777" w:rsidR="00A55113" w:rsidRPr="00076924" w:rsidRDefault="00A55113" w:rsidP="00076924">
            <w:pPr>
              <w:pStyle w:val="34b"/>
              <w:ind w:firstLine="0"/>
            </w:pPr>
            <w:r w:rsidRPr="00076924">
              <w:t>Участники испытаний</w:t>
            </w:r>
            <w:r w:rsidR="00076924" w:rsidRPr="00076924">
              <w:t>.</w:t>
            </w:r>
            <w:r w:rsidRPr="00076924">
              <w:t xml:space="preserve"> </w:t>
            </w:r>
          </w:p>
          <w:p w14:paraId="7C4C64BA" w14:textId="77777777" w:rsidR="00A55113" w:rsidRPr="00361139" w:rsidRDefault="00A55113" w:rsidP="002E4F7E">
            <w:pPr>
              <w:pStyle w:val="34b"/>
            </w:pPr>
          </w:p>
        </w:tc>
        <w:tc>
          <w:tcPr>
            <w:tcW w:w="1912" w:type="dxa"/>
          </w:tcPr>
          <w:p w14:paraId="19C13786" w14:textId="77777777" w:rsidR="00A55113" w:rsidRPr="00076924" w:rsidRDefault="00A55113" w:rsidP="00076924">
            <w:pPr>
              <w:pStyle w:val="34b"/>
              <w:ind w:firstLine="0"/>
              <w:rPr>
                <w:lang w:val="en-US"/>
              </w:rPr>
            </w:pPr>
            <w:r w:rsidRPr="00076924">
              <w:t>Срок проведения</w:t>
            </w:r>
            <w:r w:rsidR="00076924">
              <w:t>.</w:t>
            </w:r>
          </w:p>
          <w:p w14:paraId="247BBE36" w14:textId="77777777" w:rsidR="00A55113" w:rsidRPr="00076924" w:rsidRDefault="00A55113" w:rsidP="00076924">
            <w:pPr>
              <w:pStyle w:val="34b"/>
            </w:pPr>
          </w:p>
        </w:tc>
        <w:tc>
          <w:tcPr>
            <w:tcW w:w="2166" w:type="dxa"/>
          </w:tcPr>
          <w:p w14:paraId="3A3CEFBD" w14:textId="77777777" w:rsidR="00A55113" w:rsidRPr="00076924" w:rsidRDefault="00A55113" w:rsidP="00076924">
            <w:pPr>
              <w:pStyle w:val="34b"/>
              <w:ind w:firstLine="0"/>
            </w:pPr>
            <w:r w:rsidRPr="00076924">
              <w:t>Порядок согласования</w:t>
            </w:r>
            <w:r w:rsidR="00076924">
              <w:t>.</w:t>
            </w:r>
          </w:p>
          <w:p w14:paraId="4EC6027F" w14:textId="77777777" w:rsidR="00A55113" w:rsidRPr="00076924" w:rsidRDefault="00A55113" w:rsidP="00076924">
            <w:pPr>
              <w:pStyle w:val="34b"/>
            </w:pPr>
          </w:p>
        </w:tc>
        <w:tc>
          <w:tcPr>
            <w:tcW w:w="1941" w:type="dxa"/>
          </w:tcPr>
          <w:p w14:paraId="1D5A9E00" w14:textId="77777777" w:rsidR="00A55113" w:rsidRPr="00076924" w:rsidRDefault="00A55113" w:rsidP="00076924">
            <w:pPr>
              <w:pStyle w:val="34b"/>
              <w:ind w:firstLine="0"/>
            </w:pPr>
            <w:r w:rsidRPr="00076924">
              <w:t>Статус приемочной комиссии</w:t>
            </w:r>
            <w:r w:rsidR="00076924">
              <w:t>.</w:t>
            </w:r>
          </w:p>
          <w:p w14:paraId="386C3400" w14:textId="77777777" w:rsidR="00A55113" w:rsidRPr="00076924" w:rsidRDefault="00A55113" w:rsidP="00076924">
            <w:pPr>
              <w:pStyle w:val="34b"/>
            </w:pPr>
          </w:p>
        </w:tc>
      </w:tr>
      <w:tr w:rsidR="00B169E3" w14:paraId="0C6FE84A" w14:textId="77777777" w:rsidTr="00301A21">
        <w:tc>
          <w:tcPr>
            <w:tcW w:w="1968" w:type="dxa"/>
          </w:tcPr>
          <w:p w14:paraId="52E80CF5" w14:textId="77777777" w:rsidR="00A55113" w:rsidRPr="00076924" w:rsidRDefault="009F6A0D" w:rsidP="00076924">
            <w:pPr>
              <w:pStyle w:val="34b"/>
              <w:ind w:firstLine="0"/>
              <w:rPr>
                <w:lang w:val="en-US"/>
              </w:rPr>
            </w:pPr>
            <w:r>
              <w:t>Предварительные испытания</w:t>
            </w:r>
            <w:r w:rsidR="00076924">
              <w:rPr>
                <w:lang w:val="en-US"/>
              </w:rPr>
              <w:t>.</w:t>
            </w:r>
          </w:p>
          <w:p w14:paraId="2B45F2C4" w14:textId="77777777" w:rsidR="00A55113" w:rsidRPr="00361139" w:rsidRDefault="00A55113" w:rsidP="005618C4">
            <w:pPr>
              <w:pStyle w:val="Default"/>
              <w:spacing w:line="276" w:lineRule="auto"/>
              <w:jc w:val="both"/>
              <w:rPr>
                <w:b/>
                <w:bCs/>
                <w:sz w:val="22"/>
                <w:szCs w:val="20"/>
              </w:rPr>
            </w:pPr>
          </w:p>
        </w:tc>
        <w:tc>
          <w:tcPr>
            <w:tcW w:w="1924" w:type="dxa"/>
          </w:tcPr>
          <w:p w14:paraId="357F01ED" w14:textId="77777777" w:rsidR="00A55113" w:rsidRPr="00361139" w:rsidRDefault="00A55113" w:rsidP="00076924">
            <w:pPr>
              <w:pStyle w:val="34b"/>
              <w:ind w:firstLine="0"/>
            </w:pPr>
            <w:r w:rsidRPr="00361139">
              <w:t>Орган</w:t>
            </w:r>
            <w:r w:rsidR="00076924">
              <w:t>изации Заказчика и Разработчика.</w:t>
            </w:r>
          </w:p>
          <w:p w14:paraId="6479A7D4" w14:textId="77777777" w:rsidR="00A55113" w:rsidRPr="00361139" w:rsidRDefault="00A55113" w:rsidP="005618C4">
            <w:pPr>
              <w:pStyle w:val="Default"/>
              <w:spacing w:line="276" w:lineRule="auto"/>
              <w:jc w:val="both"/>
              <w:rPr>
                <w:b/>
                <w:bCs/>
                <w:sz w:val="22"/>
                <w:szCs w:val="20"/>
              </w:rPr>
            </w:pPr>
          </w:p>
        </w:tc>
        <w:tc>
          <w:tcPr>
            <w:tcW w:w="1912" w:type="dxa"/>
          </w:tcPr>
          <w:p w14:paraId="2A285BD7" w14:textId="77777777" w:rsidR="00A55113" w:rsidRPr="00361139" w:rsidRDefault="00A5323E" w:rsidP="005618C4">
            <w:pPr>
              <w:pStyle w:val="Default"/>
              <w:spacing w:line="276" w:lineRule="auto"/>
              <w:jc w:val="both"/>
              <w:rPr>
                <w:sz w:val="22"/>
              </w:rPr>
            </w:pPr>
            <w:r w:rsidRPr="00361139">
              <w:rPr>
                <w:sz w:val="22"/>
                <w:szCs w:val="20"/>
              </w:rPr>
              <w:t>с 20.02.2021 по 20.06.2021</w:t>
            </w:r>
            <w:r w:rsidR="00A55113" w:rsidRPr="00361139">
              <w:rPr>
                <w:sz w:val="22"/>
                <w:szCs w:val="20"/>
              </w:rPr>
              <w:t xml:space="preserve"> </w:t>
            </w:r>
          </w:p>
          <w:p w14:paraId="69580931" w14:textId="77777777" w:rsidR="00A55113" w:rsidRPr="00361139" w:rsidRDefault="00A55113" w:rsidP="005618C4">
            <w:pPr>
              <w:pStyle w:val="Default"/>
              <w:spacing w:line="276" w:lineRule="auto"/>
              <w:jc w:val="both"/>
              <w:rPr>
                <w:b/>
                <w:bCs/>
                <w:sz w:val="22"/>
                <w:szCs w:val="20"/>
              </w:rPr>
            </w:pPr>
          </w:p>
        </w:tc>
        <w:tc>
          <w:tcPr>
            <w:tcW w:w="2166" w:type="dxa"/>
          </w:tcPr>
          <w:p w14:paraId="71657E94" w14:textId="77777777" w:rsidR="00A55113" w:rsidRPr="00361139" w:rsidRDefault="00076924" w:rsidP="00076924">
            <w:pPr>
              <w:pStyle w:val="3413"/>
            </w:pPr>
            <w:r>
              <w:t>п</w:t>
            </w:r>
            <w:r w:rsidR="00A55113" w:rsidRPr="00361139">
              <w:t>роведен</w:t>
            </w:r>
            <w:r>
              <w:t>ие предварительных испытаний;</w:t>
            </w:r>
          </w:p>
          <w:p w14:paraId="5DB5F58A" w14:textId="77777777" w:rsidR="00A55113" w:rsidRPr="00361139" w:rsidRDefault="00076924" w:rsidP="00076924">
            <w:pPr>
              <w:pStyle w:val="3413"/>
            </w:pPr>
            <w:r>
              <w:t>ф</w:t>
            </w:r>
            <w:r w:rsidR="00A55113" w:rsidRPr="00361139">
              <w:t>иксирование выявленных н</w:t>
            </w:r>
            <w:r>
              <w:t>еполадок в Протоколе испытаний;</w:t>
            </w:r>
          </w:p>
          <w:p w14:paraId="2899A00D" w14:textId="77777777" w:rsidR="00A55113" w:rsidRPr="00361139" w:rsidRDefault="00076924" w:rsidP="00076924">
            <w:pPr>
              <w:pStyle w:val="3413"/>
            </w:pPr>
            <w:r>
              <w:t>устранение выявленных неполадок;</w:t>
            </w:r>
          </w:p>
          <w:p w14:paraId="289DE24C" w14:textId="77777777" w:rsidR="00A55113" w:rsidRPr="00361139" w:rsidRDefault="00076924" w:rsidP="00076924">
            <w:pPr>
              <w:pStyle w:val="3413"/>
            </w:pPr>
            <w:r>
              <w:t>п</w:t>
            </w:r>
            <w:r w:rsidR="00A55113" w:rsidRPr="00361139">
              <w:t>роверка у</w:t>
            </w:r>
            <w:r>
              <w:t>странения выявленных неполадок;</w:t>
            </w:r>
          </w:p>
          <w:p w14:paraId="4BFF53B4" w14:textId="77777777" w:rsidR="00A55113" w:rsidRPr="00361139" w:rsidRDefault="00076924" w:rsidP="00076924">
            <w:pPr>
              <w:pStyle w:val="3413"/>
            </w:pPr>
            <w:r>
              <w:t>п</w:t>
            </w:r>
            <w:r w:rsidR="00A55113" w:rsidRPr="00361139">
              <w:t xml:space="preserve">ринятие решения о возможности передачи </w:t>
            </w:r>
            <w:r>
              <w:t>Системы в опытную эксплуатацию;</w:t>
            </w:r>
          </w:p>
          <w:p w14:paraId="1D3AEEEB" w14:textId="77777777" w:rsidR="00A55113" w:rsidRPr="00361139" w:rsidRDefault="00076924" w:rsidP="00076924">
            <w:pPr>
              <w:pStyle w:val="3413"/>
              <w:rPr>
                <w:b/>
                <w:bCs/>
              </w:rPr>
            </w:pPr>
            <w:r>
              <w:t>с</w:t>
            </w:r>
            <w:r w:rsidR="00A55113" w:rsidRPr="00361139">
              <w:t>оставление и подписание Акта приемки Системы в опытную эксплуатацию</w:t>
            </w:r>
            <w:r w:rsidRPr="00076924">
              <w:t>;</w:t>
            </w:r>
          </w:p>
        </w:tc>
        <w:tc>
          <w:tcPr>
            <w:tcW w:w="1941" w:type="dxa"/>
          </w:tcPr>
          <w:p w14:paraId="78EC6EA1" w14:textId="77777777" w:rsidR="00A55113" w:rsidRPr="00361139" w:rsidRDefault="00076924" w:rsidP="00076924">
            <w:pPr>
              <w:pStyle w:val="34b"/>
              <w:ind w:firstLine="0"/>
            </w:pPr>
            <w:r>
              <w:t>Экспертная группа.</w:t>
            </w:r>
          </w:p>
          <w:p w14:paraId="215D1EB6" w14:textId="77777777" w:rsidR="00A55113" w:rsidRPr="00361139" w:rsidRDefault="00A55113" w:rsidP="005618C4">
            <w:pPr>
              <w:pStyle w:val="Default"/>
              <w:spacing w:line="276" w:lineRule="auto"/>
              <w:jc w:val="both"/>
              <w:rPr>
                <w:b/>
                <w:bCs/>
                <w:sz w:val="22"/>
                <w:szCs w:val="20"/>
              </w:rPr>
            </w:pPr>
          </w:p>
        </w:tc>
      </w:tr>
      <w:tr w:rsidR="00B169E3" w14:paraId="6A4ACE4B" w14:textId="77777777" w:rsidTr="00301A21">
        <w:tc>
          <w:tcPr>
            <w:tcW w:w="1968" w:type="dxa"/>
          </w:tcPr>
          <w:p w14:paraId="3C2F0CE4" w14:textId="77777777" w:rsidR="00A55113" w:rsidRPr="00361139" w:rsidRDefault="00076924" w:rsidP="00076924">
            <w:pPr>
              <w:pStyle w:val="34b"/>
              <w:ind w:firstLine="0"/>
            </w:pPr>
            <w:r>
              <w:t>Опытная эксплуатация.</w:t>
            </w:r>
          </w:p>
          <w:p w14:paraId="740E4E88" w14:textId="77777777" w:rsidR="00A55113" w:rsidRPr="00361139" w:rsidRDefault="00A55113" w:rsidP="005618C4">
            <w:pPr>
              <w:pStyle w:val="Default"/>
              <w:spacing w:line="276" w:lineRule="auto"/>
              <w:jc w:val="both"/>
              <w:rPr>
                <w:b/>
                <w:bCs/>
                <w:sz w:val="22"/>
                <w:szCs w:val="20"/>
              </w:rPr>
            </w:pPr>
          </w:p>
        </w:tc>
        <w:tc>
          <w:tcPr>
            <w:tcW w:w="1924" w:type="dxa"/>
          </w:tcPr>
          <w:p w14:paraId="63E7B117" w14:textId="77777777" w:rsidR="00A55113" w:rsidRPr="00076924" w:rsidRDefault="00A55113" w:rsidP="005618C4">
            <w:pPr>
              <w:pStyle w:val="Default"/>
              <w:spacing w:line="276" w:lineRule="auto"/>
              <w:jc w:val="both"/>
              <w:rPr>
                <w:sz w:val="22"/>
                <w:lang w:val="en-US"/>
              </w:rPr>
            </w:pPr>
            <w:r w:rsidRPr="00076924">
              <w:rPr>
                <w:rStyle w:val="34d"/>
              </w:rPr>
              <w:t>Орга</w:t>
            </w:r>
            <w:r w:rsidR="00076924">
              <w:rPr>
                <w:rStyle w:val="34d"/>
              </w:rPr>
              <w:t>низации Заказчика и Разработчик</w:t>
            </w:r>
            <w:r w:rsidR="00B169E3">
              <w:rPr>
                <w:rStyle w:val="34d"/>
              </w:rPr>
              <w:t>а.</w:t>
            </w:r>
          </w:p>
          <w:p w14:paraId="4A819898" w14:textId="77777777" w:rsidR="00A55113" w:rsidRPr="00361139" w:rsidRDefault="00A55113" w:rsidP="005618C4">
            <w:pPr>
              <w:pStyle w:val="Default"/>
              <w:spacing w:line="276" w:lineRule="auto"/>
              <w:jc w:val="both"/>
              <w:rPr>
                <w:b/>
                <w:bCs/>
                <w:sz w:val="22"/>
                <w:szCs w:val="20"/>
              </w:rPr>
            </w:pPr>
          </w:p>
        </w:tc>
        <w:tc>
          <w:tcPr>
            <w:tcW w:w="1912" w:type="dxa"/>
          </w:tcPr>
          <w:p w14:paraId="68C7E5DE" w14:textId="77777777" w:rsidR="00A55113" w:rsidRPr="00361139" w:rsidRDefault="00A5323E" w:rsidP="005618C4">
            <w:pPr>
              <w:pStyle w:val="Default"/>
              <w:spacing w:line="276" w:lineRule="auto"/>
              <w:jc w:val="both"/>
              <w:rPr>
                <w:b/>
                <w:bCs/>
                <w:sz w:val="22"/>
                <w:szCs w:val="20"/>
              </w:rPr>
            </w:pPr>
            <w:r w:rsidRPr="00361139">
              <w:rPr>
                <w:sz w:val="22"/>
                <w:szCs w:val="20"/>
              </w:rPr>
              <w:t>с 22.06.2021 по 29.09.2021</w:t>
            </w:r>
          </w:p>
        </w:tc>
        <w:tc>
          <w:tcPr>
            <w:tcW w:w="2166" w:type="dxa"/>
          </w:tcPr>
          <w:p w14:paraId="57CA7001" w14:textId="77777777" w:rsidR="00A55113" w:rsidRPr="00361139" w:rsidRDefault="00A55113" w:rsidP="00B169E3">
            <w:pPr>
              <w:pStyle w:val="3413"/>
            </w:pPr>
            <w:r w:rsidRPr="00361139">
              <w:t>П</w:t>
            </w:r>
            <w:r w:rsidR="00B169E3">
              <w:t>роведение опытной эксплуатации;</w:t>
            </w:r>
          </w:p>
          <w:p w14:paraId="0C37C7F5" w14:textId="77777777" w:rsidR="00A55113" w:rsidRPr="00361139" w:rsidRDefault="00076924" w:rsidP="00076924">
            <w:pPr>
              <w:pStyle w:val="3413"/>
            </w:pPr>
            <w:r>
              <w:t>ф</w:t>
            </w:r>
            <w:r w:rsidR="00A55113" w:rsidRPr="00361139">
              <w:t xml:space="preserve">иксирование выявленных </w:t>
            </w:r>
            <w:r>
              <w:t>неполадок в Протоколе испытаний</w:t>
            </w:r>
            <w:r w:rsidRPr="00076924">
              <w:t>;</w:t>
            </w:r>
            <w:r w:rsidR="00A55113" w:rsidRPr="00361139">
              <w:t xml:space="preserve"> </w:t>
            </w:r>
          </w:p>
          <w:p w14:paraId="52FEC391" w14:textId="77777777" w:rsidR="00A55113" w:rsidRPr="00361139" w:rsidRDefault="00076924" w:rsidP="00076924">
            <w:pPr>
              <w:pStyle w:val="3413"/>
            </w:pPr>
            <w:r>
              <w:t>устранение выявленных неполадок;</w:t>
            </w:r>
          </w:p>
          <w:p w14:paraId="12A1690C" w14:textId="77777777" w:rsidR="00A55113" w:rsidRPr="00361139" w:rsidRDefault="00076924" w:rsidP="00076924">
            <w:pPr>
              <w:pStyle w:val="3413"/>
            </w:pPr>
            <w:r>
              <w:t>п</w:t>
            </w:r>
            <w:r w:rsidR="00A55113" w:rsidRPr="00361139">
              <w:t>роверка у</w:t>
            </w:r>
            <w:r>
              <w:t>странения выявленных неполадок;</w:t>
            </w:r>
          </w:p>
          <w:p w14:paraId="55479CE4" w14:textId="77777777" w:rsidR="00A55113" w:rsidRPr="00361139" w:rsidRDefault="00076924" w:rsidP="00076924">
            <w:pPr>
              <w:pStyle w:val="3413"/>
            </w:pPr>
            <w:r>
              <w:t>п</w:t>
            </w:r>
            <w:r w:rsidR="00A55113" w:rsidRPr="00361139">
              <w:t>ринятие решения о готовности С</w:t>
            </w:r>
            <w:r>
              <w:t>истемы к приемочным испытаниям;</w:t>
            </w:r>
          </w:p>
          <w:p w14:paraId="375AC520" w14:textId="77777777" w:rsidR="00A55113" w:rsidRPr="00361139" w:rsidRDefault="00B169E3" w:rsidP="00076924">
            <w:pPr>
              <w:pStyle w:val="3413"/>
              <w:rPr>
                <w:b/>
                <w:bCs/>
              </w:rPr>
            </w:pPr>
            <w:r>
              <w:t>с</w:t>
            </w:r>
            <w:r w:rsidR="00A55113" w:rsidRPr="00361139">
              <w:t xml:space="preserve">оставление и подписание Акта о завершении опытной эксплуатации </w:t>
            </w:r>
            <w:proofErr w:type="gramStart"/>
            <w:r w:rsidR="00A55113" w:rsidRPr="00361139">
              <w:t xml:space="preserve">Системы </w:t>
            </w:r>
            <w:r w:rsidR="00076924" w:rsidRPr="00076924">
              <w:t>.</w:t>
            </w:r>
            <w:proofErr w:type="gramEnd"/>
          </w:p>
        </w:tc>
        <w:tc>
          <w:tcPr>
            <w:tcW w:w="1941" w:type="dxa"/>
          </w:tcPr>
          <w:p w14:paraId="30491E7D" w14:textId="77777777" w:rsidR="00A55113" w:rsidRPr="00B169E3" w:rsidRDefault="00A55113" w:rsidP="005618C4">
            <w:pPr>
              <w:pStyle w:val="Default"/>
              <w:spacing w:line="276" w:lineRule="auto"/>
              <w:jc w:val="both"/>
              <w:rPr>
                <w:lang w:val="en-US"/>
              </w:rPr>
            </w:pPr>
            <w:r w:rsidRPr="00B169E3">
              <w:t>Группа тестирования</w:t>
            </w:r>
            <w:r w:rsidR="00076924" w:rsidRPr="00B169E3">
              <w:t>.</w:t>
            </w:r>
            <w:r w:rsidRPr="00B169E3">
              <w:t xml:space="preserve"> </w:t>
            </w:r>
            <w:r w:rsidR="00CA4D24" w:rsidRPr="00B169E3">
              <w:t>(разработчики)</w:t>
            </w:r>
            <w:r w:rsidR="00B169E3">
              <w:rPr>
                <w:lang w:val="en-US"/>
              </w:rPr>
              <w:t>.</w:t>
            </w:r>
          </w:p>
          <w:p w14:paraId="00236E4A" w14:textId="77777777" w:rsidR="00A55113" w:rsidRPr="00361139" w:rsidRDefault="00A55113" w:rsidP="005618C4">
            <w:pPr>
              <w:pStyle w:val="Default"/>
              <w:spacing w:line="276" w:lineRule="auto"/>
              <w:jc w:val="both"/>
              <w:rPr>
                <w:b/>
                <w:bCs/>
                <w:sz w:val="22"/>
                <w:szCs w:val="20"/>
              </w:rPr>
            </w:pPr>
          </w:p>
        </w:tc>
      </w:tr>
      <w:tr w:rsidR="00B169E3" w14:paraId="2CAFFADD" w14:textId="77777777" w:rsidTr="00301A21">
        <w:tc>
          <w:tcPr>
            <w:tcW w:w="1968" w:type="dxa"/>
          </w:tcPr>
          <w:p w14:paraId="52D9030A" w14:textId="77777777" w:rsidR="00A55113" w:rsidRPr="00B169E3" w:rsidRDefault="00A55113" w:rsidP="005618C4">
            <w:pPr>
              <w:pStyle w:val="Default"/>
              <w:spacing w:line="276" w:lineRule="auto"/>
              <w:jc w:val="both"/>
            </w:pPr>
            <w:r w:rsidRPr="00B169E3">
              <w:t>Приемо</w:t>
            </w:r>
            <w:r w:rsidR="00B169E3">
              <w:t>чные испытания.</w:t>
            </w:r>
          </w:p>
          <w:p w14:paraId="6A567F28" w14:textId="77777777" w:rsidR="00A55113" w:rsidRPr="00361139" w:rsidRDefault="00A55113" w:rsidP="005618C4">
            <w:pPr>
              <w:pStyle w:val="Default"/>
              <w:spacing w:line="276" w:lineRule="auto"/>
              <w:jc w:val="both"/>
              <w:rPr>
                <w:b/>
                <w:bCs/>
                <w:sz w:val="22"/>
                <w:szCs w:val="20"/>
              </w:rPr>
            </w:pPr>
          </w:p>
        </w:tc>
        <w:tc>
          <w:tcPr>
            <w:tcW w:w="1924" w:type="dxa"/>
          </w:tcPr>
          <w:p w14:paraId="13590A49" w14:textId="77777777" w:rsidR="00A55113" w:rsidRPr="00361139" w:rsidRDefault="00A55113" w:rsidP="005618C4">
            <w:pPr>
              <w:pStyle w:val="Default"/>
              <w:spacing w:line="276" w:lineRule="auto"/>
              <w:jc w:val="both"/>
              <w:rPr>
                <w:sz w:val="22"/>
              </w:rPr>
            </w:pPr>
            <w:r w:rsidRPr="00B169E3">
              <w:t>Организации Заказчика и Разработчика</w:t>
            </w:r>
            <w:r w:rsidR="00B169E3" w:rsidRPr="00B169E3">
              <w:rPr>
                <w:sz w:val="22"/>
                <w:szCs w:val="20"/>
              </w:rPr>
              <w:t>.</w:t>
            </w:r>
            <w:r w:rsidRPr="00361139">
              <w:rPr>
                <w:sz w:val="22"/>
                <w:szCs w:val="20"/>
              </w:rPr>
              <w:t xml:space="preserve"> </w:t>
            </w:r>
          </w:p>
          <w:p w14:paraId="59EC4372" w14:textId="77777777" w:rsidR="00A55113" w:rsidRPr="00361139" w:rsidRDefault="00A55113" w:rsidP="005618C4">
            <w:pPr>
              <w:pStyle w:val="Default"/>
              <w:spacing w:line="276" w:lineRule="auto"/>
              <w:jc w:val="both"/>
              <w:rPr>
                <w:b/>
                <w:bCs/>
                <w:sz w:val="22"/>
                <w:szCs w:val="20"/>
              </w:rPr>
            </w:pPr>
          </w:p>
        </w:tc>
        <w:tc>
          <w:tcPr>
            <w:tcW w:w="1912" w:type="dxa"/>
          </w:tcPr>
          <w:p w14:paraId="57E45DB4" w14:textId="77777777" w:rsidR="00A55113" w:rsidRPr="00361139" w:rsidRDefault="00A5323E" w:rsidP="005618C4">
            <w:pPr>
              <w:pStyle w:val="Default"/>
              <w:spacing w:line="276" w:lineRule="auto"/>
              <w:jc w:val="both"/>
              <w:rPr>
                <w:b/>
                <w:bCs/>
                <w:sz w:val="22"/>
                <w:szCs w:val="20"/>
              </w:rPr>
            </w:pPr>
            <w:r w:rsidRPr="00361139">
              <w:rPr>
                <w:sz w:val="22"/>
                <w:szCs w:val="20"/>
              </w:rPr>
              <w:t>С 29.09.2021 по 06.12.2021</w:t>
            </w:r>
          </w:p>
        </w:tc>
        <w:tc>
          <w:tcPr>
            <w:tcW w:w="2166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875"/>
              <w:gridCol w:w="222"/>
            </w:tblGrid>
            <w:tr w:rsidR="00A55113" w:rsidRPr="00361139" w14:paraId="7A1A1682" w14:textId="77777777">
              <w:trPr>
                <w:trHeight w:val="2274"/>
              </w:trPr>
              <w:tc>
                <w:tcPr>
                  <w:tcW w:w="0" w:type="auto"/>
                </w:tcPr>
                <w:p w14:paraId="6EEBB4CE" w14:textId="77777777" w:rsidR="00A55113" w:rsidRPr="00B169E3" w:rsidRDefault="00B169E3" w:rsidP="00B169E3">
                  <w:pPr>
                    <w:pStyle w:val="3413"/>
                  </w:pPr>
                  <w:r>
                    <w:t>Проведение приемочных испытаний</w:t>
                  </w:r>
                  <w:r w:rsidRPr="00B169E3">
                    <w:t>;</w:t>
                  </w:r>
                  <w:r w:rsidR="00A55113" w:rsidRPr="00B169E3">
                    <w:t xml:space="preserve"> </w:t>
                  </w:r>
                </w:p>
                <w:p w14:paraId="63842AAF" w14:textId="77777777" w:rsidR="00A55113" w:rsidRPr="00B169E3" w:rsidRDefault="00A55113" w:rsidP="00B169E3">
                  <w:pPr>
                    <w:pStyle w:val="3413"/>
                  </w:pPr>
                  <w:r w:rsidRPr="00B169E3">
                    <w:t>Фиксирование выявленных н</w:t>
                  </w:r>
                  <w:r w:rsidR="00B169E3">
                    <w:t>еполадок в Протоколе испытаний;</w:t>
                  </w:r>
                </w:p>
                <w:p w14:paraId="6066727C" w14:textId="77777777" w:rsidR="00A55113" w:rsidRPr="00B169E3" w:rsidRDefault="00A55113" w:rsidP="00B169E3">
                  <w:pPr>
                    <w:pStyle w:val="3413"/>
                  </w:pPr>
                  <w:r w:rsidRPr="00B169E3">
                    <w:t>У</w:t>
                  </w:r>
                  <w:r w:rsidR="00B169E3">
                    <w:t>странение выявленных неполадок;</w:t>
                  </w:r>
                </w:p>
                <w:p w14:paraId="5542E300" w14:textId="77777777" w:rsidR="00A55113" w:rsidRPr="00B169E3" w:rsidRDefault="00A55113" w:rsidP="00B169E3">
                  <w:pPr>
                    <w:pStyle w:val="3413"/>
                  </w:pPr>
                  <w:r w:rsidRPr="00B169E3">
                    <w:t>Проверка у</w:t>
                  </w:r>
                  <w:r w:rsidR="00B169E3">
                    <w:t>странения выявленных неполадок;</w:t>
                  </w:r>
                </w:p>
                <w:p w14:paraId="020B5CAF" w14:textId="77777777" w:rsidR="00A55113" w:rsidRPr="00361139" w:rsidRDefault="00B169E3" w:rsidP="00B169E3">
                  <w:pPr>
                    <w:pStyle w:val="3413"/>
                    <w:rPr>
                      <w:sz w:val="22"/>
                    </w:rPr>
                  </w:pPr>
                  <w:r>
                    <w:t>п</w:t>
                  </w:r>
                  <w:r w:rsidR="00A55113" w:rsidRPr="00B169E3">
                    <w:t>ринятие решения о возможности передачи Системы в</w:t>
                  </w:r>
                  <w:r>
                    <w:rPr>
                      <w:sz w:val="22"/>
                    </w:rPr>
                    <w:t xml:space="preserve"> промышленную эксплуатацию;</w:t>
                  </w:r>
                </w:p>
                <w:p w14:paraId="08EF4559" w14:textId="77777777" w:rsidR="00A55113" w:rsidRPr="00361139" w:rsidRDefault="00B169E3" w:rsidP="00B169E3">
                  <w:pPr>
                    <w:pStyle w:val="3413"/>
                  </w:pPr>
                  <w:r>
                    <w:t>с</w:t>
                  </w:r>
                  <w:r w:rsidR="00A55113" w:rsidRPr="00361139">
                    <w:t>оставление и подписание Акта о завершении приемочных испытаний и передаче Систе</w:t>
                  </w:r>
                  <w:r>
                    <w:t xml:space="preserve">мы в промышленную </w:t>
                  </w:r>
                  <w:r w:rsidR="002677FD">
                    <w:t>эксплуатацию</w:t>
                  </w:r>
                  <w:r>
                    <w:t>;</w:t>
                  </w:r>
                </w:p>
                <w:p w14:paraId="5E441B68" w14:textId="77777777" w:rsidR="00A55113" w:rsidRPr="00361139" w:rsidRDefault="00B169E3" w:rsidP="00B169E3">
                  <w:pPr>
                    <w:pStyle w:val="3413"/>
                  </w:pPr>
                  <w:r>
                    <w:t>о</w:t>
                  </w:r>
                  <w:r w:rsidR="009F6A0D">
                    <w:t>формление Акта завершения работ</w:t>
                  </w:r>
                  <w:r>
                    <w:rPr>
                      <w:lang w:val="en-US"/>
                    </w:rPr>
                    <w:t>;</w:t>
                  </w:r>
                </w:p>
                <w:p w14:paraId="75DC5ED4" w14:textId="77777777" w:rsidR="00A55113" w:rsidRPr="00361139" w:rsidRDefault="00A55113" w:rsidP="005618C4">
                  <w:pPr>
                    <w:pStyle w:val="Default"/>
                    <w:spacing w:line="276" w:lineRule="auto"/>
                    <w:rPr>
                      <w:sz w:val="22"/>
                      <w:szCs w:val="20"/>
                    </w:rPr>
                  </w:pPr>
                </w:p>
              </w:tc>
              <w:tc>
                <w:tcPr>
                  <w:tcW w:w="0" w:type="auto"/>
                </w:tcPr>
                <w:p w14:paraId="222ED7D0" w14:textId="77777777" w:rsidR="00A55113" w:rsidRPr="00361139" w:rsidRDefault="00A55113" w:rsidP="005618C4">
                  <w:pPr>
                    <w:pStyle w:val="Default"/>
                    <w:spacing w:line="276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5DE7229" w14:textId="77777777" w:rsidR="00A55113" w:rsidRPr="00361139" w:rsidRDefault="00A55113" w:rsidP="005618C4">
            <w:pPr>
              <w:pStyle w:val="Default"/>
              <w:spacing w:line="276" w:lineRule="auto"/>
              <w:jc w:val="both"/>
              <w:rPr>
                <w:b/>
                <w:bCs/>
                <w:sz w:val="22"/>
                <w:szCs w:val="20"/>
              </w:rPr>
            </w:pPr>
          </w:p>
        </w:tc>
        <w:tc>
          <w:tcPr>
            <w:tcW w:w="1941" w:type="dxa"/>
          </w:tcPr>
          <w:p w14:paraId="51CE6F54" w14:textId="77777777" w:rsidR="00A55113" w:rsidRPr="00B169E3" w:rsidRDefault="00A55113" w:rsidP="005618C4">
            <w:pPr>
              <w:pStyle w:val="Default"/>
              <w:spacing w:line="276" w:lineRule="auto"/>
              <w:jc w:val="both"/>
            </w:pPr>
            <w:r w:rsidRPr="00B169E3">
              <w:t>Приемочная комиссия</w:t>
            </w:r>
            <w:r w:rsidR="00B169E3" w:rsidRPr="00B169E3">
              <w:t>.</w:t>
            </w:r>
            <w:r w:rsidRPr="00B169E3">
              <w:t xml:space="preserve"> </w:t>
            </w:r>
          </w:p>
          <w:p w14:paraId="7791BA96" w14:textId="77777777" w:rsidR="00A55113" w:rsidRPr="00361139" w:rsidRDefault="00A55113" w:rsidP="005618C4">
            <w:pPr>
              <w:pStyle w:val="Default"/>
              <w:spacing w:line="276" w:lineRule="auto"/>
              <w:jc w:val="both"/>
              <w:rPr>
                <w:b/>
                <w:bCs/>
                <w:sz w:val="22"/>
                <w:szCs w:val="20"/>
              </w:rPr>
            </w:pPr>
          </w:p>
        </w:tc>
      </w:tr>
    </w:tbl>
    <w:p w14:paraId="7637B930" w14:textId="77777777" w:rsidR="00A55113" w:rsidRDefault="00A55113" w:rsidP="002E4F7E">
      <w:pPr>
        <w:pStyle w:val="34b"/>
      </w:pPr>
    </w:p>
    <w:p w14:paraId="52C85C86" w14:textId="77777777" w:rsidR="00AE5166" w:rsidRDefault="004B2D72" w:rsidP="002E4F7E">
      <w:pPr>
        <w:pStyle w:val="34fffa"/>
      </w:pPr>
      <w:r>
        <w:t xml:space="preserve"> </w:t>
      </w:r>
    </w:p>
    <w:p w14:paraId="6B9264B5" w14:textId="77777777" w:rsidR="00C92331" w:rsidRDefault="00B05DE2" w:rsidP="005618C4">
      <w:pPr>
        <w:pStyle w:val="1"/>
        <w:spacing w:line="276" w:lineRule="auto"/>
        <w:rPr>
          <w:lang w:val="ru-RU"/>
        </w:rPr>
      </w:pPr>
      <w:bookmarkStart w:id="70" w:name="_Toc134680065"/>
      <w:r w:rsidRPr="00B05DE2">
        <w:rPr>
          <w:lang w:val="ru-RU"/>
        </w:rPr>
        <w:t>Требования к составу и содержанию работ по</w:t>
      </w:r>
      <w:r>
        <w:rPr>
          <w:lang w:val="ru-RU"/>
        </w:rPr>
        <w:t> </w:t>
      </w:r>
      <w:r w:rsidRPr="00B05DE2">
        <w:rPr>
          <w:lang w:val="ru-RU"/>
        </w:rPr>
        <w:t>подготовке объекта автоматизации к вводу автоматизированной системы в действие</w:t>
      </w:r>
      <w:bookmarkEnd w:id="70"/>
      <w:r w:rsidR="00DB1DF8">
        <w:rPr>
          <w:lang w:val="ru-RU"/>
        </w:rPr>
        <w:t>.</w:t>
      </w:r>
    </w:p>
    <w:p w14:paraId="6A2E6066" w14:textId="77777777" w:rsidR="00DB1DF8" w:rsidRPr="00DB1DF8" w:rsidRDefault="00DB1DF8" w:rsidP="005618C4">
      <w:pPr>
        <w:pStyle w:val="2"/>
        <w:spacing w:line="276" w:lineRule="auto"/>
      </w:pPr>
      <w:r>
        <w:t>Технические мероприятия</w:t>
      </w:r>
    </w:p>
    <w:p w14:paraId="10351195" w14:textId="77777777" w:rsidR="004B2D72" w:rsidRPr="00B169E3" w:rsidRDefault="004B2D72" w:rsidP="00B169E3">
      <w:pPr>
        <w:pStyle w:val="34b"/>
      </w:pPr>
      <w:r w:rsidRPr="00B169E3">
        <w:t xml:space="preserve">Силами Исполнителя должны быть выполнены следующие работы: </w:t>
      </w:r>
    </w:p>
    <w:p w14:paraId="5EF04384" w14:textId="77777777" w:rsidR="004B2D72" w:rsidRPr="00B169E3" w:rsidRDefault="00B169E3" w:rsidP="00B169E3">
      <w:pPr>
        <w:pStyle w:val="3413"/>
      </w:pPr>
      <w:r>
        <w:t>н</w:t>
      </w:r>
      <w:r w:rsidR="004B2D72">
        <w:t>астройка программного обеспечения Системы согласно документу «Технологическая инструкция по разв</w:t>
      </w:r>
      <w:r>
        <w:t>ертыванию и настройке системы»</w:t>
      </w:r>
      <w:r w:rsidRPr="00B169E3">
        <w:t>;</w:t>
      </w:r>
    </w:p>
    <w:p w14:paraId="425AF63F" w14:textId="77777777" w:rsidR="004B2D72" w:rsidRDefault="00B169E3" w:rsidP="00B169E3">
      <w:pPr>
        <w:pStyle w:val="3413"/>
      </w:pPr>
      <w:r>
        <w:t xml:space="preserve"> в</w:t>
      </w:r>
      <w:r w:rsidR="004B2D72">
        <w:t>вод данных в моду</w:t>
      </w:r>
      <w:r w:rsidR="00A70C7B">
        <w:t xml:space="preserve">ли и настройка рубрикаторов </w:t>
      </w:r>
      <w:r w:rsidR="004B2D72">
        <w:t xml:space="preserve">Системы. </w:t>
      </w:r>
    </w:p>
    <w:p w14:paraId="36A599D1" w14:textId="77777777" w:rsidR="004B2D72" w:rsidRDefault="004B2D72" w:rsidP="002E4F7E">
      <w:pPr>
        <w:pStyle w:val="34b"/>
      </w:pPr>
    </w:p>
    <w:p w14:paraId="0A0AB2FB" w14:textId="77777777" w:rsidR="004B2D72" w:rsidRPr="00B169E3" w:rsidRDefault="004B2D72" w:rsidP="00B169E3">
      <w:pPr>
        <w:pStyle w:val="34b"/>
      </w:pPr>
      <w:r w:rsidRPr="00B169E3">
        <w:t xml:space="preserve">Силами Заказчика должны быть обеспечен доступ к Системе с рабочих мест пользователей в следующей минимальной конфигурации: </w:t>
      </w:r>
    </w:p>
    <w:p w14:paraId="578108AB" w14:textId="77777777" w:rsidR="004B2D72" w:rsidRDefault="004B2D72" w:rsidP="00B169E3">
      <w:pPr>
        <w:pStyle w:val="3413"/>
      </w:pPr>
      <w:r>
        <w:t xml:space="preserve">серверная площадка; </w:t>
      </w:r>
    </w:p>
    <w:p w14:paraId="0C367EE3" w14:textId="77777777" w:rsidR="004B2D72" w:rsidRDefault="004B2D72" w:rsidP="00B169E3">
      <w:pPr>
        <w:pStyle w:val="3413"/>
      </w:pPr>
      <w:r>
        <w:t xml:space="preserve">рабочее место оператора и администратора с доступом в сеть Интернет: – ПК в составе АРМ пользователя; </w:t>
      </w:r>
    </w:p>
    <w:p w14:paraId="21AE7A1F" w14:textId="77777777" w:rsidR="004B2D72" w:rsidRDefault="004B2D72" w:rsidP="00B169E3">
      <w:pPr>
        <w:pStyle w:val="3413"/>
      </w:pPr>
      <w:r>
        <w:t xml:space="preserve">ОС Windows или Linux; </w:t>
      </w:r>
    </w:p>
    <w:p w14:paraId="3D8FBED2" w14:textId="77777777" w:rsidR="009F6A0D" w:rsidRDefault="002677FD" w:rsidP="00B169E3">
      <w:pPr>
        <w:pStyle w:val="3413"/>
      </w:pPr>
      <w:r>
        <w:t>В</w:t>
      </w:r>
      <w:r w:rsidR="004B2D72">
        <w:t>еб-браузер:</w:t>
      </w:r>
    </w:p>
    <w:p w14:paraId="4E9843AC" w14:textId="77777777" w:rsidR="004B2D72" w:rsidRDefault="004B2D72" w:rsidP="002677FD">
      <w:pPr>
        <w:pStyle w:val="3423"/>
      </w:pPr>
      <w:r>
        <w:t xml:space="preserve">Mozilla Firefox 93 и выше; </w:t>
      </w:r>
    </w:p>
    <w:p w14:paraId="4268FEF7" w14:textId="77777777" w:rsidR="004B2D72" w:rsidRDefault="004B2D72" w:rsidP="002677FD">
      <w:pPr>
        <w:pStyle w:val="3423"/>
      </w:pPr>
      <w:r>
        <w:t xml:space="preserve">Opera 80 и выше; </w:t>
      </w:r>
    </w:p>
    <w:p w14:paraId="510A2FA2" w14:textId="77777777" w:rsidR="004B2D72" w:rsidRDefault="004B2D72" w:rsidP="002677FD">
      <w:pPr>
        <w:pStyle w:val="3423"/>
      </w:pPr>
      <w:r>
        <w:t xml:space="preserve">Google </w:t>
      </w:r>
      <w:proofErr w:type="spellStart"/>
      <w:r>
        <w:t>Chrome</w:t>
      </w:r>
      <w:proofErr w:type="spellEnd"/>
      <w:r>
        <w:t xml:space="preserve"> 95 и выше; </w:t>
      </w:r>
    </w:p>
    <w:p w14:paraId="0ED234E5" w14:textId="77777777" w:rsidR="004B2D72" w:rsidRDefault="004B2D72" w:rsidP="002677FD">
      <w:pPr>
        <w:pStyle w:val="3423"/>
      </w:pPr>
      <w:r>
        <w:t xml:space="preserve">Microsoft Edge 95 и выше. </w:t>
      </w:r>
    </w:p>
    <w:p w14:paraId="3143DCE8" w14:textId="77777777" w:rsidR="004B2D72" w:rsidRDefault="00DB1DF8" w:rsidP="005618C4">
      <w:pPr>
        <w:pStyle w:val="2"/>
        <w:spacing w:line="276" w:lineRule="auto"/>
      </w:pPr>
      <w:r>
        <w:t>Организационные мероприятия</w:t>
      </w:r>
    </w:p>
    <w:p w14:paraId="137E6E1A" w14:textId="77777777" w:rsidR="004B2D72" w:rsidRDefault="004B2D72" w:rsidP="005618C4">
      <w:pPr>
        <w:pStyle w:val="Default"/>
        <w:spacing w:line="276" w:lineRule="auto"/>
        <w:rPr>
          <w:sz w:val="23"/>
          <w:szCs w:val="23"/>
        </w:rPr>
      </w:pPr>
    </w:p>
    <w:p w14:paraId="7452894C" w14:textId="77777777" w:rsidR="004B2D72" w:rsidRPr="00B169E3" w:rsidRDefault="004B2D72" w:rsidP="00B169E3">
      <w:pPr>
        <w:pStyle w:val="34b"/>
      </w:pPr>
      <w:r w:rsidRPr="00B169E3">
        <w:t>Ознакомить пользователей с документом «Руководство</w:t>
      </w:r>
      <w:r w:rsidR="00CA00C6" w:rsidRPr="00B169E3">
        <w:t xml:space="preserve"> пользователя</w:t>
      </w:r>
      <w:r w:rsidRPr="00B169E3">
        <w:t xml:space="preserve">». Выполняется совместно Исполнителем и ответственным подразделением Заказчика. </w:t>
      </w:r>
    </w:p>
    <w:p w14:paraId="1D6A2F1C" w14:textId="77777777" w:rsidR="00E36811" w:rsidRDefault="004B2D72" w:rsidP="002E4F7E">
      <w:pPr>
        <w:pStyle w:val="34a0"/>
      </w:pPr>
      <w:r>
        <w:t xml:space="preserve">Требования к составу и содержанию работ по подготовке объекта автоматизации к вводу Системы в действие, включая перечень основных мероприятий и их исполнителей, могут быть уточнены на стадии подготовки рабочей документации. </w:t>
      </w:r>
      <w:r>
        <w:rPr>
          <w:b/>
          <w:bCs/>
          <w:sz w:val="32"/>
          <w:szCs w:val="32"/>
        </w:rPr>
        <w:t xml:space="preserve">7.2 Организационные </w:t>
      </w:r>
      <w:r w:rsidR="00E36811">
        <w:t>В разделе приводят перечень мероприятий, которые необходимо осуществить при подготовке объекта автоматизации к вводу АС в действие.</w:t>
      </w:r>
    </w:p>
    <w:p w14:paraId="0D9DFA73" w14:textId="77777777" w:rsidR="00E36811" w:rsidRDefault="00E36811" w:rsidP="002E4F7E">
      <w:pPr>
        <w:pStyle w:val="34a0"/>
      </w:pPr>
      <w:r>
        <w:t>В перечень мероприятий включают следующее:</w:t>
      </w:r>
    </w:p>
    <w:p w14:paraId="009DC6E0" w14:textId="77777777" w:rsidR="00E36811" w:rsidRDefault="00E36811" w:rsidP="002E4F7E">
      <w:pPr>
        <w:pStyle w:val="34a0"/>
      </w:pPr>
      <w:r>
        <w:t>- создание условий функционирования объекта автоматизации, при которых гарантируется соответствие создаваемой АС требованиям, содержащимся в ТЗ на АС;</w:t>
      </w:r>
    </w:p>
    <w:p w14:paraId="3FE34296" w14:textId="77777777" w:rsidR="00E36811" w:rsidRDefault="00E36811" w:rsidP="002E4F7E">
      <w:pPr>
        <w:pStyle w:val="34a0"/>
      </w:pPr>
      <w:r>
        <w:t>- проведение необходимых организационно-штатных мероприятий;</w:t>
      </w:r>
    </w:p>
    <w:p w14:paraId="0C7E4BB7" w14:textId="77777777" w:rsidR="00AE5166" w:rsidRDefault="00E36811" w:rsidP="002E4F7E">
      <w:pPr>
        <w:pStyle w:val="34a0"/>
      </w:pPr>
      <w:r>
        <w:t>- порядок обучения персонала и пользователей АС.</w:t>
      </w:r>
    </w:p>
    <w:p w14:paraId="642B548A" w14:textId="77777777" w:rsidR="006F6FC5" w:rsidRDefault="006F6FC5" w:rsidP="002E4F7E">
      <w:pPr>
        <w:pStyle w:val="34b"/>
      </w:pPr>
    </w:p>
    <w:p w14:paraId="6D5720A6" w14:textId="77777777" w:rsidR="00AE5166" w:rsidRDefault="00AE5166" w:rsidP="002E4F7E">
      <w:pPr>
        <w:pStyle w:val="34fffa"/>
      </w:pPr>
    </w:p>
    <w:p w14:paraId="428C7D6F" w14:textId="77777777" w:rsidR="00C92331" w:rsidRDefault="006E57A9" w:rsidP="005618C4">
      <w:pPr>
        <w:pStyle w:val="1"/>
        <w:spacing w:line="276" w:lineRule="auto"/>
        <w:rPr>
          <w:lang w:val="ru-RU"/>
        </w:rPr>
      </w:pPr>
      <w:bookmarkStart w:id="71" w:name="_Toc398683346"/>
      <w:bookmarkStart w:id="72" w:name="_Toc134680066"/>
      <w:r>
        <w:rPr>
          <w:lang w:val="ru-RU"/>
        </w:rPr>
        <w:t>Требования</w:t>
      </w:r>
      <w:r w:rsidR="00C92331" w:rsidRPr="00A52B06">
        <w:t xml:space="preserve"> к </w:t>
      </w:r>
      <w:r>
        <w:t>документированию</w:t>
      </w:r>
      <w:bookmarkEnd w:id="71"/>
      <w:bookmarkEnd w:id="72"/>
    </w:p>
    <w:p w14:paraId="22B4F25A" w14:textId="77777777" w:rsidR="00750020" w:rsidRPr="00B169E3" w:rsidRDefault="00750020" w:rsidP="00B169E3">
      <w:pPr>
        <w:pStyle w:val="34b"/>
      </w:pPr>
      <w:bookmarkStart w:id="73" w:name="_Toc398683347"/>
      <w:bookmarkStart w:id="74" w:name="_Toc134680070"/>
      <w:r w:rsidRPr="00B169E3">
        <w:t xml:space="preserve">Проектная документация должна быть разработана в соответствии с ГОСТ 34.201-2020. </w:t>
      </w:r>
    </w:p>
    <w:p w14:paraId="12C2372C" w14:textId="77777777" w:rsidR="00750020" w:rsidRPr="00B169E3" w:rsidRDefault="00750020" w:rsidP="00B169E3">
      <w:pPr>
        <w:pStyle w:val="34b"/>
      </w:pPr>
      <w:r w:rsidRPr="00B169E3">
        <w:t xml:space="preserve">Вся документация должна быть выполнена на русском языке и представлена в печатном виде в двух экземплярах, а также в электронном виде в формате PDF. </w:t>
      </w:r>
    </w:p>
    <w:p w14:paraId="3FCB499C" w14:textId="77777777" w:rsidR="00750020" w:rsidRPr="00B169E3" w:rsidRDefault="00750020" w:rsidP="00B169E3">
      <w:pPr>
        <w:pStyle w:val="34b"/>
      </w:pPr>
      <w:r w:rsidRPr="00B169E3">
        <w:t xml:space="preserve">Отчетные материалы должны включать в себя текстовые материалы и графические материалы. </w:t>
      </w:r>
    </w:p>
    <w:p w14:paraId="74D3A91B" w14:textId="77777777" w:rsidR="00750020" w:rsidRPr="00B169E3" w:rsidRDefault="00750020" w:rsidP="00B169E3">
      <w:pPr>
        <w:pStyle w:val="34b"/>
      </w:pPr>
      <w:r w:rsidRPr="00B169E3">
        <w:t xml:space="preserve">Необходимо разработать комплект документации на систему, включающий следующие документы: </w:t>
      </w:r>
    </w:p>
    <w:p w14:paraId="770B5CED" w14:textId="77777777" w:rsidR="00750020" w:rsidRDefault="00A062C1" w:rsidP="009F6A0D">
      <w:pPr>
        <w:pStyle w:val="3413"/>
      </w:pPr>
      <w:r>
        <w:t>т</w:t>
      </w:r>
      <w:r w:rsidR="00750020">
        <w:t xml:space="preserve">ехническое задание на Систему (ТЗ); </w:t>
      </w:r>
    </w:p>
    <w:p w14:paraId="09F8F480" w14:textId="77777777" w:rsidR="00750020" w:rsidRDefault="00A062C1" w:rsidP="009F6A0D">
      <w:pPr>
        <w:pStyle w:val="3413"/>
      </w:pPr>
      <w:r>
        <w:t>п</w:t>
      </w:r>
      <w:r w:rsidR="00750020">
        <w:t xml:space="preserve">ояснительная записка (ПЗ); </w:t>
      </w:r>
    </w:p>
    <w:p w14:paraId="2EC8847B" w14:textId="77777777" w:rsidR="00750020" w:rsidRDefault="00A062C1" w:rsidP="009F6A0D">
      <w:pPr>
        <w:pStyle w:val="3413"/>
      </w:pPr>
      <w:r>
        <w:t>п</w:t>
      </w:r>
      <w:r w:rsidR="00750020">
        <w:t xml:space="preserve">рограмма и методика испытаний (ПМИ); </w:t>
      </w:r>
    </w:p>
    <w:p w14:paraId="5D8F1C14" w14:textId="77777777" w:rsidR="00750020" w:rsidRDefault="00A062C1" w:rsidP="009F6A0D">
      <w:pPr>
        <w:pStyle w:val="3413"/>
      </w:pPr>
      <w:r>
        <w:t>ф</w:t>
      </w:r>
      <w:r w:rsidR="00750020">
        <w:t xml:space="preserve">ормуляр; </w:t>
      </w:r>
    </w:p>
    <w:p w14:paraId="56350A59" w14:textId="77777777" w:rsidR="009F6A0D" w:rsidRPr="009F6A0D" w:rsidRDefault="00A062C1" w:rsidP="009F6A0D">
      <w:pPr>
        <w:pStyle w:val="3413"/>
      </w:pPr>
      <w:r>
        <w:t>п</w:t>
      </w:r>
      <w:r w:rsidR="00750020">
        <w:t xml:space="preserve">аспорт; </w:t>
      </w:r>
    </w:p>
    <w:p w14:paraId="4BDAE56D" w14:textId="77777777" w:rsidR="00750020" w:rsidRDefault="00A062C1" w:rsidP="009F6A0D">
      <w:pPr>
        <w:pStyle w:val="3413"/>
      </w:pPr>
      <w:r>
        <w:t>в</w:t>
      </w:r>
      <w:r w:rsidR="00750020">
        <w:t xml:space="preserve">едомость эксплуатационных документов; </w:t>
      </w:r>
    </w:p>
    <w:p w14:paraId="27A0726C" w14:textId="77777777" w:rsidR="00750020" w:rsidRDefault="00A062C1" w:rsidP="009F6A0D">
      <w:pPr>
        <w:pStyle w:val="3413"/>
      </w:pPr>
      <w:r>
        <w:t>р</w:t>
      </w:r>
      <w:r w:rsidR="00750020">
        <w:t xml:space="preserve">уководство пользователя; </w:t>
      </w:r>
    </w:p>
    <w:p w14:paraId="51525B52" w14:textId="77777777" w:rsidR="00750020" w:rsidRDefault="009F6A0D" w:rsidP="009F6A0D">
      <w:pPr>
        <w:pStyle w:val="3413"/>
      </w:pPr>
      <w:r>
        <w:t xml:space="preserve">общее </w:t>
      </w:r>
      <w:r w:rsidR="00A062C1">
        <w:t>о</w:t>
      </w:r>
      <w:r w:rsidR="00750020">
        <w:t xml:space="preserve">писание программы; </w:t>
      </w:r>
    </w:p>
    <w:p w14:paraId="5F863A92" w14:textId="77777777" w:rsidR="009F6A0D" w:rsidRDefault="009F6A0D" w:rsidP="009F6A0D">
      <w:pPr>
        <w:pStyle w:val="3413"/>
      </w:pPr>
      <w:r>
        <w:t>спецификация на ПО</w:t>
      </w:r>
      <w:r>
        <w:rPr>
          <w:lang w:val="en-US"/>
        </w:rPr>
        <w:t>;</w:t>
      </w:r>
    </w:p>
    <w:p w14:paraId="3B81CE74" w14:textId="77777777" w:rsidR="009F6A0D" w:rsidRDefault="009F6A0D" w:rsidP="002E4F7E">
      <w:pPr>
        <w:pStyle w:val="34b"/>
      </w:pPr>
    </w:p>
    <w:p w14:paraId="7DDA02B1" w14:textId="77777777" w:rsidR="00C92331" w:rsidRDefault="006E57A9" w:rsidP="005618C4">
      <w:pPr>
        <w:pStyle w:val="1"/>
        <w:spacing w:line="276" w:lineRule="auto"/>
        <w:rPr>
          <w:lang w:val="ru-RU"/>
        </w:rPr>
      </w:pPr>
      <w:r>
        <w:rPr>
          <w:lang w:val="ru-RU"/>
        </w:rPr>
        <w:t>Источники</w:t>
      </w:r>
      <w:r>
        <w:t xml:space="preserve"> разработки</w:t>
      </w:r>
      <w:bookmarkEnd w:id="73"/>
      <w:bookmarkEnd w:id="74"/>
      <w:r w:rsidR="00DB1DF8">
        <w:rPr>
          <w:lang w:val="ru-RU"/>
        </w:rPr>
        <w:t>.</w:t>
      </w:r>
    </w:p>
    <w:p w14:paraId="2FA6363D" w14:textId="77777777" w:rsidR="00CA4D24" w:rsidRDefault="00CA4D24" w:rsidP="00B169E3">
      <w:pPr>
        <w:pStyle w:val="34b"/>
      </w:pPr>
      <w:r>
        <w:t xml:space="preserve">Настоящее Техническое Задание разработано на основе следующих документов и информационных материалов: </w:t>
      </w:r>
    </w:p>
    <w:p w14:paraId="167B9868" w14:textId="77777777" w:rsidR="00A5323E" w:rsidRDefault="00B169E3" w:rsidP="00B169E3">
      <w:pPr>
        <w:pStyle w:val="3413"/>
      </w:pPr>
      <w:r>
        <w:t>д</w:t>
      </w:r>
      <w:r w:rsidR="00CA4D24">
        <w:t xml:space="preserve">оговор № </w:t>
      </w:r>
      <w:r w:rsidR="00A5323E">
        <w:t>30069 от 01.07.2017</w:t>
      </w:r>
      <w:r w:rsidR="00CA4D24">
        <w:t xml:space="preserve"> на выполнение работ по созданию</w:t>
      </w:r>
      <w:r>
        <w:t xml:space="preserve"> расширения</w:t>
      </w:r>
      <w:r w:rsidRPr="00B169E3">
        <w:t>;</w:t>
      </w:r>
    </w:p>
    <w:p w14:paraId="1E9283E2" w14:textId="77777777" w:rsidR="00CA4D24" w:rsidRDefault="00CA4D24" w:rsidP="00B169E3">
      <w:pPr>
        <w:pStyle w:val="3413"/>
      </w:pPr>
      <w:r>
        <w:t>ГОСТ 34.602-2020 Информационные технологии. Комплекс стандартов на автоматизированные системы. Техническое задание на созда</w:t>
      </w:r>
      <w:r w:rsidR="00B169E3">
        <w:t>ние автоматизированной системы;</w:t>
      </w:r>
    </w:p>
    <w:p w14:paraId="75DA2E1E" w14:textId="77777777" w:rsidR="00CA4D24" w:rsidRDefault="00CA4D24" w:rsidP="00B169E3">
      <w:pPr>
        <w:pStyle w:val="3413"/>
      </w:pPr>
      <w:r>
        <w:t>ГОСТ 24.701-86 Надежность автома</w:t>
      </w:r>
      <w:r w:rsidR="00B169E3">
        <w:t>тизированных систем управления;</w:t>
      </w:r>
    </w:p>
    <w:p w14:paraId="4E283DDE" w14:textId="77777777" w:rsidR="00CA4D24" w:rsidRDefault="00CA4D24" w:rsidP="00B169E3">
      <w:pPr>
        <w:pStyle w:val="3413"/>
      </w:pPr>
      <w:r>
        <w:t>ГОСТ 15150-69 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</w:t>
      </w:r>
      <w:r w:rsidR="00B169E3">
        <w:t>тических факторов внешней среды;</w:t>
      </w:r>
      <w:r>
        <w:t xml:space="preserve"> </w:t>
      </w:r>
    </w:p>
    <w:p w14:paraId="78DA48FC" w14:textId="77777777" w:rsidR="00CA4D24" w:rsidRDefault="00CA4D24" w:rsidP="00B169E3">
      <w:pPr>
        <w:pStyle w:val="3413"/>
      </w:pPr>
      <w:r>
        <w:t xml:space="preserve">ГОСТ 12.1.004-91 ССБТ. Пожарная безопасность. Общие требования. </w:t>
      </w:r>
    </w:p>
    <w:p w14:paraId="692ED57E" w14:textId="77777777" w:rsidR="00CA4D24" w:rsidRDefault="00CA4D24" w:rsidP="00B169E3">
      <w:pPr>
        <w:pStyle w:val="3413"/>
      </w:pPr>
      <w:r>
        <w:t>ГОСТ Р 50571.22-2000 Электро</w:t>
      </w:r>
      <w:r w:rsidR="00B169E3">
        <w:t>установки зданий;</w:t>
      </w:r>
    </w:p>
    <w:p w14:paraId="44C13CFB" w14:textId="77777777" w:rsidR="00CA4D24" w:rsidRDefault="00B169E3" w:rsidP="00B169E3">
      <w:pPr>
        <w:pStyle w:val="3413"/>
      </w:pPr>
      <w:r>
        <w:t>ф</w:t>
      </w:r>
      <w:r w:rsidR="00CA4D24">
        <w:t>едеральный закон от 27.07.2006 Об информации, информационных тех</w:t>
      </w:r>
      <w:r>
        <w:t>нологиях и о защите информации;</w:t>
      </w:r>
    </w:p>
    <w:p w14:paraId="444D4CD7" w14:textId="77777777" w:rsidR="00CA4D24" w:rsidRDefault="00B169E3" w:rsidP="00B169E3">
      <w:pPr>
        <w:pStyle w:val="3413"/>
      </w:pPr>
      <w:r>
        <w:t>з</w:t>
      </w:r>
      <w:r w:rsidR="00CA4D24">
        <w:t>акон РФ от 07.02.1992 N 2300-1 О защите прав потребителей.</w:t>
      </w:r>
    </w:p>
    <w:p w14:paraId="64899DE8" w14:textId="77777777" w:rsidR="00A55113" w:rsidRPr="00A55113" w:rsidRDefault="00A55113" w:rsidP="002E4F7E">
      <w:pPr>
        <w:pStyle w:val="34b"/>
      </w:pPr>
    </w:p>
    <w:p w14:paraId="0E7BCA44" w14:textId="77777777" w:rsidR="00DB1DF8" w:rsidRPr="00DB1DF8" w:rsidRDefault="00DB1DF8" w:rsidP="002E4F7E">
      <w:pPr>
        <w:pStyle w:val="34b"/>
      </w:pPr>
      <w:r>
        <w:t xml:space="preserve"> </w:t>
      </w:r>
    </w:p>
    <w:p w14:paraId="3E0B4548" w14:textId="77777777" w:rsidR="004249CE" w:rsidRPr="004249CE" w:rsidRDefault="004249CE" w:rsidP="002E4F7E">
      <w:pPr>
        <w:pStyle w:val="34b"/>
      </w:pPr>
    </w:p>
    <w:p w14:paraId="516DA5EF" w14:textId="77777777" w:rsidR="00AE5166" w:rsidRDefault="0098667B" w:rsidP="002E4F7E">
      <w:pPr>
        <w:pStyle w:val="34a0"/>
      </w:pPr>
      <w:r>
        <w:t>В разделе «Источники разработки» должны быть перечислены документы и информационные материалы (технико-экономическое обоснование, отчеты о законченных научно-исследовательских работах, информационные материалы на отечественные, зарубежные системы-аналоги и др.), на основании которых разрабатывалось ТЗ и которые должны быть использованы при создании АС.</w:t>
      </w:r>
    </w:p>
    <w:p w14:paraId="7683A64D" w14:textId="77777777" w:rsidR="003140DA" w:rsidRDefault="003140DA" w:rsidP="002E4F7E">
      <w:pPr>
        <w:pStyle w:val="34fffa"/>
      </w:pPr>
    </w:p>
    <w:p w14:paraId="338FC811" w14:textId="77777777" w:rsidR="0098667B" w:rsidRDefault="0098667B" w:rsidP="002E4F7E">
      <w:pPr>
        <w:pStyle w:val="34fffa"/>
      </w:pPr>
    </w:p>
    <w:p w14:paraId="2DFB03D3" w14:textId="77777777" w:rsidR="004A6227" w:rsidRPr="007231EF" w:rsidRDefault="004A6227" w:rsidP="005618C4">
      <w:pPr>
        <w:pStyle w:val="3412"/>
        <w:spacing w:line="276" w:lineRule="auto"/>
      </w:pPr>
      <w:bookmarkStart w:id="75" w:name="_Toc397971534"/>
      <w:bookmarkStart w:id="76" w:name="_Toc398225599"/>
      <w:bookmarkEnd w:id="75"/>
      <w:bookmarkEnd w:id="76"/>
    </w:p>
    <w:p w14:paraId="11CE92B7" w14:textId="77777777" w:rsidR="00705C40" w:rsidRDefault="00705C40" w:rsidP="002E4F7E">
      <w:pPr>
        <w:pStyle w:val="34e"/>
      </w:pPr>
      <w:r>
        <w:t>(справочное)</w:t>
      </w:r>
      <w:r>
        <w:fldChar w:fldCharType="begin"/>
      </w:r>
      <w:r>
        <w:instrText xml:space="preserve"> TC "</w:instrText>
      </w:r>
      <w:bookmarkStart w:id="77" w:name="_Toc397970792"/>
      <w:r>
        <w:fldChar w:fldCharType="begin"/>
      </w:r>
      <w:r>
        <w:instrText xml:space="preserve"> STYLEREF  34_Заголовок_1_Приложение \w  \* MERGEFORMAT </w:instrText>
      </w:r>
      <w:r>
        <w:fldChar w:fldCharType="separate"/>
      </w:r>
      <w:bookmarkStart w:id="78" w:name="_Toc398225600"/>
      <w:bookmarkStart w:id="79" w:name="_Toc398630159"/>
      <w:bookmarkStart w:id="80" w:name="_Toc403479673"/>
      <w:bookmarkStart w:id="81" w:name="_Toc134050470"/>
      <w:bookmarkStart w:id="82" w:name="_Toc134680071"/>
      <w:r>
        <w:rPr>
          <w:noProof/>
        </w:rPr>
        <w:instrText>Приложение А</w:instrText>
      </w:r>
      <w:r>
        <w:fldChar w:fldCharType="end"/>
      </w:r>
      <w:r>
        <w:instrText xml:space="preserve">. </w:instrText>
      </w:r>
      <w:bookmarkEnd w:id="77"/>
      <w:bookmarkEnd w:id="78"/>
      <w:bookmarkEnd w:id="79"/>
      <w:r>
        <w:instrText>Название приложения</w:instrText>
      </w:r>
      <w:bookmarkEnd w:id="80"/>
      <w:bookmarkEnd w:id="81"/>
      <w:bookmarkEnd w:id="82"/>
      <w:r>
        <w:instrText xml:space="preserve">" </w:instrText>
      </w:r>
      <w:r>
        <w:fldChar w:fldCharType="end"/>
      </w:r>
    </w:p>
    <w:p w14:paraId="3CDF40E3" w14:textId="77777777" w:rsidR="00705C40" w:rsidRDefault="00705C40" w:rsidP="002E4F7E">
      <w:pPr>
        <w:pStyle w:val="341b"/>
      </w:pPr>
      <w:r>
        <w:t>Название приложения</w:t>
      </w:r>
    </w:p>
    <w:p w14:paraId="5BC9061A" w14:textId="77777777" w:rsidR="00705C40" w:rsidRPr="001149C9" w:rsidRDefault="00705C40" w:rsidP="005618C4">
      <w:pPr>
        <w:pStyle w:val="3420"/>
        <w:spacing w:line="276" w:lineRule="auto"/>
      </w:pPr>
      <w:bookmarkStart w:id="83" w:name="_Toc398225601"/>
      <w:bookmarkStart w:id="84" w:name="_Toc398630160"/>
      <w:bookmarkStart w:id="85" w:name="_Toc403479674"/>
      <w:bookmarkStart w:id="86" w:name="_Toc134050471"/>
      <w:bookmarkStart w:id="87" w:name="_Toc134680072"/>
      <w:r>
        <w:t>Заголовок 2</w:t>
      </w:r>
      <w:bookmarkEnd w:id="83"/>
      <w:bookmarkEnd w:id="84"/>
      <w:bookmarkEnd w:id="85"/>
      <w:bookmarkEnd w:id="86"/>
      <w:bookmarkEnd w:id="87"/>
    </w:p>
    <w:p w14:paraId="49FBF1C8" w14:textId="77777777" w:rsidR="007231EF" w:rsidRDefault="007231EF" w:rsidP="002E4F7E">
      <w:pPr>
        <w:pStyle w:val="34b"/>
      </w:pPr>
    </w:p>
    <w:p w14:paraId="6177536E" w14:textId="77777777" w:rsidR="00AE5166" w:rsidRPr="007231EF" w:rsidRDefault="00AE5166" w:rsidP="002E4F7E">
      <w:pPr>
        <w:pStyle w:val="34fffa"/>
      </w:pPr>
    </w:p>
    <w:p w14:paraId="39C891A1" w14:textId="77777777" w:rsidR="00147B49" w:rsidRPr="00213D35" w:rsidRDefault="002C35B5" w:rsidP="005618C4">
      <w:pPr>
        <w:pStyle w:val="3415"/>
        <w:spacing w:line="276" w:lineRule="auto"/>
      </w:pPr>
      <w:bookmarkStart w:id="88" w:name="_Toc386572818"/>
      <w:bookmarkStart w:id="89" w:name="_Toc386572947"/>
      <w:bookmarkStart w:id="90" w:name="_Toc390811904"/>
      <w:bookmarkStart w:id="91" w:name="_Toc394586650"/>
      <w:bookmarkStart w:id="92" w:name="_Toc134680073"/>
      <w:r>
        <w:t>Перечень</w:t>
      </w:r>
      <w:r w:rsidR="00147B49">
        <w:t xml:space="preserve"> сокращений</w:t>
      </w:r>
      <w:bookmarkEnd w:id="88"/>
      <w:bookmarkEnd w:id="89"/>
      <w:bookmarkEnd w:id="90"/>
      <w:bookmarkEnd w:id="91"/>
      <w:bookmarkEnd w:id="92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14:paraId="266DEBFA" w14:textId="77777777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E87B231" w14:textId="77777777" w:rsidR="00147B49" w:rsidRPr="00F02EBE" w:rsidRDefault="00147B49" w:rsidP="002E4F7E">
            <w:pPr>
              <w:pStyle w:val="34ff8"/>
            </w:pPr>
            <w:r w:rsidRPr="00F02EB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6CBE070" w14:textId="77777777" w:rsidR="00147B49" w:rsidRPr="00F02EBE" w:rsidRDefault="00147B49" w:rsidP="002E4F7E">
            <w:pPr>
              <w:pStyle w:val="34ff8"/>
            </w:pPr>
            <w:r w:rsidRPr="00F02EBE">
              <w:t>Расшифровка</w:t>
            </w:r>
          </w:p>
        </w:tc>
      </w:tr>
      <w:tr w:rsidR="00147B49" w:rsidRPr="00A37C7D" w14:paraId="10D7733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2028DA4" w14:textId="77777777" w:rsidR="00147B49" w:rsidRPr="00F02EBE" w:rsidRDefault="00B4089A" w:rsidP="002E4F7E">
            <w:pPr>
              <w:pStyle w:val="34ff6"/>
            </w:pPr>
            <w:r w:rsidRPr="00F02EBE">
              <w:t>А</w:t>
            </w:r>
            <w:r w:rsidR="00147B49" w:rsidRPr="00F02EBE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700B2C8" w14:textId="77777777" w:rsidR="00147B49" w:rsidRPr="00F02EBE" w:rsidRDefault="00147B49" w:rsidP="002E4F7E">
            <w:pPr>
              <w:pStyle w:val="34ff6"/>
            </w:pPr>
            <w:r w:rsidRPr="00F02EBE">
              <w:t>Автоматизированная система</w:t>
            </w:r>
          </w:p>
        </w:tc>
      </w:tr>
      <w:tr w:rsidR="00147B49" w:rsidRPr="00A37C7D" w14:paraId="7B5C08EF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46B75D9" w14:textId="77777777" w:rsidR="00147B49" w:rsidRPr="00F02EBE" w:rsidRDefault="00147B49" w:rsidP="002E4F7E">
            <w:pPr>
              <w:pStyle w:val="34ff6"/>
            </w:pPr>
            <w:r w:rsidRPr="00F02EBE">
              <w:t>АРМ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994C526" w14:textId="77777777" w:rsidR="00147B49" w:rsidRPr="00F02EBE" w:rsidRDefault="00147B49" w:rsidP="002E4F7E">
            <w:pPr>
              <w:pStyle w:val="34ff6"/>
            </w:pPr>
            <w:r w:rsidRPr="00F02EBE">
              <w:t>Автоматизированное рабочее место</w:t>
            </w:r>
          </w:p>
        </w:tc>
      </w:tr>
      <w:tr w:rsidR="00076C83" w:rsidRPr="00A37C7D" w14:paraId="29F62D5E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4CFB9A1" w14:textId="77777777" w:rsidR="00076C83" w:rsidRPr="00F02EBE" w:rsidRDefault="00076C83" w:rsidP="002E4F7E">
            <w:pPr>
              <w:pStyle w:val="34ff6"/>
            </w:pPr>
            <w:r w:rsidRPr="00F02EBE">
              <w:t>АС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0111242" w14:textId="77777777" w:rsidR="00076C83" w:rsidRPr="00F02EBE" w:rsidRDefault="00076C83" w:rsidP="002E4F7E">
            <w:pPr>
              <w:pStyle w:val="34ff6"/>
            </w:pPr>
            <w:r w:rsidRPr="00F02EBE">
              <w:t>Автоматизированная система</w:t>
            </w:r>
          </w:p>
        </w:tc>
      </w:tr>
      <w:tr w:rsidR="00076C83" w:rsidRPr="00A37C7D" w14:paraId="032B7B9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4373C40" w14:textId="77777777" w:rsidR="00076C83" w:rsidRPr="00F02EBE" w:rsidRDefault="00076C83" w:rsidP="002E4F7E">
            <w:pPr>
              <w:pStyle w:val="34ff6"/>
            </w:pPr>
            <w:r w:rsidRPr="00F02EBE">
              <w:t>ДТП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360F4735" w14:textId="77777777" w:rsidR="00076C83" w:rsidRPr="00F02EBE" w:rsidRDefault="00076C83" w:rsidP="002E4F7E">
            <w:pPr>
              <w:pStyle w:val="34ff6"/>
            </w:pPr>
            <w:r w:rsidRPr="00F02EBE">
              <w:t>Дорожно-транспортное происшествие</w:t>
            </w:r>
          </w:p>
        </w:tc>
      </w:tr>
      <w:tr w:rsidR="00076C83" w:rsidRPr="00A37C7D" w14:paraId="398B194B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630562C" w14:textId="77777777" w:rsidR="00076C83" w:rsidRPr="00F02EBE" w:rsidRDefault="00076C83" w:rsidP="002E4F7E">
            <w:pPr>
              <w:pStyle w:val="34ff6"/>
            </w:pPr>
            <w:r w:rsidRPr="00F02EBE">
              <w:t>УАТ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7766B06C" w14:textId="77777777" w:rsidR="00076C83" w:rsidRPr="00F02EBE" w:rsidRDefault="00076C83" w:rsidP="002E4F7E">
            <w:pPr>
              <w:pStyle w:val="34ff6"/>
            </w:pPr>
            <w:r w:rsidRPr="00F02EBE">
              <w:t xml:space="preserve">Управление </w:t>
            </w:r>
            <w:proofErr w:type="spellStart"/>
            <w:r w:rsidRPr="00F02EBE">
              <w:t>АвтоТранспортом</w:t>
            </w:r>
            <w:proofErr w:type="spellEnd"/>
          </w:p>
        </w:tc>
      </w:tr>
      <w:tr w:rsidR="00076C83" w:rsidRPr="00A37C7D" w14:paraId="2F99120E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856280A" w14:textId="77777777" w:rsidR="00076C83" w:rsidRPr="00F02EBE" w:rsidRDefault="00076C83" w:rsidP="002E4F7E">
            <w:pPr>
              <w:pStyle w:val="34ff6"/>
            </w:pPr>
            <w:r w:rsidRPr="00F02EBE">
              <w:t>РБУ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C4AE0A7" w14:textId="77777777" w:rsidR="00076C83" w:rsidRPr="00F02EBE" w:rsidRDefault="00076C83" w:rsidP="002E4F7E">
            <w:pPr>
              <w:pStyle w:val="34ff6"/>
            </w:pPr>
            <w:r w:rsidRPr="00F02EBE">
              <w:t>Растворный Бетонный Узел</w:t>
            </w:r>
          </w:p>
        </w:tc>
      </w:tr>
      <w:tr w:rsidR="00076C83" w:rsidRPr="00A37C7D" w14:paraId="44E4D06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E565D15" w14:textId="77777777" w:rsidR="00076C83" w:rsidRPr="00F02EBE" w:rsidRDefault="00076C83" w:rsidP="002E4F7E">
            <w:pPr>
              <w:pStyle w:val="34ff6"/>
            </w:pPr>
            <w:r w:rsidRPr="00F02EBE">
              <w:t>ЗУП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723DB8BB" w14:textId="77777777" w:rsidR="00076C83" w:rsidRPr="00F02EBE" w:rsidRDefault="00076C83" w:rsidP="002E4F7E">
            <w:pPr>
              <w:pStyle w:val="34ff6"/>
            </w:pPr>
            <w:r w:rsidRPr="00F02EBE">
              <w:t>Зарплата и управление персоналом</w:t>
            </w:r>
          </w:p>
        </w:tc>
      </w:tr>
      <w:tr w:rsidR="00076C83" w:rsidRPr="00A37C7D" w14:paraId="5B7C952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91CAE0E" w14:textId="77777777" w:rsidR="00076C83" w:rsidRPr="00F02EBE" w:rsidRDefault="00076C83" w:rsidP="002E4F7E">
            <w:pPr>
              <w:pStyle w:val="34ff6"/>
            </w:pPr>
            <w:r w:rsidRPr="00F02EBE">
              <w:t>ОЗУ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7C4E1B5C" w14:textId="77777777" w:rsidR="00076C83" w:rsidRPr="00F02EBE" w:rsidRDefault="00076C83" w:rsidP="002E4F7E">
            <w:pPr>
              <w:pStyle w:val="34ff6"/>
            </w:pPr>
            <w:r w:rsidRPr="00F02EBE">
              <w:t>Оперативное запоминающее устройство</w:t>
            </w:r>
          </w:p>
        </w:tc>
      </w:tr>
      <w:tr w:rsidR="00076C83" w:rsidRPr="00A37C7D" w14:paraId="1949374B" w14:textId="77777777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573C9D2" w14:textId="77777777" w:rsidR="00076C83" w:rsidRPr="00F02EBE" w:rsidRDefault="00076C83" w:rsidP="002E4F7E">
            <w:pPr>
              <w:pStyle w:val="34ff6"/>
            </w:pPr>
            <w:r w:rsidRPr="00F02EBE">
              <w:t>ТБ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6125B66" w14:textId="77777777" w:rsidR="00076C83" w:rsidRPr="00F02EBE" w:rsidRDefault="00B169E3" w:rsidP="002E4F7E">
            <w:pPr>
              <w:pStyle w:val="34ff6"/>
            </w:pPr>
            <w:r>
              <w:t>Тер</w:t>
            </w:r>
            <w:r w:rsidR="00076C83" w:rsidRPr="00F02EBE">
              <w:t>абайт</w:t>
            </w:r>
            <w:r>
              <w:t>.</w:t>
            </w:r>
          </w:p>
        </w:tc>
      </w:tr>
      <w:tr w:rsidR="00076C83" w:rsidRPr="00A37C7D" w14:paraId="4CCBABAC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8DAE68E" w14:textId="77777777" w:rsidR="00076C83" w:rsidRPr="00F02EBE" w:rsidRDefault="00076C83" w:rsidP="002E4F7E">
            <w:pPr>
              <w:pStyle w:val="34ff6"/>
            </w:pPr>
            <w:r w:rsidRPr="00F02EBE">
              <w:t>ГИБДД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0CB92CD" w14:textId="77777777" w:rsidR="00076C83" w:rsidRPr="00F02EBE" w:rsidRDefault="00076C83" w:rsidP="002E4F7E">
            <w:pPr>
              <w:pStyle w:val="34ff6"/>
            </w:pPr>
            <w:r w:rsidRPr="00F02EBE">
              <w:t>Государственная инспекция безопасности дорожного движения</w:t>
            </w:r>
          </w:p>
        </w:tc>
      </w:tr>
      <w:tr w:rsidR="00076C83" w:rsidRPr="00A37C7D" w14:paraId="225202BB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C85C039" w14:textId="77777777" w:rsidR="00076C83" w:rsidRPr="00F02EBE" w:rsidRDefault="00076C83" w:rsidP="002E4F7E">
            <w:pPr>
              <w:pStyle w:val="34ff6"/>
            </w:pPr>
            <w:r w:rsidRPr="00F02EBE">
              <w:t>СУБД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22C2345" w14:textId="77777777" w:rsidR="00076C83" w:rsidRPr="00F02EBE" w:rsidRDefault="00076C83" w:rsidP="002E4F7E">
            <w:pPr>
              <w:pStyle w:val="34ff6"/>
            </w:pPr>
            <w:r w:rsidRPr="00F02EBE">
              <w:t>Система управления базами данных.</w:t>
            </w:r>
          </w:p>
        </w:tc>
      </w:tr>
      <w:tr w:rsidR="00076C83" w:rsidRPr="00A37C7D" w14:paraId="0E2A959E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F3F92BB" w14:textId="77777777" w:rsidR="00076C83" w:rsidRPr="00F800E2" w:rsidRDefault="00076C83" w:rsidP="002E4F7E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4ECDEC3" w14:textId="77777777" w:rsidR="00076C83" w:rsidRPr="00F800E2" w:rsidRDefault="00076C83" w:rsidP="002E4F7E">
            <w:pPr>
              <w:pStyle w:val="34ff6"/>
            </w:pPr>
          </w:p>
        </w:tc>
      </w:tr>
      <w:tr w:rsidR="00076C83" w:rsidRPr="00A37C7D" w14:paraId="5532281A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2BA7969" w14:textId="77777777" w:rsidR="00076C83" w:rsidRPr="00F800E2" w:rsidRDefault="00076C83" w:rsidP="002E4F7E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6D06EAA" w14:textId="77777777" w:rsidR="00076C83" w:rsidRPr="00F800E2" w:rsidRDefault="00076C83" w:rsidP="002E4F7E">
            <w:pPr>
              <w:pStyle w:val="34ff6"/>
            </w:pPr>
          </w:p>
        </w:tc>
      </w:tr>
      <w:tr w:rsidR="00076C83" w:rsidRPr="00A37C7D" w14:paraId="5C8328F4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0395E11" w14:textId="77777777" w:rsidR="00076C83" w:rsidRPr="00F800E2" w:rsidRDefault="00076C83" w:rsidP="002E4F7E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3DA65E1" w14:textId="77777777" w:rsidR="00076C83" w:rsidRPr="00F800E2" w:rsidRDefault="00076C83" w:rsidP="002E4F7E">
            <w:pPr>
              <w:pStyle w:val="34ff6"/>
            </w:pPr>
          </w:p>
        </w:tc>
      </w:tr>
      <w:tr w:rsidR="00076C83" w:rsidRPr="00A37C7D" w14:paraId="4D996E27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EC6F40E" w14:textId="77777777" w:rsidR="00076C83" w:rsidRPr="00F800E2" w:rsidRDefault="00076C83" w:rsidP="002E4F7E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18D87A4" w14:textId="77777777" w:rsidR="00076C83" w:rsidRPr="00F800E2" w:rsidRDefault="00076C83" w:rsidP="002E4F7E">
            <w:pPr>
              <w:pStyle w:val="34ff6"/>
            </w:pPr>
          </w:p>
        </w:tc>
      </w:tr>
      <w:tr w:rsidR="00076C83" w:rsidRPr="00A37C7D" w14:paraId="409A41E9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223A444" w14:textId="77777777" w:rsidR="00076C83" w:rsidRPr="00F800E2" w:rsidRDefault="00076C83" w:rsidP="002E4F7E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C616CDD" w14:textId="77777777" w:rsidR="00076C83" w:rsidRPr="00F800E2" w:rsidRDefault="00076C83" w:rsidP="002E4F7E">
            <w:pPr>
              <w:pStyle w:val="34ff6"/>
            </w:pPr>
          </w:p>
        </w:tc>
      </w:tr>
      <w:tr w:rsidR="00076C83" w:rsidRPr="00A37C7D" w14:paraId="55694F93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8DF6993" w14:textId="77777777" w:rsidR="00076C83" w:rsidRPr="00F800E2" w:rsidRDefault="00076C83" w:rsidP="002E4F7E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DE215C1" w14:textId="77777777" w:rsidR="00076C83" w:rsidRPr="00F800E2" w:rsidRDefault="00076C83" w:rsidP="002E4F7E">
            <w:pPr>
              <w:pStyle w:val="34ff6"/>
            </w:pPr>
          </w:p>
        </w:tc>
      </w:tr>
      <w:tr w:rsidR="00076C83" w:rsidRPr="00A37C7D" w14:paraId="1FC51F1B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41E98AA" w14:textId="77777777" w:rsidR="00076C83" w:rsidRPr="00F800E2" w:rsidRDefault="00076C83" w:rsidP="002E4F7E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4D37890" w14:textId="77777777" w:rsidR="00076C83" w:rsidRPr="00F800E2" w:rsidRDefault="00076C83" w:rsidP="002E4F7E">
            <w:pPr>
              <w:pStyle w:val="34ff6"/>
            </w:pPr>
          </w:p>
        </w:tc>
      </w:tr>
    </w:tbl>
    <w:p w14:paraId="68470CC6" w14:textId="77777777" w:rsidR="00147B49" w:rsidRDefault="00147B49" w:rsidP="002E4F7E">
      <w:pPr>
        <w:pStyle w:val="34fffa"/>
      </w:pPr>
    </w:p>
    <w:p w14:paraId="08C1EA17" w14:textId="77777777" w:rsidR="002C35B5" w:rsidRPr="002C35B5" w:rsidRDefault="002C35B5" w:rsidP="005618C4">
      <w:pPr>
        <w:pStyle w:val="3415"/>
        <w:spacing w:line="276" w:lineRule="auto"/>
      </w:pPr>
      <w:bookmarkStart w:id="93" w:name="_Toc134680074"/>
      <w:r>
        <w:t>Перечень терминов</w:t>
      </w:r>
      <w:bookmarkEnd w:id="93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14:paraId="39CE52F5" w14:textId="77777777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23E25E3" w14:textId="77777777" w:rsidR="002C35B5" w:rsidRPr="00F02EBE" w:rsidRDefault="002C35B5" w:rsidP="002E4F7E">
            <w:pPr>
              <w:pStyle w:val="34ff8"/>
            </w:pPr>
            <w:r w:rsidRPr="00F02EBE"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5402B69" w14:textId="77777777" w:rsidR="002C35B5" w:rsidRPr="00F02EBE" w:rsidRDefault="002C35B5" w:rsidP="002E4F7E">
            <w:pPr>
              <w:pStyle w:val="34ff8"/>
            </w:pPr>
            <w:r w:rsidRPr="00F02EBE">
              <w:t>Расшифровка</w:t>
            </w:r>
          </w:p>
        </w:tc>
      </w:tr>
      <w:tr w:rsidR="00076C83" w:rsidRPr="00A37C7D" w14:paraId="21D0DF8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B514590" w14:textId="77777777" w:rsidR="00076C83" w:rsidRPr="00F02EBE" w:rsidRDefault="00076C83" w:rsidP="002E4F7E">
            <w:pPr>
              <w:pStyle w:val="34ff6"/>
            </w:pPr>
            <w:r w:rsidRPr="00F02EBE">
              <w:rPr>
                <w:lang w:val="en-US"/>
              </w:rPr>
              <w:t>API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37E686DF" w14:textId="77777777" w:rsidR="00076C83" w:rsidRPr="00B169E3" w:rsidRDefault="00076C83" w:rsidP="002E4F7E">
            <w:pPr>
              <w:pStyle w:val="34ff6"/>
            </w:pPr>
            <w:r w:rsidRPr="00B169E3">
              <w:t>Интерфейс программирования приложений.</w:t>
            </w:r>
          </w:p>
        </w:tc>
      </w:tr>
      <w:tr w:rsidR="00076C83" w:rsidRPr="00A37C7D" w14:paraId="4BC1758B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51BC83B" w14:textId="77777777" w:rsidR="00076C83" w:rsidRPr="00F02EBE" w:rsidRDefault="00076C83" w:rsidP="002E4F7E">
            <w:pPr>
              <w:pStyle w:val="34ff6"/>
            </w:pPr>
            <w:r w:rsidRPr="00F02EBE">
              <w:rPr>
                <w:lang w:val="en-US"/>
              </w:rPr>
              <w:t>LDAP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75DD743E" w14:textId="77777777" w:rsidR="00076C83" w:rsidRPr="00B169E3" w:rsidRDefault="00076C83" w:rsidP="002E4F7E">
            <w:pPr>
              <w:pStyle w:val="34ff6"/>
            </w:pPr>
            <w:r w:rsidRPr="00B169E3">
              <w:t>Облегчённый протокол доступа к каталогам.</w:t>
            </w:r>
          </w:p>
        </w:tc>
      </w:tr>
      <w:tr w:rsidR="00076C83" w:rsidRPr="00A37C7D" w14:paraId="73710B77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7C73B9F" w14:textId="77777777" w:rsidR="00076C83" w:rsidRPr="00F02EBE" w:rsidRDefault="00076C83" w:rsidP="002E4F7E">
            <w:pPr>
              <w:pStyle w:val="34ff6"/>
            </w:pPr>
            <w:r w:rsidRPr="00F02EBE">
              <w:rPr>
                <w:lang w:val="en-US"/>
              </w:rPr>
              <w:t>RBAC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114732B5" w14:textId="77777777" w:rsidR="00076C83" w:rsidRPr="00B169E3" w:rsidRDefault="00076C83" w:rsidP="002E4F7E">
            <w:pPr>
              <w:pStyle w:val="34ff6"/>
            </w:pPr>
            <w:r w:rsidRPr="00B169E3">
              <w:rPr>
                <w:rStyle w:val="afc"/>
                <w:b w:val="0"/>
              </w:rPr>
              <w:t>Ролевое управление доступом</w:t>
            </w:r>
            <w:r w:rsidRPr="00B169E3">
              <w:t>, модель управления доступом, основанная на ролях пользователей</w:t>
            </w:r>
          </w:p>
        </w:tc>
      </w:tr>
      <w:tr w:rsidR="00076C83" w:rsidRPr="00A37C7D" w14:paraId="0DB5A0FA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2D1B988" w14:textId="77777777" w:rsidR="00076C83" w:rsidRPr="00F02EBE" w:rsidRDefault="00076C83" w:rsidP="002E4F7E">
            <w:pPr>
              <w:pStyle w:val="34ff6"/>
              <w:rPr>
                <w:lang w:val="en-US"/>
              </w:rPr>
            </w:pPr>
            <w:r w:rsidRPr="00F02EBE">
              <w:rPr>
                <w:lang w:val="en-US"/>
              </w:rPr>
              <w:t>CPU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52C7866C" w14:textId="77777777" w:rsidR="00076C83" w:rsidRPr="00B169E3" w:rsidRDefault="00076C83" w:rsidP="005618C4">
            <w:pPr>
              <w:pStyle w:val="afb"/>
              <w:spacing w:line="276" w:lineRule="auto"/>
              <w:jc w:val="both"/>
              <w:rPr>
                <w:sz w:val="20"/>
                <w:szCs w:val="20"/>
              </w:rPr>
            </w:pPr>
            <w:r w:rsidRPr="00B169E3">
              <w:rPr>
                <w:rStyle w:val="afc"/>
                <w:b w:val="0"/>
                <w:sz w:val="20"/>
                <w:szCs w:val="20"/>
              </w:rPr>
              <w:t>Центральный процессор</w:t>
            </w:r>
            <w:r w:rsidRPr="00B169E3">
              <w:rPr>
                <w:sz w:val="20"/>
                <w:szCs w:val="20"/>
              </w:rPr>
              <w:t>, основной компонент компьютера, который отвечает за выполнение вычислений и управление всеми процессами в системе.</w:t>
            </w:r>
          </w:p>
          <w:p w14:paraId="4B7CCC47" w14:textId="77777777" w:rsidR="00076C83" w:rsidRPr="00B169E3" w:rsidRDefault="00076C83" w:rsidP="002E4F7E">
            <w:pPr>
              <w:pStyle w:val="34ff6"/>
            </w:pPr>
          </w:p>
        </w:tc>
      </w:tr>
      <w:tr w:rsidR="00076C83" w:rsidRPr="00A37C7D" w14:paraId="767C7FA2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BED60DA" w14:textId="77777777" w:rsidR="00076C83" w:rsidRPr="00F02EBE" w:rsidRDefault="00076C83" w:rsidP="002E4F7E">
            <w:pPr>
              <w:pStyle w:val="34ff6"/>
            </w:pPr>
            <w:r w:rsidRPr="00F02EBE">
              <w:t>SSD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2CA9505B" w14:textId="77777777" w:rsidR="00076C83" w:rsidRPr="00B169E3" w:rsidRDefault="00076C83" w:rsidP="002E4F7E">
            <w:pPr>
              <w:pStyle w:val="34ff6"/>
            </w:pPr>
            <w:r w:rsidRPr="00B169E3">
              <w:rPr>
                <w:rStyle w:val="afc"/>
                <w:b w:val="0"/>
              </w:rPr>
              <w:t>Твердотельный накопитель</w:t>
            </w:r>
            <w:r w:rsidRPr="00B169E3">
              <w:t>, устройство для хранения данных, использующее память на основе флеш-технологии или других полупроводниковых технологий.</w:t>
            </w:r>
          </w:p>
        </w:tc>
      </w:tr>
      <w:tr w:rsidR="00076C83" w:rsidRPr="00A37C7D" w14:paraId="16811814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1395C1F" w14:textId="77777777" w:rsidR="00076C83" w:rsidRPr="00F02EBE" w:rsidRDefault="00076C83" w:rsidP="002E4F7E">
            <w:pPr>
              <w:pStyle w:val="34ff6"/>
            </w:pPr>
            <w:r w:rsidRPr="00F02EBE">
              <w:rPr>
                <w:lang w:val="en-US"/>
              </w:rPr>
              <w:t>1C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308FC4E3" w14:textId="77777777" w:rsidR="00076C83" w:rsidRPr="00B169E3" w:rsidRDefault="00076C83" w:rsidP="002E4F7E">
            <w:pPr>
              <w:pStyle w:val="34ff6"/>
            </w:pPr>
            <w:r w:rsidRPr="00B169E3">
              <w:t>Программная платформа, предназначенная для автоматизации различных бизнес-процессов и управления предприятиями.</w:t>
            </w:r>
          </w:p>
        </w:tc>
      </w:tr>
      <w:tr w:rsidR="00076C83" w:rsidRPr="00A37C7D" w14:paraId="593DA6E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185620C" w14:textId="77777777" w:rsidR="00076C83" w:rsidRPr="00F02EBE" w:rsidRDefault="00076C83" w:rsidP="002E4F7E">
            <w:pPr>
              <w:pStyle w:val="34ff6"/>
              <w:rPr>
                <w:lang w:val="en-US"/>
              </w:rPr>
            </w:pPr>
            <w:r w:rsidRPr="00F02EBE">
              <w:rPr>
                <w:lang w:val="en-US"/>
              </w:rPr>
              <w:t>Linux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250F5BB3" w14:textId="77777777" w:rsidR="00076C83" w:rsidRPr="00B169E3" w:rsidRDefault="00076C83" w:rsidP="002E4F7E">
            <w:pPr>
              <w:pStyle w:val="34ff6"/>
            </w:pPr>
            <w:r w:rsidRPr="00B169E3">
              <w:rPr>
                <w:rStyle w:val="afc"/>
                <w:b w:val="0"/>
              </w:rPr>
              <w:t>Операционная система с открытым исходным кодом</w:t>
            </w:r>
            <w:r w:rsidRPr="00B169E3">
              <w:t>, основанная на ядре Linux, которое впервые было разработано Линусом Торвальдсом в 1991 году.</w:t>
            </w:r>
          </w:p>
        </w:tc>
      </w:tr>
      <w:tr w:rsidR="00076C83" w:rsidRPr="00A37C7D" w14:paraId="4D25719F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D382988" w14:textId="77777777" w:rsidR="00076C83" w:rsidRPr="00F02EBE" w:rsidRDefault="00076C83" w:rsidP="002E4F7E">
            <w:pPr>
              <w:pStyle w:val="34ff6"/>
              <w:rPr>
                <w:lang w:val="en-US"/>
              </w:rPr>
            </w:pPr>
            <w:r w:rsidRPr="00F02EBE">
              <w:rPr>
                <w:lang w:val="en-US"/>
              </w:rPr>
              <w:t>Windows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5E9E22CB" w14:textId="77777777" w:rsidR="00076C83" w:rsidRPr="00B169E3" w:rsidRDefault="00076C83" w:rsidP="005618C4">
            <w:pPr>
              <w:pStyle w:val="afb"/>
              <w:spacing w:line="276" w:lineRule="auto"/>
              <w:jc w:val="both"/>
              <w:rPr>
                <w:sz w:val="20"/>
                <w:szCs w:val="20"/>
              </w:rPr>
            </w:pPr>
            <w:r w:rsidRPr="00B169E3">
              <w:rPr>
                <w:sz w:val="20"/>
                <w:szCs w:val="20"/>
              </w:rPr>
              <w:t xml:space="preserve">Семейство операционных систем, разработанных компанией </w:t>
            </w:r>
            <w:r w:rsidRPr="00B169E3">
              <w:rPr>
                <w:rStyle w:val="afc"/>
                <w:b w:val="0"/>
                <w:sz w:val="20"/>
                <w:szCs w:val="20"/>
              </w:rPr>
              <w:t>Microsoft</w:t>
            </w:r>
            <w:r w:rsidRPr="00B169E3">
              <w:rPr>
                <w:rStyle w:val="afc"/>
                <w:sz w:val="20"/>
                <w:szCs w:val="20"/>
              </w:rPr>
              <w:t>.</w:t>
            </w:r>
          </w:p>
          <w:p w14:paraId="73A99E29" w14:textId="77777777" w:rsidR="00076C83" w:rsidRPr="00B169E3" w:rsidRDefault="00076C83" w:rsidP="002E4F7E">
            <w:pPr>
              <w:pStyle w:val="34ff6"/>
            </w:pPr>
          </w:p>
        </w:tc>
      </w:tr>
      <w:tr w:rsidR="00076C83" w:rsidRPr="00A37C7D" w14:paraId="0B1B600B" w14:textId="77777777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084BBCD" w14:textId="77777777" w:rsidR="00076C83" w:rsidRPr="00F02EBE" w:rsidRDefault="00076C83" w:rsidP="002E4F7E">
            <w:pPr>
              <w:pStyle w:val="34ff6"/>
            </w:pPr>
            <w:r w:rsidRPr="00F02EBE">
              <w:t>Сервер</w:t>
            </w: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F25758C" w14:textId="77777777" w:rsidR="00076C83" w:rsidRPr="00B169E3" w:rsidRDefault="00076C83" w:rsidP="002E4F7E">
            <w:pPr>
              <w:pStyle w:val="34ff6"/>
            </w:pPr>
            <w:r w:rsidRPr="00B169E3">
              <w:t>Компьютер или программное обеспечение, которое предоставляет услуги или ресурсы другим компьютерам, называемым клиентами, через сеть.</w:t>
            </w:r>
          </w:p>
        </w:tc>
      </w:tr>
      <w:tr w:rsidR="00076C83" w:rsidRPr="00A37C7D" w14:paraId="249C65F8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44033EE" w14:textId="77777777" w:rsidR="00076C83" w:rsidRPr="00F02EBE" w:rsidRDefault="00076C83" w:rsidP="002E4F7E">
            <w:pPr>
              <w:pStyle w:val="34ff6"/>
            </w:pPr>
            <w:r w:rsidRPr="00F02EBE">
              <w:t>Среда выполнения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E14F234" w14:textId="77777777" w:rsidR="00076C83" w:rsidRPr="00B169E3" w:rsidRDefault="00076C83" w:rsidP="002E4F7E">
            <w:pPr>
              <w:pStyle w:val="34ff6"/>
            </w:pPr>
            <w:r w:rsidRPr="00B169E3">
              <w:t xml:space="preserve">Среда выполнения (или </w:t>
            </w:r>
            <w:proofErr w:type="spellStart"/>
            <w:r w:rsidRPr="00B169E3">
              <w:t>runtime</w:t>
            </w:r>
            <w:proofErr w:type="spellEnd"/>
            <w:r w:rsidRPr="00B169E3">
              <w:t xml:space="preserve"> </w:t>
            </w:r>
            <w:proofErr w:type="spellStart"/>
            <w:r w:rsidRPr="00B169E3">
              <w:t>environment</w:t>
            </w:r>
            <w:proofErr w:type="spellEnd"/>
            <w:r w:rsidRPr="00B169E3">
              <w:t>) — это программная среда, в которой выполняется программа.</w:t>
            </w:r>
          </w:p>
        </w:tc>
      </w:tr>
      <w:tr w:rsidR="00076C83" w:rsidRPr="00A37C7D" w14:paraId="42B4AEF3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F00B3F6" w14:textId="77777777" w:rsidR="00076C83" w:rsidRPr="00F02EBE" w:rsidRDefault="00076C83" w:rsidP="002E4F7E">
            <w:pPr>
              <w:pStyle w:val="34ff6"/>
              <w:rPr>
                <w:lang w:val="en-US"/>
              </w:rPr>
            </w:pPr>
            <w:r w:rsidRPr="00F02EBE">
              <w:rPr>
                <w:lang w:val="en-US"/>
              </w:rPr>
              <w:t>Java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904A82D" w14:textId="77777777" w:rsidR="00076C83" w:rsidRPr="00B169E3" w:rsidRDefault="00076C83" w:rsidP="002E4F7E">
            <w:pPr>
              <w:pStyle w:val="34ff6"/>
            </w:pPr>
            <w:r w:rsidRPr="00B169E3">
              <w:t>Объектно-ориентированный язык программирования и платформа для разработки и запуска программ</w:t>
            </w:r>
          </w:p>
        </w:tc>
      </w:tr>
      <w:tr w:rsidR="00076C83" w:rsidRPr="00A37C7D" w14:paraId="1223947C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8A869A2" w14:textId="77777777" w:rsidR="00076C83" w:rsidRPr="00F02EBE" w:rsidRDefault="00076C83" w:rsidP="002E4F7E">
            <w:pPr>
              <w:pStyle w:val="34ff6"/>
            </w:pPr>
            <w:r w:rsidRPr="00F02EBE">
              <w:rPr>
                <w:lang w:val="en-US"/>
              </w:rPr>
              <w:t>JSON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FE93F05" w14:textId="77777777" w:rsidR="00076C83" w:rsidRPr="00B169E3" w:rsidRDefault="00076C83" w:rsidP="002E4F7E">
            <w:pPr>
              <w:pStyle w:val="34ff6"/>
            </w:pPr>
            <w:r w:rsidRPr="00B169E3">
              <w:t xml:space="preserve">JSON (JavaScript Object </w:t>
            </w:r>
            <w:proofErr w:type="spellStart"/>
            <w:r w:rsidRPr="00B169E3">
              <w:t>Notation</w:t>
            </w:r>
            <w:proofErr w:type="spellEnd"/>
            <w:r w:rsidRPr="00B169E3">
              <w:t>) — это легкий формат обмена данными, который легко читается людьми и удобно обрабатывается программами.</w:t>
            </w:r>
          </w:p>
        </w:tc>
      </w:tr>
      <w:tr w:rsidR="00076C83" w:rsidRPr="00A37C7D" w14:paraId="21858B70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A042193" w14:textId="77777777" w:rsidR="00076C83" w:rsidRPr="00F02EBE" w:rsidRDefault="00076C83" w:rsidP="002E4F7E">
            <w:pPr>
              <w:pStyle w:val="34ff6"/>
            </w:pPr>
            <w:r w:rsidRPr="00F02EBE">
              <w:rPr>
                <w:lang w:val="en-US"/>
              </w:rPr>
              <w:t>HTTPS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B88FE04" w14:textId="77777777" w:rsidR="00076C83" w:rsidRPr="00B169E3" w:rsidRDefault="00076C83" w:rsidP="002E4F7E">
            <w:pPr>
              <w:pStyle w:val="34ff6"/>
            </w:pPr>
            <w:r w:rsidRPr="00B169E3">
              <w:t xml:space="preserve">Защищённая версия протокола </w:t>
            </w:r>
            <w:r w:rsidRPr="00B169E3">
              <w:rPr>
                <w:rStyle w:val="afc"/>
                <w:b w:val="0"/>
              </w:rPr>
              <w:t>HTTP (</w:t>
            </w:r>
            <w:proofErr w:type="spellStart"/>
            <w:r w:rsidRPr="00B169E3">
              <w:rPr>
                <w:rStyle w:val="afc"/>
                <w:b w:val="0"/>
              </w:rPr>
              <w:t>Hypertext</w:t>
            </w:r>
            <w:proofErr w:type="spellEnd"/>
            <w:r w:rsidRPr="00B169E3">
              <w:rPr>
                <w:rStyle w:val="afc"/>
                <w:b w:val="0"/>
              </w:rPr>
              <w:t xml:space="preserve"> Transfer Protocol)</w:t>
            </w:r>
            <w:r w:rsidRPr="00B169E3">
              <w:t>, который используется для передачи данных между веб-браузером и сервером</w:t>
            </w:r>
          </w:p>
        </w:tc>
      </w:tr>
      <w:tr w:rsidR="00076C83" w:rsidRPr="00A37C7D" w14:paraId="50EDB5F9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B431311" w14:textId="77777777" w:rsidR="00076C83" w:rsidRPr="00F02EBE" w:rsidRDefault="00076C83" w:rsidP="002E4F7E">
            <w:pPr>
              <w:pStyle w:val="34ff6"/>
              <w:rPr>
                <w:lang w:val="en-US"/>
              </w:rPr>
            </w:pPr>
            <w:r w:rsidRPr="00F02EBE">
              <w:rPr>
                <w:lang w:val="en-US"/>
              </w:rPr>
              <w:t>TLS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73F42AC" w14:textId="77777777" w:rsidR="00076C83" w:rsidRPr="00B169E3" w:rsidRDefault="00076C83" w:rsidP="002E4F7E">
            <w:pPr>
              <w:pStyle w:val="34ff6"/>
            </w:pPr>
            <w:r w:rsidRPr="00B169E3">
              <w:t>Криптографический протокол, предназначенный для обеспечения безопасности данных при их передаче через сети, такие как Интернет</w:t>
            </w:r>
          </w:p>
        </w:tc>
      </w:tr>
      <w:tr w:rsidR="00076C83" w:rsidRPr="00A37C7D" w14:paraId="62CAB20A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A6AE41A" w14:textId="77777777" w:rsidR="00076C83" w:rsidRPr="00F02EBE" w:rsidRDefault="00076C83" w:rsidP="002E4F7E">
            <w:pPr>
              <w:pStyle w:val="34ff6"/>
            </w:pPr>
            <w:r w:rsidRPr="00F02EBE">
              <w:t>РБУ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1BDA0B3" w14:textId="77777777" w:rsidR="00076C83" w:rsidRPr="00B169E3" w:rsidRDefault="00076C83" w:rsidP="002E4F7E">
            <w:pPr>
              <w:pStyle w:val="34ff6"/>
            </w:pPr>
            <w:r w:rsidRPr="00B169E3">
              <w:t>Тип программного обеспечения, предназначенный для управления и автоматизации основных бизнес-процессов в организации РБУ.</w:t>
            </w:r>
          </w:p>
        </w:tc>
      </w:tr>
      <w:tr w:rsidR="00076C83" w:rsidRPr="00A37C7D" w14:paraId="5DE4FBA4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51D20A0" w14:textId="77777777" w:rsidR="00076C83" w:rsidRPr="00F02EBE" w:rsidRDefault="00076C83" w:rsidP="002E4F7E">
            <w:pPr>
              <w:pStyle w:val="34ff6"/>
            </w:pPr>
            <w:r w:rsidRPr="00F02EBE">
              <w:t>REST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9794F54" w14:textId="77777777" w:rsidR="00076C83" w:rsidRPr="00B169E3" w:rsidRDefault="00076C83" w:rsidP="002E4F7E">
            <w:pPr>
              <w:pStyle w:val="34ff6"/>
            </w:pPr>
            <w:r w:rsidRPr="00B169E3">
              <w:t>Архитектурный стиль для создания сетевых приложений, который использует стандартные HTTP-методы (GET, POST, PUT, DELETE и т.д.) для выполнения операций с ресурсами.</w:t>
            </w:r>
          </w:p>
        </w:tc>
      </w:tr>
      <w:tr w:rsidR="00076C83" w:rsidRPr="00A37C7D" w14:paraId="4348F8E9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496B046" w14:textId="77777777" w:rsidR="00076C83" w:rsidRPr="00F02EBE" w:rsidRDefault="00076C83" w:rsidP="002E4F7E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3F54446" w14:textId="77777777" w:rsidR="00076C83" w:rsidRPr="00F02EBE" w:rsidRDefault="00076C83" w:rsidP="002E4F7E">
            <w:pPr>
              <w:pStyle w:val="34ff6"/>
            </w:pPr>
          </w:p>
        </w:tc>
      </w:tr>
      <w:tr w:rsidR="00076C83" w:rsidRPr="00A37C7D" w14:paraId="153E9A46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181E76C" w14:textId="77777777" w:rsidR="00076C83" w:rsidRPr="00F800E2" w:rsidRDefault="00076C83" w:rsidP="002E4F7E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F97FFD6" w14:textId="77777777" w:rsidR="00076C83" w:rsidRPr="00F800E2" w:rsidRDefault="00076C83" w:rsidP="002E4F7E">
            <w:pPr>
              <w:pStyle w:val="34ff6"/>
            </w:pPr>
          </w:p>
        </w:tc>
      </w:tr>
    </w:tbl>
    <w:p w14:paraId="1DB127A1" w14:textId="77777777" w:rsidR="002C35B5" w:rsidRDefault="002C35B5" w:rsidP="002E4F7E">
      <w:pPr>
        <w:pStyle w:val="34fffa"/>
      </w:pPr>
    </w:p>
    <w:p w14:paraId="304A07CF" w14:textId="77777777" w:rsidR="009C3ACD" w:rsidRDefault="009C3ACD" w:rsidP="002E4F7E">
      <w:pPr>
        <w:pStyle w:val="34fffa"/>
        <w:sectPr w:rsidR="009C3ACD" w:rsidSect="001550E8">
          <w:headerReference w:type="first" r:id="rId13"/>
          <w:pgSz w:w="11906" w:h="16838" w:code="9"/>
          <w:pgMar w:top="1134" w:right="567" w:bottom="851" w:left="1418" w:header="454" w:footer="340" w:gutter="0"/>
          <w:cols w:space="708"/>
          <w:docGrid w:linePitch="360"/>
        </w:sectPr>
      </w:pPr>
    </w:p>
    <w:p w14:paraId="231A4C25" w14:textId="77777777" w:rsidR="009C3ACD" w:rsidRPr="00765028" w:rsidRDefault="00765028" w:rsidP="002E4F7E">
      <w:pPr>
        <w:pStyle w:val="34a0"/>
      </w:pPr>
      <w:r>
        <w:t>Код ТЗ</w:t>
      </w:r>
    </w:p>
    <w:p w14:paraId="42E7E6E8" w14:textId="77777777" w:rsidR="009C3ACD" w:rsidRDefault="009C3ACD" w:rsidP="002E4F7E">
      <w:pPr>
        <w:pStyle w:val="34b"/>
      </w:pPr>
    </w:p>
    <w:p w14:paraId="5592265A" w14:textId="77777777" w:rsidR="009C3ACD" w:rsidRPr="009C3ACD" w:rsidRDefault="009C3ACD" w:rsidP="002E4F7E">
      <w:pPr>
        <w:pStyle w:val="34ffff8"/>
      </w:pPr>
      <w:r w:rsidRPr="009C3ACD">
        <w:t>СОСТАВИЛИ</w:t>
      </w:r>
    </w:p>
    <w:tbl>
      <w:tblPr>
        <w:tblW w:w="489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96"/>
        <w:gridCol w:w="2218"/>
        <w:gridCol w:w="2218"/>
        <w:gridCol w:w="1525"/>
        <w:gridCol w:w="1246"/>
      </w:tblGrid>
      <w:tr w:rsidR="009C3ACD" w:rsidRPr="009C3ACD" w14:paraId="65CFBB61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62D61CE4" w14:textId="77777777" w:rsidR="009C3ACD" w:rsidRPr="009C3ACD" w:rsidRDefault="009C3ACD" w:rsidP="002E4F7E">
            <w:pPr>
              <w:pStyle w:val="34ff8"/>
            </w:pPr>
            <w:r w:rsidRPr="009C3ACD">
              <w:t>Наименование организации, предприятия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B1F3AA2" w14:textId="77777777" w:rsidR="009C3ACD" w:rsidRPr="009C3ACD" w:rsidRDefault="009C3ACD" w:rsidP="002E4F7E">
            <w:pPr>
              <w:pStyle w:val="34ff8"/>
            </w:pPr>
            <w:r w:rsidRPr="009C3ACD">
              <w:t>Должность исполнителя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08193099" w14:textId="77777777" w:rsidR="009C3ACD" w:rsidRPr="009C3ACD" w:rsidRDefault="009C3ACD" w:rsidP="002E4F7E">
            <w:pPr>
              <w:pStyle w:val="34ff8"/>
            </w:pPr>
            <w:r w:rsidRPr="009C3ACD">
              <w:t>Фамилия имя, отчество</w:t>
            </w: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96A0598" w14:textId="77777777" w:rsidR="009C3ACD" w:rsidRPr="009C3ACD" w:rsidRDefault="009C3ACD" w:rsidP="002E4F7E">
            <w:pPr>
              <w:pStyle w:val="34ff8"/>
            </w:pPr>
            <w:r w:rsidRPr="009C3ACD">
              <w:t>Подпись</w:t>
            </w: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036571E9" w14:textId="77777777" w:rsidR="009C3ACD" w:rsidRPr="009C3ACD" w:rsidRDefault="009C3ACD" w:rsidP="002E4F7E">
            <w:pPr>
              <w:pStyle w:val="34ff8"/>
            </w:pPr>
            <w:r w:rsidRPr="009C3ACD">
              <w:t>Дата</w:t>
            </w:r>
          </w:p>
        </w:tc>
      </w:tr>
      <w:tr w:rsidR="009C3ACD" w:rsidRPr="009C3ACD" w14:paraId="4E6E7032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6D5459DE" w14:textId="77777777" w:rsidR="009C3ACD" w:rsidRPr="009C3ACD" w:rsidRDefault="009C3ACD" w:rsidP="002E4F7E">
            <w:pPr>
              <w:pStyle w:val="34ff6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58088D7D" w14:textId="77777777" w:rsidR="009C3ACD" w:rsidRPr="009C3ACD" w:rsidRDefault="009C3ACD" w:rsidP="002E4F7E">
            <w:pPr>
              <w:pStyle w:val="34ff6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5B28C75B" w14:textId="77777777" w:rsidR="009C3ACD" w:rsidRPr="009C3ACD" w:rsidRDefault="009C3ACD" w:rsidP="002E4F7E">
            <w:pPr>
              <w:pStyle w:val="34ff6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674CAD2" w14:textId="77777777" w:rsidR="009C3ACD" w:rsidRPr="009C3ACD" w:rsidRDefault="009C3ACD" w:rsidP="002E4F7E">
            <w:pPr>
              <w:pStyle w:val="34ff6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0995AF30" w14:textId="77777777" w:rsidR="009C3ACD" w:rsidRPr="009C3ACD" w:rsidRDefault="009C3ACD" w:rsidP="002E4F7E">
            <w:pPr>
              <w:pStyle w:val="34ff6"/>
            </w:pPr>
          </w:p>
        </w:tc>
      </w:tr>
    </w:tbl>
    <w:p w14:paraId="7DD30AFF" w14:textId="77777777" w:rsidR="009C3ACD" w:rsidRDefault="009C3ACD" w:rsidP="002E4F7E">
      <w:pPr>
        <w:pStyle w:val="34b"/>
      </w:pPr>
    </w:p>
    <w:p w14:paraId="2459DADD" w14:textId="77777777" w:rsidR="009C3ACD" w:rsidRPr="009C3ACD" w:rsidRDefault="009C3ACD" w:rsidP="002E4F7E">
      <w:pPr>
        <w:pStyle w:val="34b"/>
      </w:pPr>
    </w:p>
    <w:p w14:paraId="262E1E70" w14:textId="77777777" w:rsidR="009C3ACD" w:rsidRDefault="009C3ACD" w:rsidP="002E4F7E">
      <w:pPr>
        <w:pStyle w:val="34ffff8"/>
      </w:pPr>
      <w:r w:rsidRPr="009C3ACD">
        <w:t>СОГЛАСОВАНО</w:t>
      </w:r>
    </w:p>
    <w:tbl>
      <w:tblPr>
        <w:tblW w:w="489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96"/>
        <w:gridCol w:w="2218"/>
        <w:gridCol w:w="2218"/>
        <w:gridCol w:w="1525"/>
        <w:gridCol w:w="1246"/>
      </w:tblGrid>
      <w:tr w:rsidR="009C3ACD" w:rsidRPr="009C3ACD" w14:paraId="4A8A0D46" w14:textId="77777777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52527379" w14:textId="77777777" w:rsidR="009C3ACD" w:rsidRPr="009C3ACD" w:rsidRDefault="009C3ACD" w:rsidP="002E4F7E">
            <w:pPr>
              <w:pStyle w:val="34ff8"/>
            </w:pPr>
            <w:r w:rsidRPr="009C3ACD">
              <w:t>Наименование организации, предприятия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024B90E" w14:textId="77777777" w:rsidR="009C3ACD" w:rsidRPr="009C3ACD" w:rsidRDefault="009C3ACD" w:rsidP="002E4F7E">
            <w:pPr>
              <w:pStyle w:val="34ff8"/>
            </w:pPr>
            <w:r w:rsidRPr="009C3ACD">
              <w:t>Должность исполнителя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5BDC2E98" w14:textId="77777777" w:rsidR="009C3ACD" w:rsidRPr="009C3ACD" w:rsidRDefault="009C3ACD" w:rsidP="002E4F7E">
            <w:pPr>
              <w:pStyle w:val="34ff8"/>
            </w:pPr>
            <w:r w:rsidRPr="009C3ACD">
              <w:t>Фамилия имя, отчество</w:t>
            </w: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28F45543" w14:textId="77777777" w:rsidR="009C3ACD" w:rsidRPr="009C3ACD" w:rsidRDefault="009C3ACD" w:rsidP="002E4F7E">
            <w:pPr>
              <w:pStyle w:val="34ff8"/>
            </w:pPr>
            <w:r w:rsidRPr="009C3ACD">
              <w:t>Подпись</w:t>
            </w: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077AF3A" w14:textId="77777777" w:rsidR="009C3ACD" w:rsidRPr="009C3ACD" w:rsidRDefault="009C3ACD" w:rsidP="002E4F7E">
            <w:pPr>
              <w:pStyle w:val="34ff8"/>
            </w:pPr>
            <w:r w:rsidRPr="009C3ACD">
              <w:t>Дата</w:t>
            </w:r>
          </w:p>
        </w:tc>
      </w:tr>
      <w:tr w:rsidR="009C3ACD" w:rsidRPr="009C3ACD" w14:paraId="25ABA1B6" w14:textId="77777777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2D2C2207" w14:textId="77777777" w:rsidR="009C3ACD" w:rsidRPr="009C3ACD" w:rsidRDefault="009C3ACD" w:rsidP="002E4F7E">
            <w:pPr>
              <w:pStyle w:val="34ff6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11223A17" w14:textId="77777777" w:rsidR="009C3ACD" w:rsidRPr="009C3ACD" w:rsidRDefault="009C3ACD" w:rsidP="002E4F7E">
            <w:pPr>
              <w:pStyle w:val="34ff6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691B4C22" w14:textId="77777777" w:rsidR="009C3ACD" w:rsidRPr="009C3ACD" w:rsidRDefault="009C3ACD" w:rsidP="002E4F7E">
            <w:pPr>
              <w:pStyle w:val="34ff6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5744B501" w14:textId="77777777" w:rsidR="009C3ACD" w:rsidRPr="009C3ACD" w:rsidRDefault="009C3ACD" w:rsidP="002E4F7E">
            <w:pPr>
              <w:pStyle w:val="34ff6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01E0BC7C" w14:textId="77777777" w:rsidR="009C3ACD" w:rsidRPr="009C3ACD" w:rsidRDefault="009C3ACD" w:rsidP="002E4F7E">
            <w:pPr>
              <w:pStyle w:val="34ff6"/>
            </w:pPr>
          </w:p>
        </w:tc>
      </w:tr>
    </w:tbl>
    <w:p w14:paraId="44679398" w14:textId="77777777" w:rsidR="009C3ACD" w:rsidRPr="009C3ACD" w:rsidRDefault="009C3ACD" w:rsidP="002E4F7E">
      <w:pPr>
        <w:pStyle w:val="34fffa"/>
      </w:pPr>
    </w:p>
    <w:p w14:paraId="5495FBD8" w14:textId="77777777" w:rsidR="00140127" w:rsidRPr="00BB426D" w:rsidRDefault="00140127" w:rsidP="005618C4">
      <w:pPr>
        <w:pStyle w:val="3418"/>
        <w:spacing w:line="276" w:lineRule="auto"/>
      </w:pPr>
      <w:r w:rsidRPr="00BB426D"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2E6E51" w:rsidRPr="005F1B2E" w14:paraId="52432CD0" w14:textId="77777777" w:rsidTr="00EE21F0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18EB6E34" w14:textId="77777777" w:rsidR="002E6E51" w:rsidRPr="00A86232" w:rsidRDefault="002E6E51" w:rsidP="002E4F7E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1AEF877A" w14:textId="77777777" w:rsidR="002E6E51" w:rsidRPr="005F1B2E" w:rsidRDefault="002E6E51" w:rsidP="002E4F7E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722D0AD7" w14:textId="77777777" w:rsidR="002E6E51" w:rsidRPr="005F1B2E" w:rsidRDefault="002E6E51" w:rsidP="002E4F7E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4505CACC" w14:textId="77777777" w:rsidR="002E6E51" w:rsidRPr="005F1B2E" w:rsidRDefault="002E6E51" w:rsidP="002E4F7E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0A41D525" w14:textId="77777777" w:rsidR="002E6E51" w:rsidRPr="005F1B2E" w:rsidRDefault="002E6E51" w:rsidP="002E4F7E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1A9AA889" w14:textId="77777777" w:rsidR="002E6E51" w:rsidRPr="005F1B2E" w:rsidRDefault="002E6E51" w:rsidP="002E4F7E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3A405D2C" w14:textId="77777777" w:rsidR="002E6E51" w:rsidRPr="005F1B2E" w:rsidRDefault="002E6E51" w:rsidP="002E4F7E">
            <w:pPr>
              <w:pStyle w:val="34ff8"/>
            </w:pPr>
            <w:r w:rsidRPr="005F1B2E">
              <w:t>Дата</w:t>
            </w:r>
          </w:p>
        </w:tc>
      </w:tr>
      <w:tr w:rsidR="002E6E51" w:rsidRPr="005F1B2E" w14:paraId="03E4A12A" w14:textId="77777777" w:rsidTr="00EE21F0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761AFA81" w14:textId="77777777" w:rsidR="002E6E51" w:rsidRPr="005F1B2E" w:rsidRDefault="002E6E51" w:rsidP="002E4F7E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040929FE" w14:textId="77777777" w:rsidR="002E6E51" w:rsidRPr="005F1B2E" w:rsidRDefault="002E6E51" w:rsidP="002E4F7E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6E9CA3F4" w14:textId="77777777" w:rsidR="002E6E51" w:rsidRPr="005F1B2E" w:rsidRDefault="002E6E51" w:rsidP="002E4F7E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0A4AA7B4" w14:textId="77777777" w:rsidR="002E6E51" w:rsidRPr="005F1B2E" w:rsidRDefault="002E6E51" w:rsidP="002E4F7E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6D1052C5" w14:textId="77777777" w:rsidR="002E6E51" w:rsidRPr="005F1B2E" w:rsidRDefault="002E6E51" w:rsidP="002E4F7E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26443A1E" w14:textId="77777777" w:rsidR="002E6E51" w:rsidRPr="005F1B2E" w:rsidRDefault="002E6E51" w:rsidP="002E4F7E">
            <w:pPr>
              <w:pStyle w:val="34ff8"/>
            </w:pPr>
          </w:p>
        </w:tc>
        <w:tc>
          <w:tcPr>
            <w:tcW w:w="1134" w:type="dxa"/>
            <w:vMerge/>
          </w:tcPr>
          <w:p w14:paraId="22764FC4" w14:textId="77777777" w:rsidR="002E6E51" w:rsidRPr="005F1B2E" w:rsidRDefault="002E6E51" w:rsidP="002E4F7E">
            <w:pPr>
              <w:pStyle w:val="34ff8"/>
            </w:pPr>
          </w:p>
        </w:tc>
        <w:tc>
          <w:tcPr>
            <w:tcW w:w="1276" w:type="dxa"/>
            <w:vMerge/>
          </w:tcPr>
          <w:p w14:paraId="2FDED4E4" w14:textId="77777777" w:rsidR="002E6E51" w:rsidRPr="005F1B2E" w:rsidRDefault="002E6E51" w:rsidP="002E4F7E">
            <w:pPr>
              <w:pStyle w:val="34ff8"/>
            </w:pPr>
          </w:p>
        </w:tc>
        <w:tc>
          <w:tcPr>
            <w:tcW w:w="1246" w:type="dxa"/>
            <w:vMerge/>
          </w:tcPr>
          <w:p w14:paraId="1299FBA2" w14:textId="77777777" w:rsidR="002E6E51" w:rsidRPr="005F1B2E" w:rsidRDefault="002E6E51" w:rsidP="002E4F7E">
            <w:pPr>
              <w:pStyle w:val="34ff8"/>
            </w:pPr>
          </w:p>
        </w:tc>
        <w:tc>
          <w:tcPr>
            <w:tcW w:w="882" w:type="dxa"/>
            <w:vMerge/>
          </w:tcPr>
          <w:p w14:paraId="3857304C" w14:textId="77777777" w:rsidR="002E6E51" w:rsidRPr="005F1B2E" w:rsidRDefault="002E6E51" w:rsidP="002E4F7E">
            <w:pPr>
              <w:pStyle w:val="34ff8"/>
            </w:pPr>
          </w:p>
        </w:tc>
      </w:tr>
      <w:tr w:rsidR="002E6E51" w14:paraId="43F20BBD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75077BA8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B1FCD19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E0C15AB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0A815F1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B5E89B5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4D59F59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24EF4D2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A12EDD0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33A1005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5853FEB" w14:textId="77777777" w:rsidR="002E6E51" w:rsidRDefault="002E6E51" w:rsidP="002E4F7E">
            <w:pPr>
              <w:pStyle w:val="34ff6"/>
            </w:pPr>
          </w:p>
        </w:tc>
      </w:tr>
      <w:tr w:rsidR="002E6E51" w14:paraId="66A633F5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37B93BAF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833833C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B3E8CC2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9AAC0E6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6B709E6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03AE4C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342691D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5C7264C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4150441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5512FDF" w14:textId="77777777" w:rsidR="002E6E51" w:rsidRDefault="002E6E51" w:rsidP="002E4F7E">
            <w:pPr>
              <w:pStyle w:val="34ff6"/>
            </w:pPr>
          </w:p>
        </w:tc>
      </w:tr>
      <w:tr w:rsidR="002E6E51" w14:paraId="778E2CE2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112435D1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5315769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0F331BC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CC7C3ED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6B431A4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E1328C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F5D1A1E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1BFFB5E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D1B1267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29DB750" w14:textId="77777777" w:rsidR="002E6E51" w:rsidRDefault="002E6E51" w:rsidP="002E4F7E">
            <w:pPr>
              <w:pStyle w:val="34ff6"/>
            </w:pPr>
          </w:p>
        </w:tc>
      </w:tr>
      <w:tr w:rsidR="002E6E51" w14:paraId="5F83F66F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245CDC7B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9832757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788E11D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930EB54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4C0CE88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C00928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92BFD87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7A9EE26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D21F3EF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A97E047" w14:textId="77777777" w:rsidR="002E6E51" w:rsidRDefault="002E6E51" w:rsidP="002E4F7E">
            <w:pPr>
              <w:pStyle w:val="34ff6"/>
            </w:pPr>
          </w:p>
        </w:tc>
      </w:tr>
      <w:tr w:rsidR="002E6E51" w14:paraId="5AA7E8B0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6491D6B7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E714E1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118D2E1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05EE517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3879E04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4C5C045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16DCF1D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AF6047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F0D6E57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14EE4AF" w14:textId="77777777" w:rsidR="002E6E51" w:rsidRDefault="002E6E51" w:rsidP="002E4F7E">
            <w:pPr>
              <w:pStyle w:val="34ff6"/>
            </w:pPr>
          </w:p>
        </w:tc>
      </w:tr>
      <w:tr w:rsidR="002E6E51" w14:paraId="1099F5AA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76967CFA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645893F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4AEE445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477EF41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224F53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74A24A1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26C0988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5B68678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65157D4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9A31643" w14:textId="77777777" w:rsidR="002E6E51" w:rsidRDefault="002E6E51" w:rsidP="002E4F7E">
            <w:pPr>
              <w:pStyle w:val="34ff6"/>
            </w:pPr>
          </w:p>
        </w:tc>
      </w:tr>
      <w:tr w:rsidR="002E6E51" w14:paraId="41773A7A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7D722EC1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078A491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F4E0B4B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0141411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D527F29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E4F71B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AE87231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271A228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C66D48B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FF47D49" w14:textId="77777777" w:rsidR="002E6E51" w:rsidRDefault="002E6E51" w:rsidP="002E4F7E">
            <w:pPr>
              <w:pStyle w:val="34ff6"/>
            </w:pPr>
          </w:p>
        </w:tc>
      </w:tr>
      <w:tr w:rsidR="002E6E51" w14:paraId="2F8040CA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160B35D0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71C17B9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BC6DFAA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77F2CDD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4E8E54A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5B11AE8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661F3A6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6CCF814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055E9C2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AF5B728" w14:textId="77777777" w:rsidR="002E6E51" w:rsidRDefault="002E6E51" w:rsidP="002E4F7E">
            <w:pPr>
              <w:pStyle w:val="34ff6"/>
            </w:pPr>
          </w:p>
        </w:tc>
      </w:tr>
      <w:tr w:rsidR="002E6E51" w14:paraId="3481D66D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66425541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9CD9095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E30622B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132F4BF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AE4173B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B5C1616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6C83A28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A6C0D82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E4F3388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F78B342" w14:textId="77777777" w:rsidR="002E6E51" w:rsidRDefault="002E6E51" w:rsidP="002E4F7E">
            <w:pPr>
              <w:pStyle w:val="34ff6"/>
            </w:pPr>
          </w:p>
        </w:tc>
      </w:tr>
      <w:tr w:rsidR="002E6E51" w14:paraId="56CDF1E5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740BD934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5989648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9C9FB55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4BBC80A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2F61182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0A74F5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D358E7A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A7D65C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3D73A99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2EFDBBE" w14:textId="77777777" w:rsidR="002E6E51" w:rsidRDefault="002E6E51" w:rsidP="002E4F7E">
            <w:pPr>
              <w:pStyle w:val="34ff6"/>
            </w:pPr>
          </w:p>
        </w:tc>
      </w:tr>
      <w:tr w:rsidR="002E6E51" w14:paraId="58819F71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35C5D148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0FA9100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799584F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0DDA817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2865416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65483FE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358835D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B44353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F87BE5D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9ECF40" w14:textId="77777777" w:rsidR="002E6E51" w:rsidRDefault="002E6E51" w:rsidP="002E4F7E">
            <w:pPr>
              <w:pStyle w:val="34ff6"/>
            </w:pPr>
          </w:p>
        </w:tc>
      </w:tr>
      <w:tr w:rsidR="002E6E51" w14:paraId="2F21D402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7FCEA00B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4DEB8B6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F60FB8D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9F3D78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605F7FD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07851E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18AB26E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0EBFA68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7F23674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21FF5B4" w14:textId="77777777" w:rsidR="002E6E51" w:rsidRDefault="002E6E51" w:rsidP="002E4F7E">
            <w:pPr>
              <w:pStyle w:val="34ff6"/>
            </w:pPr>
          </w:p>
        </w:tc>
      </w:tr>
      <w:tr w:rsidR="002E6E51" w14:paraId="31487CED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3FCF0D7E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5458088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6608825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053C9C2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96FFAE8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F9718C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785C47A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CF5423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DB980F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8654D05" w14:textId="77777777" w:rsidR="002E6E51" w:rsidRDefault="002E6E51" w:rsidP="002E4F7E">
            <w:pPr>
              <w:pStyle w:val="34ff6"/>
            </w:pPr>
          </w:p>
        </w:tc>
      </w:tr>
      <w:tr w:rsidR="002E6E51" w14:paraId="4CFC571B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44ED6E35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3A9C67C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3307E15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661A8D8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B974FAC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D844F1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1D981A9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4FD50A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1AC8D4A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3B54A9E" w14:textId="77777777" w:rsidR="002E6E51" w:rsidRDefault="002E6E51" w:rsidP="002E4F7E">
            <w:pPr>
              <w:pStyle w:val="34ff6"/>
            </w:pPr>
          </w:p>
        </w:tc>
      </w:tr>
      <w:tr w:rsidR="002E6E51" w14:paraId="346ECB48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07A67A22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8A81D3B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47620BA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2D22D34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41CEF1F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50E39D3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DCD2B04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F830B7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671A47D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0C0183E" w14:textId="77777777" w:rsidR="002E6E51" w:rsidRDefault="002E6E51" w:rsidP="002E4F7E">
            <w:pPr>
              <w:pStyle w:val="34ff6"/>
            </w:pPr>
          </w:p>
        </w:tc>
      </w:tr>
      <w:tr w:rsidR="002E6E51" w14:paraId="716A5774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19794AF2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D3CEBD2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52FC331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45FD17F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AF4AC6F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787FA1C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92F192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4A2903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E1409B2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1C4AE96" w14:textId="77777777" w:rsidR="002E6E51" w:rsidRDefault="002E6E51" w:rsidP="002E4F7E">
            <w:pPr>
              <w:pStyle w:val="34ff6"/>
            </w:pPr>
          </w:p>
        </w:tc>
      </w:tr>
      <w:tr w:rsidR="002E6E51" w14:paraId="61839829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17A9E85E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C4425DA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D6D15E2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CED31FB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2A32A79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8A137F3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BEC56DF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4CD6A94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77E60C5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6533777" w14:textId="77777777" w:rsidR="002E6E51" w:rsidRDefault="002E6E51" w:rsidP="002E4F7E">
            <w:pPr>
              <w:pStyle w:val="34ff6"/>
            </w:pPr>
          </w:p>
        </w:tc>
      </w:tr>
      <w:tr w:rsidR="002E6E51" w14:paraId="58E34AFC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1071451F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4758323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B34BD7E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1565435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7E92907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D7DF16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29649B9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A972C6D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49032DB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AFBCC8E" w14:textId="77777777" w:rsidR="002E6E51" w:rsidRDefault="002E6E51" w:rsidP="002E4F7E">
            <w:pPr>
              <w:pStyle w:val="34ff6"/>
            </w:pPr>
          </w:p>
        </w:tc>
      </w:tr>
      <w:tr w:rsidR="002E6E51" w14:paraId="1A5574BC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22C098DD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1B51EAA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C664B6E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B689579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63B2CFC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73973EC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220FD4E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6A24146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9AEED27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6CCD007" w14:textId="77777777" w:rsidR="002E6E51" w:rsidRDefault="002E6E51" w:rsidP="002E4F7E">
            <w:pPr>
              <w:pStyle w:val="34ff6"/>
            </w:pPr>
          </w:p>
        </w:tc>
      </w:tr>
      <w:tr w:rsidR="002E6E51" w14:paraId="4FC5EB9E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5B6C221E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E65C039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08C370F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E28E097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13CC5CB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37CBFEC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3DB8149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6FBA6B9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F37D73C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C48CBF9" w14:textId="77777777" w:rsidR="002E6E51" w:rsidRDefault="002E6E51" w:rsidP="002E4F7E">
            <w:pPr>
              <w:pStyle w:val="34ff6"/>
            </w:pPr>
          </w:p>
        </w:tc>
      </w:tr>
      <w:tr w:rsidR="002E6E51" w14:paraId="618DB517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76ECF645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BB0A827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2FE05F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EBF6E43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0F5BA56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DFA3F58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45D0575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FA74852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F8E646E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4AFA65B" w14:textId="77777777" w:rsidR="002E6E51" w:rsidRDefault="002E6E51" w:rsidP="002E4F7E">
            <w:pPr>
              <w:pStyle w:val="34ff6"/>
            </w:pPr>
          </w:p>
        </w:tc>
      </w:tr>
      <w:tr w:rsidR="002E6E51" w14:paraId="6A69A944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146930DD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2844B47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848B716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8A4AE18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0B7A629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06E4BC3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25D3BA7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DC637E8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85B88A3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A95A863" w14:textId="77777777" w:rsidR="002E6E51" w:rsidRDefault="002E6E51" w:rsidP="002E4F7E">
            <w:pPr>
              <w:pStyle w:val="34ff6"/>
            </w:pPr>
          </w:p>
        </w:tc>
      </w:tr>
      <w:tr w:rsidR="002E6E51" w14:paraId="379A945F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728F8498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6DEB4D5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8CBFB5D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476EA2A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1021CC2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9160D9A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E149F97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83B4B1C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5BD3030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5EE720F" w14:textId="77777777" w:rsidR="002E6E51" w:rsidRDefault="002E6E51" w:rsidP="002E4F7E">
            <w:pPr>
              <w:pStyle w:val="34ff6"/>
            </w:pPr>
          </w:p>
        </w:tc>
      </w:tr>
      <w:tr w:rsidR="002E6E51" w14:paraId="41698146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403AE212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DFF930C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0B90A47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5CC143F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1316F2E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0831DB0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116CAF1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746FDF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7F47C48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9508776" w14:textId="77777777" w:rsidR="002E6E51" w:rsidRDefault="002E6E51" w:rsidP="002E4F7E">
            <w:pPr>
              <w:pStyle w:val="34ff6"/>
            </w:pPr>
          </w:p>
        </w:tc>
      </w:tr>
      <w:tr w:rsidR="002E6E51" w14:paraId="48DAF1C1" w14:textId="77777777" w:rsidTr="00B467C8">
        <w:trPr>
          <w:trHeight w:val="454"/>
        </w:trPr>
        <w:tc>
          <w:tcPr>
            <w:tcW w:w="518" w:type="dxa"/>
            <w:vAlign w:val="center"/>
          </w:tcPr>
          <w:p w14:paraId="0791383E" w14:textId="77777777" w:rsidR="002E6E51" w:rsidRDefault="002E6E51" w:rsidP="002E4F7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92765E2" w14:textId="77777777" w:rsidR="002E6E51" w:rsidRDefault="002E6E51" w:rsidP="002E4F7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77C7442" w14:textId="77777777" w:rsidR="002E6E51" w:rsidRDefault="002E6E51" w:rsidP="002E4F7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C84C3B1" w14:textId="77777777" w:rsidR="002E6E51" w:rsidRDefault="002E6E51" w:rsidP="002E4F7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C545496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3DDEEE" w14:textId="77777777" w:rsidR="002E6E51" w:rsidRDefault="002E6E51" w:rsidP="002E4F7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29DFB2D" w14:textId="77777777" w:rsidR="002E6E51" w:rsidRDefault="002E6E51" w:rsidP="002E4F7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1B98EFF" w14:textId="77777777" w:rsidR="002E6E51" w:rsidRDefault="002E6E51" w:rsidP="002E4F7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6AF6F1B" w14:textId="77777777" w:rsidR="002E6E51" w:rsidRDefault="002E6E51" w:rsidP="002E4F7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3463E90" w14:textId="77777777" w:rsidR="002E6E51" w:rsidRDefault="002E6E51" w:rsidP="002E4F7E">
            <w:pPr>
              <w:pStyle w:val="34ff6"/>
            </w:pPr>
          </w:p>
        </w:tc>
      </w:tr>
    </w:tbl>
    <w:p w14:paraId="127951FB" w14:textId="77777777" w:rsidR="00AB28D5" w:rsidRPr="00AB28D5" w:rsidRDefault="00AB28D5" w:rsidP="002E4F7E">
      <w:pPr>
        <w:pStyle w:val="34fffa"/>
      </w:pPr>
    </w:p>
    <w:sectPr w:rsidR="00AB28D5" w:rsidRPr="00AB28D5" w:rsidSect="00375A85">
      <w:pgSz w:w="11906" w:h="16838" w:code="9"/>
      <w:pgMar w:top="1134" w:right="567" w:bottom="851" w:left="1418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DDCBD" w14:textId="77777777" w:rsidR="0073491F" w:rsidRDefault="0073491F" w:rsidP="00AD0715">
      <w:r>
        <w:separator/>
      </w:r>
    </w:p>
    <w:p w14:paraId="4ADA1D85" w14:textId="77777777" w:rsidR="0073491F" w:rsidRDefault="0073491F" w:rsidP="00AD0715"/>
  </w:endnote>
  <w:endnote w:type="continuationSeparator" w:id="0">
    <w:p w14:paraId="4316000C" w14:textId="77777777" w:rsidR="0073491F" w:rsidRDefault="0073491F" w:rsidP="00AD0715">
      <w:r>
        <w:continuationSeparator/>
      </w:r>
    </w:p>
    <w:p w14:paraId="3E0CB3B0" w14:textId="77777777" w:rsidR="0073491F" w:rsidRDefault="0073491F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7256590"/>
      <w:docPartObj>
        <w:docPartGallery w:val="Page Numbers (Bottom of Page)"/>
        <w:docPartUnique/>
      </w:docPartObj>
    </w:sdtPr>
    <w:sdtEndPr/>
    <w:sdtContent>
      <w:p w14:paraId="092ECF08" w14:textId="77777777" w:rsidR="0073491F" w:rsidRDefault="0073491F" w:rsidP="002E4F7E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4CE7">
          <w:rPr>
            <w:noProof/>
          </w:rPr>
          <w:t>2</w:t>
        </w:r>
        <w:r>
          <w:fldChar w:fldCharType="end"/>
        </w:r>
      </w:p>
    </w:sdtContent>
  </w:sdt>
  <w:p w14:paraId="63C922BF" w14:textId="77777777" w:rsidR="0073491F" w:rsidRDefault="0073491F" w:rsidP="002E4F7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F09F5" w14:textId="77777777" w:rsidR="0073491F" w:rsidRDefault="0073491F" w:rsidP="00AD0715">
      <w:r>
        <w:separator/>
      </w:r>
    </w:p>
    <w:p w14:paraId="0FFDCFA1" w14:textId="77777777" w:rsidR="0073491F" w:rsidRDefault="0073491F" w:rsidP="00AD0715"/>
  </w:footnote>
  <w:footnote w:type="continuationSeparator" w:id="0">
    <w:p w14:paraId="4E55968B" w14:textId="77777777" w:rsidR="0073491F" w:rsidRDefault="0073491F" w:rsidP="00AD0715">
      <w:r>
        <w:continuationSeparator/>
      </w:r>
    </w:p>
    <w:p w14:paraId="447D27FD" w14:textId="77777777" w:rsidR="0073491F" w:rsidRDefault="0073491F" w:rsidP="00AD0715"/>
  </w:footnote>
  <w:footnote w:id="1">
    <w:p w14:paraId="69B71809" w14:textId="77777777" w:rsidR="0073491F" w:rsidRDefault="0073491F" w:rsidP="002E4F7E">
      <w:pPr>
        <w:pStyle w:val="a5"/>
      </w:pPr>
      <w:r>
        <w:rPr>
          <w:rStyle w:val="a9"/>
        </w:rPr>
        <w:footnoteRef/>
      </w:r>
      <w:r>
        <w:t xml:space="preserve"> </w:t>
      </w:r>
      <w:r w:rsidRPr="00442EB5">
        <w:t>ГОСТ 15150-69 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 (с Изменениями 1, 2, 3, 4, 5).</w:t>
      </w:r>
    </w:p>
  </w:footnote>
  <w:footnote w:id="2">
    <w:p w14:paraId="3021F620" w14:textId="77777777" w:rsidR="0073491F" w:rsidRPr="00EC3A7B" w:rsidRDefault="0073491F">
      <w:pPr>
        <w:pStyle w:val="a5"/>
      </w:pPr>
      <w:r>
        <w:rPr>
          <w:rStyle w:val="a9"/>
        </w:rPr>
        <w:footnoteRef/>
      </w:r>
      <w:r>
        <w:t xml:space="preserve"> Правила устройства электроустановок (ПУЭ). Седьмое </w:t>
      </w:r>
      <w:proofErr w:type="gramStart"/>
      <w:r>
        <w:t>издание .</w:t>
      </w:r>
      <w:proofErr w:type="gramEnd"/>
    </w:p>
  </w:footnote>
  <w:footnote w:id="3">
    <w:p w14:paraId="21EBEFD6" w14:textId="77777777" w:rsidR="0073491F" w:rsidRDefault="0073491F">
      <w:pPr>
        <w:pStyle w:val="a5"/>
      </w:pPr>
      <w:r>
        <w:rPr>
          <w:rStyle w:val="a9"/>
        </w:rPr>
        <w:footnoteRef/>
      </w:r>
      <w:r>
        <w:t xml:space="preserve"> </w:t>
      </w:r>
      <w:r>
        <w:rPr>
          <w:szCs w:val="18"/>
        </w:rPr>
        <w:t xml:space="preserve">Приказ Минтруда России от 15.12.2020 N 903н «Об утверждении правил по охране труда при эксплуатации </w:t>
      </w:r>
      <w:proofErr w:type="gramStart"/>
      <w:r>
        <w:rPr>
          <w:szCs w:val="18"/>
        </w:rPr>
        <w:t xml:space="preserve">электроустановок» </w:t>
      </w:r>
      <w:r>
        <w:t xml:space="preserve"> .</w:t>
      </w:r>
      <w:proofErr w:type="gram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6263C" w14:textId="3A72DCFE" w:rsidR="0073491F" w:rsidRPr="0066037E" w:rsidRDefault="0073491F" w:rsidP="002E4F7E">
    <w:pPr>
      <w:pStyle w:val="34f5"/>
    </w:pPr>
    <w:r w:rsidRPr="0066037E">
      <w:fldChar w:fldCharType="begin"/>
    </w:r>
    <w:r w:rsidRPr="0066037E">
      <w:instrText xml:space="preserve"> DOCPROPERTY  </w:instrText>
    </w:r>
    <w:r w:rsidRPr="0066037E">
      <w:rPr>
        <w:highlight w:val="lightGray"/>
      </w:rPr>
      <w:instrText>обозначение</w:instrText>
    </w:r>
    <w:r w:rsidRPr="0066037E">
      <w:instrText xml:space="preserve">_документа  \* MERGEFORMAT </w:instrText>
    </w:r>
    <w:r w:rsidRPr="0066037E">
      <w:fldChar w:fldCharType="separate"/>
    </w:r>
    <w:r w:rsidR="002C318F" w:rsidRPr="002C318F">
      <w:rPr>
        <w:color w:val="000000"/>
        <w:lang w:eastAsia="ru-RU"/>
      </w:rPr>
      <w:t xml:space="preserve"> </w:t>
    </w:r>
    <w:r w:rsidR="002C318F" w:rsidRPr="002C318F">
      <w:t>412768098</w:t>
    </w:r>
    <w:r w:rsidRPr="0066037E">
      <w:t>.</w:t>
    </w:r>
    <w:r w:rsidRPr="0066037E">
      <w:rPr>
        <w:color w:val="000000"/>
      </w:rPr>
      <w:t>425750.</w:t>
    </w:r>
    <w:r w:rsidRPr="0066037E">
      <w:t>001.01</w:t>
    </w:r>
    <w:r w:rsidRPr="0066037E">
      <w:fldChar w:fldCharType="end"/>
    </w:r>
    <w:r w:rsidRPr="0066037E">
      <w:t>. ТО</w:t>
    </w:r>
  </w:p>
  <w:p w14:paraId="1FF5B719" w14:textId="77777777" w:rsidR="0073491F" w:rsidRDefault="0073491F" w:rsidP="002E4F7E">
    <w:pPr>
      <w:pStyle w:val="aa"/>
    </w:pPr>
  </w:p>
  <w:p w14:paraId="307DF1C1" w14:textId="77777777" w:rsidR="0073491F" w:rsidRDefault="0073491F" w:rsidP="002E4F7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68927" w14:textId="77777777" w:rsidR="0073491F" w:rsidRDefault="0073491F" w:rsidP="002E4F7E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AD8045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45823"/>
    <w:multiLevelType w:val="hybridMultilevel"/>
    <w:tmpl w:val="AF02956C"/>
    <w:lvl w:ilvl="0" w:tplc="D76A94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06D55B2"/>
    <w:multiLevelType w:val="hybridMultilevel"/>
    <w:tmpl w:val="B0AEB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2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3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74162B"/>
    <w:multiLevelType w:val="multilevel"/>
    <w:tmpl w:val="2EBC3D62"/>
    <w:styleLink w:val="a0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9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0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-709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-709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-709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4BF20D2"/>
    <w:multiLevelType w:val="multilevel"/>
    <w:tmpl w:val="8960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830174">
    <w:abstractNumId w:val="27"/>
  </w:num>
  <w:num w:numId="2" w16cid:durableId="723287706">
    <w:abstractNumId w:val="25"/>
  </w:num>
  <w:num w:numId="3" w16cid:durableId="770051900">
    <w:abstractNumId w:val="23"/>
  </w:num>
  <w:num w:numId="4" w16cid:durableId="957488469">
    <w:abstractNumId w:val="2"/>
  </w:num>
  <w:num w:numId="5" w16cid:durableId="398016424">
    <w:abstractNumId w:val="15"/>
  </w:num>
  <w:num w:numId="6" w16cid:durableId="700014636">
    <w:abstractNumId w:val="5"/>
  </w:num>
  <w:num w:numId="7" w16cid:durableId="436678888">
    <w:abstractNumId w:val="19"/>
  </w:num>
  <w:num w:numId="8" w16cid:durableId="187646585">
    <w:abstractNumId w:val="18"/>
  </w:num>
  <w:num w:numId="9" w16cid:durableId="1151671821">
    <w:abstractNumId w:val="13"/>
  </w:num>
  <w:num w:numId="10" w16cid:durableId="876552943">
    <w:abstractNumId w:val="29"/>
    <w:lvlOverride w:ilvl="0">
      <w:startOverride w:val="1"/>
    </w:lvlOverride>
  </w:num>
  <w:num w:numId="11" w16cid:durableId="1927499999">
    <w:abstractNumId w:val="3"/>
    <w:lvlOverride w:ilvl="0">
      <w:startOverride w:val="1"/>
    </w:lvlOverride>
  </w:num>
  <w:num w:numId="12" w16cid:durableId="1338734286">
    <w:abstractNumId w:val="22"/>
  </w:num>
  <w:num w:numId="13" w16cid:durableId="682904725">
    <w:abstractNumId w:val="1"/>
  </w:num>
  <w:num w:numId="14" w16cid:durableId="2013338294">
    <w:abstractNumId w:val="26"/>
  </w:num>
  <w:num w:numId="15" w16cid:durableId="256711924">
    <w:abstractNumId w:val="7"/>
  </w:num>
  <w:num w:numId="16" w16cid:durableId="911279032">
    <w:abstractNumId w:val="30"/>
  </w:num>
  <w:num w:numId="17" w16cid:durableId="1361517191">
    <w:abstractNumId w:val="17"/>
  </w:num>
  <w:num w:numId="18" w16cid:durableId="916742950">
    <w:abstractNumId w:val="21"/>
  </w:num>
  <w:num w:numId="19" w16cid:durableId="134246806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7849495">
    <w:abstractNumId w:val="24"/>
    <w:lvlOverride w:ilvl="0">
      <w:startOverride w:val="1"/>
    </w:lvlOverride>
  </w:num>
  <w:num w:numId="21" w16cid:durableId="2019847868">
    <w:abstractNumId w:val="16"/>
  </w:num>
  <w:num w:numId="22" w16cid:durableId="1493326987">
    <w:abstractNumId w:val="12"/>
  </w:num>
  <w:num w:numId="23" w16cid:durableId="346489079">
    <w:abstractNumId w:val="3"/>
  </w:num>
  <w:num w:numId="24" w16cid:durableId="101326475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86408523">
    <w:abstractNumId w:val="26"/>
    <w:lvlOverride w:ilvl="0">
      <w:startOverride w:val="1"/>
    </w:lvlOverride>
  </w:num>
  <w:num w:numId="26" w16cid:durableId="1910847022">
    <w:abstractNumId w:val="8"/>
  </w:num>
  <w:num w:numId="27" w16cid:durableId="2012217966">
    <w:abstractNumId w:val="11"/>
  </w:num>
  <w:num w:numId="28" w16cid:durableId="1564488955">
    <w:abstractNumId w:val="17"/>
    <w:lvlOverride w:ilvl="0">
      <w:startOverride w:val="1"/>
    </w:lvlOverride>
  </w:num>
  <w:num w:numId="29" w16cid:durableId="1986664889">
    <w:abstractNumId w:val="29"/>
  </w:num>
  <w:num w:numId="30" w16cid:durableId="610089000">
    <w:abstractNumId w:val="10"/>
  </w:num>
  <w:num w:numId="31" w16cid:durableId="988098969">
    <w:abstractNumId w:val="9"/>
  </w:num>
  <w:num w:numId="32" w16cid:durableId="1855613122">
    <w:abstractNumId w:val="20"/>
  </w:num>
  <w:num w:numId="33" w16cid:durableId="853495609">
    <w:abstractNumId w:val="6"/>
  </w:num>
  <w:num w:numId="34" w16cid:durableId="117869417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99698719">
    <w:abstractNumId w:val="28"/>
  </w:num>
  <w:num w:numId="36" w16cid:durableId="1999261584">
    <w:abstractNumId w:val="4"/>
  </w:num>
  <w:num w:numId="37" w16cid:durableId="1811900739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B5"/>
    <w:rsid w:val="000006EA"/>
    <w:rsid w:val="00000E9E"/>
    <w:rsid w:val="000015AE"/>
    <w:rsid w:val="0000296B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29D"/>
    <w:rsid w:val="000244EC"/>
    <w:rsid w:val="0002724A"/>
    <w:rsid w:val="000273CD"/>
    <w:rsid w:val="00027F35"/>
    <w:rsid w:val="000307C3"/>
    <w:rsid w:val="00030F40"/>
    <w:rsid w:val="00031841"/>
    <w:rsid w:val="00032A3D"/>
    <w:rsid w:val="00032B42"/>
    <w:rsid w:val="000331E2"/>
    <w:rsid w:val="00034037"/>
    <w:rsid w:val="000348E0"/>
    <w:rsid w:val="00035903"/>
    <w:rsid w:val="000361C2"/>
    <w:rsid w:val="0003648D"/>
    <w:rsid w:val="000376F6"/>
    <w:rsid w:val="000378F9"/>
    <w:rsid w:val="00037995"/>
    <w:rsid w:val="0004091C"/>
    <w:rsid w:val="00040DB6"/>
    <w:rsid w:val="000425EA"/>
    <w:rsid w:val="000432A0"/>
    <w:rsid w:val="00044633"/>
    <w:rsid w:val="0004472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6E3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673A5"/>
    <w:rsid w:val="0007283C"/>
    <w:rsid w:val="00073100"/>
    <w:rsid w:val="00075767"/>
    <w:rsid w:val="00075C1C"/>
    <w:rsid w:val="00076391"/>
    <w:rsid w:val="000767D9"/>
    <w:rsid w:val="00076924"/>
    <w:rsid w:val="00076C83"/>
    <w:rsid w:val="00076F9C"/>
    <w:rsid w:val="00080585"/>
    <w:rsid w:val="00081223"/>
    <w:rsid w:val="00081C81"/>
    <w:rsid w:val="00082CF6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49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19AB"/>
    <w:rsid w:val="000B2CF7"/>
    <w:rsid w:val="000B38C9"/>
    <w:rsid w:val="000B40E9"/>
    <w:rsid w:val="000B425F"/>
    <w:rsid w:val="000B4C77"/>
    <w:rsid w:val="000B53E3"/>
    <w:rsid w:val="000B59BB"/>
    <w:rsid w:val="000B737A"/>
    <w:rsid w:val="000C0B23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D6C03"/>
    <w:rsid w:val="000E05F1"/>
    <w:rsid w:val="000E164A"/>
    <w:rsid w:val="000E1994"/>
    <w:rsid w:val="000E1F0B"/>
    <w:rsid w:val="000E24C7"/>
    <w:rsid w:val="000E2971"/>
    <w:rsid w:val="000E3256"/>
    <w:rsid w:val="000E346A"/>
    <w:rsid w:val="000E3B22"/>
    <w:rsid w:val="000E4C2B"/>
    <w:rsid w:val="000E5463"/>
    <w:rsid w:val="000E5885"/>
    <w:rsid w:val="000E5ECA"/>
    <w:rsid w:val="000E60AA"/>
    <w:rsid w:val="000E6675"/>
    <w:rsid w:val="000E6976"/>
    <w:rsid w:val="000E7585"/>
    <w:rsid w:val="000F154D"/>
    <w:rsid w:val="000F1A35"/>
    <w:rsid w:val="000F341C"/>
    <w:rsid w:val="000F3C15"/>
    <w:rsid w:val="000F6136"/>
    <w:rsid w:val="000F636F"/>
    <w:rsid w:val="000F669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2629"/>
    <w:rsid w:val="00133E0C"/>
    <w:rsid w:val="001351B8"/>
    <w:rsid w:val="00135CB3"/>
    <w:rsid w:val="00136239"/>
    <w:rsid w:val="00136323"/>
    <w:rsid w:val="00140127"/>
    <w:rsid w:val="0014018E"/>
    <w:rsid w:val="00142D91"/>
    <w:rsid w:val="00143B4D"/>
    <w:rsid w:val="001476DC"/>
    <w:rsid w:val="001478DB"/>
    <w:rsid w:val="00147B49"/>
    <w:rsid w:val="00152844"/>
    <w:rsid w:val="001530EB"/>
    <w:rsid w:val="001549A0"/>
    <w:rsid w:val="001550E8"/>
    <w:rsid w:val="00155154"/>
    <w:rsid w:val="001552D3"/>
    <w:rsid w:val="00155C2A"/>
    <w:rsid w:val="00156F45"/>
    <w:rsid w:val="00157E36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288D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3C9A"/>
    <w:rsid w:val="00184C6E"/>
    <w:rsid w:val="001866A2"/>
    <w:rsid w:val="00186CF1"/>
    <w:rsid w:val="00186D9F"/>
    <w:rsid w:val="00190488"/>
    <w:rsid w:val="001906D1"/>
    <w:rsid w:val="00190DC1"/>
    <w:rsid w:val="0019151D"/>
    <w:rsid w:val="001923B5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770"/>
    <w:rsid w:val="001A3AA0"/>
    <w:rsid w:val="001A3B3F"/>
    <w:rsid w:val="001A4CEC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B7B"/>
    <w:rsid w:val="001D3E16"/>
    <w:rsid w:val="001D448A"/>
    <w:rsid w:val="001D5B6A"/>
    <w:rsid w:val="001D67D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5B01"/>
    <w:rsid w:val="001F676E"/>
    <w:rsid w:val="00200649"/>
    <w:rsid w:val="00201651"/>
    <w:rsid w:val="00201C46"/>
    <w:rsid w:val="0020202F"/>
    <w:rsid w:val="0020282A"/>
    <w:rsid w:val="00204D0D"/>
    <w:rsid w:val="00205A10"/>
    <w:rsid w:val="00205E67"/>
    <w:rsid w:val="00207008"/>
    <w:rsid w:val="002075A0"/>
    <w:rsid w:val="00210AF4"/>
    <w:rsid w:val="00210D89"/>
    <w:rsid w:val="0021189F"/>
    <w:rsid w:val="00212314"/>
    <w:rsid w:val="002138C8"/>
    <w:rsid w:val="00213CD6"/>
    <w:rsid w:val="00213D35"/>
    <w:rsid w:val="00215961"/>
    <w:rsid w:val="00215ADC"/>
    <w:rsid w:val="00220381"/>
    <w:rsid w:val="0022057E"/>
    <w:rsid w:val="00221122"/>
    <w:rsid w:val="002225C6"/>
    <w:rsid w:val="00224EE4"/>
    <w:rsid w:val="00225688"/>
    <w:rsid w:val="002266E7"/>
    <w:rsid w:val="00230333"/>
    <w:rsid w:val="00232ABC"/>
    <w:rsid w:val="00233899"/>
    <w:rsid w:val="00233A98"/>
    <w:rsid w:val="00233D57"/>
    <w:rsid w:val="00237982"/>
    <w:rsid w:val="002408FE"/>
    <w:rsid w:val="00240E43"/>
    <w:rsid w:val="002418BE"/>
    <w:rsid w:val="00242490"/>
    <w:rsid w:val="00242DED"/>
    <w:rsid w:val="00244A20"/>
    <w:rsid w:val="002452A7"/>
    <w:rsid w:val="002456CA"/>
    <w:rsid w:val="00245C5C"/>
    <w:rsid w:val="0024620D"/>
    <w:rsid w:val="0024630B"/>
    <w:rsid w:val="00246F1C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5273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7FD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2E52"/>
    <w:rsid w:val="0029351B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1203"/>
    <w:rsid w:val="002B2761"/>
    <w:rsid w:val="002B3A64"/>
    <w:rsid w:val="002B3E72"/>
    <w:rsid w:val="002B4251"/>
    <w:rsid w:val="002B5488"/>
    <w:rsid w:val="002B54D3"/>
    <w:rsid w:val="002B584C"/>
    <w:rsid w:val="002B5911"/>
    <w:rsid w:val="002B7FB3"/>
    <w:rsid w:val="002C0884"/>
    <w:rsid w:val="002C0B33"/>
    <w:rsid w:val="002C1636"/>
    <w:rsid w:val="002C318F"/>
    <w:rsid w:val="002C35B5"/>
    <w:rsid w:val="002C370B"/>
    <w:rsid w:val="002C3ABA"/>
    <w:rsid w:val="002C3BE4"/>
    <w:rsid w:val="002C5071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2058"/>
    <w:rsid w:val="002E3B85"/>
    <w:rsid w:val="002E3B8A"/>
    <w:rsid w:val="002E46EB"/>
    <w:rsid w:val="002E4CD3"/>
    <w:rsid w:val="002E4F7E"/>
    <w:rsid w:val="002E6D47"/>
    <w:rsid w:val="002E6E51"/>
    <w:rsid w:val="002E7645"/>
    <w:rsid w:val="002F1BE0"/>
    <w:rsid w:val="002F2317"/>
    <w:rsid w:val="002F2815"/>
    <w:rsid w:val="002F2A93"/>
    <w:rsid w:val="002F3300"/>
    <w:rsid w:val="002F583A"/>
    <w:rsid w:val="002F692F"/>
    <w:rsid w:val="002F6BFF"/>
    <w:rsid w:val="002F6D23"/>
    <w:rsid w:val="002F6E64"/>
    <w:rsid w:val="002F754C"/>
    <w:rsid w:val="00301A21"/>
    <w:rsid w:val="003028D2"/>
    <w:rsid w:val="00302F53"/>
    <w:rsid w:val="003034F9"/>
    <w:rsid w:val="00303608"/>
    <w:rsid w:val="00303BAA"/>
    <w:rsid w:val="0030487F"/>
    <w:rsid w:val="00306025"/>
    <w:rsid w:val="0030673A"/>
    <w:rsid w:val="00306AA4"/>
    <w:rsid w:val="0030700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3B07"/>
    <w:rsid w:val="00324BE0"/>
    <w:rsid w:val="00325B70"/>
    <w:rsid w:val="00325BCF"/>
    <w:rsid w:val="003266A7"/>
    <w:rsid w:val="0032763C"/>
    <w:rsid w:val="003305DE"/>
    <w:rsid w:val="003313FE"/>
    <w:rsid w:val="00334980"/>
    <w:rsid w:val="00335A84"/>
    <w:rsid w:val="00337B8E"/>
    <w:rsid w:val="003406A5"/>
    <w:rsid w:val="00342C00"/>
    <w:rsid w:val="00343090"/>
    <w:rsid w:val="003438E1"/>
    <w:rsid w:val="00345028"/>
    <w:rsid w:val="003454B5"/>
    <w:rsid w:val="00345A08"/>
    <w:rsid w:val="0034723F"/>
    <w:rsid w:val="003473F4"/>
    <w:rsid w:val="00347933"/>
    <w:rsid w:val="00350B2F"/>
    <w:rsid w:val="003539F4"/>
    <w:rsid w:val="00354AB2"/>
    <w:rsid w:val="00355890"/>
    <w:rsid w:val="00355C99"/>
    <w:rsid w:val="00356B00"/>
    <w:rsid w:val="00357C6A"/>
    <w:rsid w:val="003602D3"/>
    <w:rsid w:val="00361139"/>
    <w:rsid w:val="00361D3F"/>
    <w:rsid w:val="00361D68"/>
    <w:rsid w:val="0036201B"/>
    <w:rsid w:val="00363374"/>
    <w:rsid w:val="003640A9"/>
    <w:rsid w:val="0036435C"/>
    <w:rsid w:val="0036481C"/>
    <w:rsid w:val="0036582E"/>
    <w:rsid w:val="00370F07"/>
    <w:rsid w:val="003722C8"/>
    <w:rsid w:val="00373583"/>
    <w:rsid w:val="00374140"/>
    <w:rsid w:val="00375211"/>
    <w:rsid w:val="003754DD"/>
    <w:rsid w:val="00375A85"/>
    <w:rsid w:val="00376A22"/>
    <w:rsid w:val="0038024E"/>
    <w:rsid w:val="0038171B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13CA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1D8B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0695"/>
    <w:rsid w:val="003D16D3"/>
    <w:rsid w:val="003D2635"/>
    <w:rsid w:val="003D371B"/>
    <w:rsid w:val="003D3E3C"/>
    <w:rsid w:val="003D48E7"/>
    <w:rsid w:val="003E0420"/>
    <w:rsid w:val="003E1270"/>
    <w:rsid w:val="003E1C94"/>
    <w:rsid w:val="003E1D35"/>
    <w:rsid w:val="003E56FD"/>
    <w:rsid w:val="003E6A23"/>
    <w:rsid w:val="003E76E7"/>
    <w:rsid w:val="003F175C"/>
    <w:rsid w:val="003F36F9"/>
    <w:rsid w:val="003F38DF"/>
    <w:rsid w:val="003F3953"/>
    <w:rsid w:val="003F3B23"/>
    <w:rsid w:val="003F43E4"/>
    <w:rsid w:val="003F462D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07CEE"/>
    <w:rsid w:val="0041185B"/>
    <w:rsid w:val="00411892"/>
    <w:rsid w:val="00411C85"/>
    <w:rsid w:val="004139B9"/>
    <w:rsid w:val="0041434D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49CE"/>
    <w:rsid w:val="004255CA"/>
    <w:rsid w:val="004261CD"/>
    <w:rsid w:val="00426EC9"/>
    <w:rsid w:val="00427749"/>
    <w:rsid w:val="004307E3"/>
    <w:rsid w:val="00431394"/>
    <w:rsid w:val="004324BE"/>
    <w:rsid w:val="004326EF"/>
    <w:rsid w:val="0043323C"/>
    <w:rsid w:val="00436B9A"/>
    <w:rsid w:val="00436C0E"/>
    <w:rsid w:val="00440711"/>
    <w:rsid w:val="00442EB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29A9"/>
    <w:rsid w:val="0046315C"/>
    <w:rsid w:val="00463BF0"/>
    <w:rsid w:val="00464542"/>
    <w:rsid w:val="0046616A"/>
    <w:rsid w:val="00466A8D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72C"/>
    <w:rsid w:val="00486868"/>
    <w:rsid w:val="00490673"/>
    <w:rsid w:val="004906BA"/>
    <w:rsid w:val="004909EB"/>
    <w:rsid w:val="0049163B"/>
    <w:rsid w:val="00491F5B"/>
    <w:rsid w:val="0049305F"/>
    <w:rsid w:val="0049334E"/>
    <w:rsid w:val="00493DC0"/>
    <w:rsid w:val="00494277"/>
    <w:rsid w:val="00495189"/>
    <w:rsid w:val="00495E7E"/>
    <w:rsid w:val="00495F4E"/>
    <w:rsid w:val="00496266"/>
    <w:rsid w:val="00496354"/>
    <w:rsid w:val="0049775E"/>
    <w:rsid w:val="004979BD"/>
    <w:rsid w:val="00497A46"/>
    <w:rsid w:val="004A1ED2"/>
    <w:rsid w:val="004A1FFC"/>
    <w:rsid w:val="004A27A1"/>
    <w:rsid w:val="004A3347"/>
    <w:rsid w:val="004A3647"/>
    <w:rsid w:val="004A383F"/>
    <w:rsid w:val="004A3B47"/>
    <w:rsid w:val="004A4CBC"/>
    <w:rsid w:val="004A6227"/>
    <w:rsid w:val="004A6FD9"/>
    <w:rsid w:val="004A7FBE"/>
    <w:rsid w:val="004B0F85"/>
    <w:rsid w:val="004B2655"/>
    <w:rsid w:val="004B2D72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2FF7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522"/>
    <w:rsid w:val="005008B8"/>
    <w:rsid w:val="0050090A"/>
    <w:rsid w:val="00500EED"/>
    <w:rsid w:val="005019EC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35D"/>
    <w:rsid w:val="00515549"/>
    <w:rsid w:val="00515D6C"/>
    <w:rsid w:val="00515E9A"/>
    <w:rsid w:val="00516371"/>
    <w:rsid w:val="00516E56"/>
    <w:rsid w:val="00520601"/>
    <w:rsid w:val="00520668"/>
    <w:rsid w:val="005218EB"/>
    <w:rsid w:val="00524273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6EAF"/>
    <w:rsid w:val="00547A26"/>
    <w:rsid w:val="00547B27"/>
    <w:rsid w:val="005508C9"/>
    <w:rsid w:val="00552371"/>
    <w:rsid w:val="00552C5E"/>
    <w:rsid w:val="0055312A"/>
    <w:rsid w:val="0055372E"/>
    <w:rsid w:val="005537B4"/>
    <w:rsid w:val="00553DE3"/>
    <w:rsid w:val="00553F4E"/>
    <w:rsid w:val="00554988"/>
    <w:rsid w:val="00554AFE"/>
    <w:rsid w:val="00555D04"/>
    <w:rsid w:val="00556E81"/>
    <w:rsid w:val="005618C4"/>
    <w:rsid w:val="00562461"/>
    <w:rsid w:val="005652DC"/>
    <w:rsid w:val="00565583"/>
    <w:rsid w:val="00565F5A"/>
    <w:rsid w:val="00566370"/>
    <w:rsid w:val="00566B48"/>
    <w:rsid w:val="00570136"/>
    <w:rsid w:val="005701FE"/>
    <w:rsid w:val="0057184E"/>
    <w:rsid w:val="00572AB8"/>
    <w:rsid w:val="00575A58"/>
    <w:rsid w:val="005809FD"/>
    <w:rsid w:val="0058102B"/>
    <w:rsid w:val="00581FD2"/>
    <w:rsid w:val="00582682"/>
    <w:rsid w:val="00583565"/>
    <w:rsid w:val="00585447"/>
    <w:rsid w:val="005861C8"/>
    <w:rsid w:val="00586D22"/>
    <w:rsid w:val="00587259"/>
    <w:rsid w:val="0058734C"/>
    <w:rsid w:val="00587635"/>
    <w:rsid w:val="00587DA1"/>
    <w:rsid w:val="00590115"/>
    <w:rsid w:val="0059161F"/>
    <w:rsid w:val="00591A81"/>
    <w:rsid w:val="00591D43"/>
    <w:rsid w:val="00592766"/>
    <w:rsid w:val="0059459C"/>
    <w:rsid w:val="0059465B"/>
    <w:rsid w:val="005963DD"/>
    <w:rsid w:val="0059702E"/>
    <w:rsid w:val="00597AF4"/>
    <w:rsid w:val="005A0095"/>
    <w:rsid w:val="005A21B8"/>
    <w:rsid w:val="005A2416"/>
    <w:rsid w:val="005A2E8A"/>
    <w:rsid w:val="005A3F1C"/>
    <w:rsid w:val="005A44C5"/>
    <w:rsid w:val="005A533E"/>
    <w:rsid w:val="005A7379"/>
    <w:rsid w:val="005A7FBD"/>
    <w:rsid w:val="005B07E5"/>
    <w:rsid w:val="005B08F8"/>
    <w:rsid w:val="005B0B1A"/>
    <w:rsid w:val="005B119F"/>
    <w:rsid w:val="005B1F8E"/>
    <w:rsid w:val="005B2AB3"/>
    <w:rsid w:val="005B2D37"/>
    <w:rsid w:val="005B2F79"/>
    <w:rsid w:val="005B3351"/>
    <w:rsid w:val="005C1444"/>
    <w:rsid w:val="005C1CFF"/>
    <w:rsid w:val="005C21E3"/>
    <w:rsid w:val="005C258A"/>
    <w:rsid w:val="005C358A"/>
    <w:rsid w:val="005C5A96"/>
    <w:rsid w:val="005C5CD8"/>
    <w:rsid w:val="005C733C"/>
    <w:rsid w:val="005D08B2"/>
    <w:rsid w:val="005D0980"/>
    <w:rsid w:val="005D1130"/>
    <w:rsid w:val="005D1378"/>
    <w:rsid w:val="005D1889"/>
    <w:rsid w:val="005D3C75"/>
    <w:rsid w:val="005D4AE2"/>
    <w:rsid w:val="005D4D23"/>
    <w:rsid w:val="005D5A2F"/>
    <w:rsid w:val="005D6C98"/>
    <w:rsid w:val="005E139D"/>
    <w:rsid w:val="005E207E"/>
    <w:rsid w:val="005E26A4"/>
    <w:rsid w:val="005E29E3"/>
    <w:rsid w:val="005E302B"/>
    <w:rsid w:val="005E38CF"/>
    <w:rsid w:val="005E4788"/>
    <w:rsid w:val="005E483F"/>
    <w:rsid w:val="005E4C84"/>
    <w:rsid w:val="005E6579"/>
    <w:rsid w:val="005E6F27"/>
    <w:rsid w:val="005E70A8"/>
    <w:rsid w:val="005E7421"/>
    <w:rsid w:val="005F0E6A"/>
    <w:rsid w:val="005F2F67"/>
    <w:rsid w:val="005F37EE"/>
    <w:rsid w:val="005F48B5"/>
    <w:rsid w:val="005F729A"/>
    <w:rsid w:val="005F761B"/>
    <w:rsid w:val="006004A4"/>
    <w:rsid w:val="00601A07"/>
    <w:rsid w:val="006020F5"/>
    <w:rsid w:val="00603DE8"/>
    <w:rsid w:val="00603DEC"/>
    <w:rsid w:val="00604C40"/>
    <w:rsid w:val="00606700"/>
    <w:rsid w:val="00606BBB"/>
    <w:rsid w:val="00606EB8"/>
    <w:rsid w:val="00611E1E"/>
    <w:rsid w:val="0061217B"/>
    <w:rsid w:val="006139E2"/>
    <w:rsid w:val="00613ECF"/>
    <w:rsid w:val="006140AB"/>
    <w:rsid w:val="00614999"/>
    <w:rsid w:val="00614DE0"/>
    <w:rsid w:val="00615B89"/>
    <w:rsid w:val="00615E0D"/>
    <w:rsid w:val="00620E91"/>
    <w:rsid w:val="00621CB4"/>
    <w:rsid w:val="0062224C"/>
    <w:rsid w:val="0062286D"/>
    <w:rsid w:val="00622F0D"/>
    <w:rsid w:val="00623140"/>
    <w:rsid w:val="00623B39"/>
    <w:rsid w:val="00624F4B"/>
    <w:rsid w:val="00625814"/>
    <w:rsid w:val="00625C62"/>
    <w:rsid w:val="006260D4"/>
    <w:rsid w:val="006314FE"/>
    <w:rsid w:val="00631585"/>
    <w:rsid w:val="00631791"/>
    <w:rsid w:val="00632A75"/>
    <w:rsid w:val="00633C27"/>
    <w:rsid w:val="006344D8"/>
    <w:rsid w:val="00634E5E"/>
    <w:rsid w:val="0063609E"/>
    <w:rsid w:val="006367F4"/>
    <w:rsid w:val="00640AEE"/>
    <w:rsid w:val="00640C81"/>
    <w:rsid w:val="00641895"/>
    <w:rsid w:val="00641E95"/>
    <w:rsid w:val="0064277A"/>
    <w:rsid w:val="006430BB"/>
    <w:rsid w:val="006434F6"/>
    <w:rsid w:val="00645508"/>
    <w:rsid w:val="00646966"/>
    <w:rsid w:val="00650080"/>
    <w:rsid w:val="00650C72"/>
    <w:rsid w:val="00650C94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57D0C"/>
    <w:rsid w:val="00660278"/>
    <w:rsid w:val="0066037E"/>
    <w:rsid w:val="006616C5"/>
    <w:rsid w:val="006644C9"/>
    <w:rsid w:val="00665539"/>
    <w:rsid w:val="0066567F"/>
    <w:rsid w:val="0066598D"/>
    <w:rsid w:val="00665F35"/>
    <w:rsid w:val="006660BB"/>
    <w:rsid w:val="00666AB1"/>
    <w:rsid w:val="00667288"/>
    <w:rsid w:val="00667CCF"/>
    <w:rsid w:val="006709CE"/>
    <w:rsid w:val="00673E44"/>
    <w:rsid w:val="00675468"/>
    <w:rsid w:val="00675870"/>
    <w:rsid w:val="00675B3B"/>
    <w:rsid w:val="0067649A"/>
    <w:rsid w:val="006770A0"/>
    <w:rsid w:val="00677668"/>
    <w:rsid w:val="00680EED"/>
    <w:rsid w:val="00682254"/>
    <w:rsid w:val="006830FA"/>
    <w:rsid w:val="00683D99"/>
    <w:rsid w:val="00685512"/>
    <w:rsid w:val="00685B5E"/>
    <w:rsid w:val="006865B3"/>
    <w:rsid w:val="0068727A"/>
    <w:rsid w:val="006873A0"/>
    <w:rsid w:val="00687BD9"/>
    <w:rsid w:val="0069117E"/>
    <w:rsid w:val="006917B3"/>
    <w:rsid w:val="0069276D"/>
    <w:rsid w:val="00694377"/>
    <w:rsid w:val="00694466"/>
    <w:rsid w:val="00694D01"/>
    <w:rsid w:val="006950ED"/>
    <w:rsid w:val="00697473"/>
    <w:rsid w:val="00697B87"/>
    <w:rsid w:val="006A03A5"/>
    <w:rsid w:val="006A28F3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5E6A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E6"/>
    <w:rsid w:val="006E18F8"/>
    <w:rsid w:val="006E22E4"/>
    <w:rsid w:val="006E4DAC"/>
    <w:rsid w:val="006E57A9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6FC5"/>
    <w:rsid w:val="006F7C87"/>
    <w:rsid w:val="007023C3"/>
    <w:rsid w:val="00702504"/>
    <w:rsid w:val="00703206"/>
    <w:rsid w:val="0070335A"/>
    <w:rsid w:val="00704B4F"/>
    <w:rsid w:val="007058CA"/>
    <w:rsid w:val="00705C40"/>
    <w:rsid w:val="007065DD"/>
    <w:rsid w:val="00710FD1"/>
    <w:rsid w:val="0071287A"/>
    <w:rsid w:val="007131F0"/>
    <w:rsid w:val="007144D0"/>
    <w:rsid w:val="00714F99"/>
    <w:rsid w:val="00715D42"/>
    <w:rsid w:val="00716811"/>
    <w:rsid w:val="00720340"/>
    <w:rsid w:val="00722326"/>
    <w:rsid w:val="00722B5D"/>
    <w:rsid w:val="007231EF"/>
    <w:rsid w:val="00723BCF"/>
    <w:rsid w:val="007245CB"/>
    <w:rsid w:val="00724CD9"/>
    <w:rsid w:val="007315BE"/>
    <w:rsid w:val="007315CC"/>
    <w:rsid w:val="0073305A"/>
    <w:rsid w:val="00733354"/>
    <w:rsid w:val="00733A88"/>
    <w:rsid w:val="00733C97"/>
    <w:rsid w:val="0073491F"/>
    <w:rsid w:val="007355DA"/>
    <w:rsid w:val="007400C4"/>
    <w:rsid w:val="00741163"/>
    <w:rsid w:val="0074625D"/>
    <w:rsid w:val="007473D3"/>
    <w:rsid w:val="00750020"/>
    <w:rsid w:val="00753D35"/>
    <w:rsid w:val="007547F9"/>
    <w:rsid w:val="0075689A"/>
    <w:rsid w:val="00756C91"/>
    <w:rsid w:val="00757392"/>
    <w:rsid w:val="0076071E"/>
    <w:rsid w:val="00762457"/>
    <w:rsid w:val="007624C6"/>
    <w:rsid w:val="00762BAA"/>
    <w:rsid w:val="00763A2F"/>
    <w:rsid w:val="0076425A"/>
    <w:rsid w:val="00765028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01A"/>
    <w:rsid w:val="007805C1"/>
    <w:rsid w:val="0078070E"/>
    <w:rsid w:val="0078230F"/>
    <w:rsid w:val="00782B6E"/>
    <w:rsid w:val="00783360"/>
    <w:rsid w:val="007849FB"/>
    <w:rsid w:val="007852E4"/>
    <w:rsid w:val="007854E1"/>
    <w:rsid w:val="00785A67"/>
    <w:rsid w:val="0078676E"/>
    <w:rsid w:val="00786B9B"/>
    <w:rsid w:val="007873EA"/>
    <w:rsid w:val="00790BE0"/>
    <w:rsid w:val="00791047"/>
    <w:rsid w:val="00791624"/>
    <w:rsid w:val="007918CF"/>
    <w:rsid w:val="00791DFA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57BD"/>
    <w:rsid w:val="007A6350"/>
    <w:rsid w:val="007A687A"/>
    <w:rsid w:val="007A6AA2"/>
    <w:rsid w:val="007A6D6A"/>
    <w:rsid w:val="007A754E"/>
    <w:rsid w:val="007A75FB"/>
    <w:rsid w:val="007B031F"/>
    <w:rsid w:val="007B20B2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C5BD1"/>
    <w:rsid w:val="007C5C4B"/>
    <w:rsid w:val="007D0522"/>
    <w:rsid w:val="007D1B61"/>
    <w:rsid w:val="007D2E8F"/>
    <w:rsid w:val="007D4F13"/>
    <w:rsid w:val="007D5BE5"/>
    <w:rsid w:val="007D748C"/>
    <w:rsid w:val="007E1202"/>
    <w:rsid w:val="007E4CE7"/>
    <w:rsid w:val="007E5D84"/>
    <w:rsid w:val="007E63EC"/>
    <w:rsid w:val="007E6B44"/>
    <w:rsid w:val="007F4719"/>
    <w:rsid w:val="007F545B"/>
    <w:rsid w:val="007F625C"/>
    <w:rsid w:val="007F6332"/>
    <w:rsid w:val="007F72E7"/>
    <w:rsid w:val="007F7667"/>
    <w:rsid w:val="007F7CFD"/>
    <w:rsid w:val="00802BC5"/>
    <w:rsid w:val="0080442A"/>
    <w:rsid w:val="00804B04"/>
    <w:rsid w:val="008067A1"/>
    <w:rsid w:val="00807F98"/>
    <w:rsid w:val="0081091D"/>
    <w:rsid w:val="00811BB5"/>
    <w:rsid w:val="00812EB3"/>
    <w:rsid w:val="00813031"/>
    <w:rsid w:val="008133A8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5A6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47A2"/>
    <w:rsid w:val="00846DF8"/>
    <w:rsid w:val="0085004F"/>
    <w:rsid w:val="00850C9B"/>
    <w:rsid w:val="008510B2"/>
    <w:rsid w:val="00851A4B"/>
    <w:rsid w:val="00852B70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3A31"/>
    <w:rsid w:val="00863AFE"/>
    <w:rsid w:val="00864CDE"/>
    <w:rsid w:val="0086562B"/>
    <w:rsid w:val="00865773"/>
    <w:rsid w:val="0086588A"/>
    <w:rsid w:val="00866486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1FC9"/>
    <w:rsid w:val="00882846"/>
    <w:rsid w:val="00883054"/>
    <w:rsid w:val="00883B09"/>
    <w:rsid w:val="008843AE"/>
    <w:rsid w:val="008851DB"/>
    <w:rsid w:val="00891710"/>
    <w:rsid w:val="00892C6E"/>
    <w:rsid w:val="008937AB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6EC9"/>
    <w:rsid w:val="008A72E5"/>
    <w:rsid w:val="008A7A55"/>
    <w:rsid w:val="008B0C5B"/>
    <w:rsid w:val="008B1A97"/>
    <w:rsid w:val="008B1E86"/>
    <w:rsid w:val="008B2735"/>
    <w:rsid w:val="008B28F2"/>
    <w:rsid w:val="008B34B1"/>
    <w:rsid w:val="008B4D5D"/>
    <w:rsid w:val="008B5579"/>
    <w:rsid w:val="008B5DCD"/>
    <w:rsid w:val="008B778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1FF4"/>
    <w:rsid w:val="008D2242"/>
    <w:rsid w:val="008D55DA"/>
    <w:rsid w:val="008D7990"/>
    <w:rsid w:val="008D79FD"/>
    <w:rsid w:val="008E094D"/>
    <w:rsid w:val="008E0B0E"/>
    <w:rsid w:val="008E165C"/>
    <w:rsid w:val="008E3473"/>
    <w:rsid w:val="008E3C7D"/>
    <w:rsid w:val="008E3E98"/>
    <w:rsid w:val="008E767A"/>
    <w:rsid w:val="008E7742"/>
    <w:rsid w:val="008F34AE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125"/>
    <w:rsid w:val="009024AF"/>
    <w:rsid w:val="009027BE"/>
    <w:rsid w:val="009028DD"/>
    <w:rsid w:val="00907477"/>
    <w:rsid w:val="0091073B"/>
    <w:rsid w:val="009107AF"/>
    <w:rsid w:val="00912AD3"/>
    <w:rsid w:val="0091372F"/>
    <w:rsid w:val="00915D14"/>
    <w:rsid w:val="009168F2"/>
    <w:rsid w:val="00920196"/>
    <w:rsid w:val="009203B7"/>
    <w:rsid w:val="0092073A"/>
    <w:rsid w:val="00921FEE"/>
    <w:rsid w:val="00922963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5A29"/>
    <w:rsid w:val="00936462"/>
    <w:rsid w:val="00940460"/>
    <w:rsid w:val="00940B14"/>
    <w:rsid w:val="00941129"/>
    <w:rsid w:val="009436DB"/>
    <w:rsid w:val="00944F90"/>
    <w:rsid w:val="00945381"/>
    <w:rsid w:val="00946D05"/>
    <w:rsid w:val="0094778E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2C95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67"/>
    <w:rsid w:val="00983391"/>
    <w:rsid w:val="0098339D"/>
    <w:rsid w:val="0098452A"/>
    <w:rsid w:val="0098667B"/>
    <w:rsid w:val="009866DE"/>
    <w:rsid w:val="00986FCC"/>
    <w:rsid w:val="009877EC"/>
    <w:rsid w:val="0099021F"/>
    <w:rsid w:val="00990D10"/>
    <w:rsid w:val="00990F3A"/>
    <w:rsid w:val="00991909"/>
    <w:rsid w:val="009926D1"/>
    <w:rsid w:val="009932E3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0D9C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333A"/>
    <w:rsid w:val="009C3ACD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0B2"/>
    <w:rsid w:val="009D7AE4"/>
    <w:rsid w:val="009D7CB7"/>
    <w:rsid w:val="009E18FD"/>
    <w:rsid w:val="009E4801"/>
    <w:rsid w:val="009E48F4"/>
    <w:rsid w:val="009E4CB6"/>
    <w:rsid w:val="009E6431"/>
    <w:rsid w:val="009E67B1"/>
    <w:rsid w:val="009E6E99"/>
    <w:rsid w:val="009F1FD0"/>
    <w:rsid w:val="009F230C"/>
    <w:rsid w:val="009F2E43"/>
    <w:rsid w:val="009F3ACB"/>
    <w:rsid w:val="009F6A0D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2C1"/>
    <w:rsid w:val="00A069B1"/>
    <w:rsid w:val="00A0740A"/>
    <w:rsid w:val="00A108E2"/>
    <w:rsid w:val="00A10CB8"/>
    <w:rsid w:val="00A10D4B"/>
    <w:rsid w:val="00A10DF6"/>
    <w:rsid w:val="00A10ECA"/>
    <w:rsid w:val="00A13442"/>
    <w:rsid w:val="00A15E03"/>
    <w:rsid w:val="00A15EF9"/>
    <w:rsid w:val="00A161FD"/>
    <w:rsid w:val="00A168BE"/>
    <w:rsid w:val="00A16BA0"/>
    <w:rsid w:val="00A2021A"/>
    <w:rsid w:val="00A208E9"/>
    <w:rsid w:val="00A20AC7"/>
    <w:rsid w:val="00A21AB3"/>
    <w:rsid w:val="00A21E89"/>
    <w:rsid w:val="00A22192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008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1F84"/>
    <w:rsid w:val="00A52014"/>
    <w:rsid w:val="00A52976"/>
    <w:rsid w:val="00A52B06"/>
    <w:rsid w:val="00A5323E"/>
    <w:rsid w:val="00A540D9"/>
    <w:rsid w:val="00A547E4"/>
    <w:rsid w:val="00A55113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843"/>
    <w:rsid w:val="00A65EC1"/>
    <w:rsid w:val="00A6759D"/>
    <w:rsid w:val="00A70C7B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68"/>
    <w:rsid w:val="00A82CA9"/>
    <w:rsid w:val="00A877E5"/>
    <w:rsid w:val="00A90B7E"/>
    <w:rsid w:val="00A90DEA"/>
    <w:rsid w:val="00A913C4"/>
    <w:rsid w:val="00A922C9"/>
    <w:rsid w:val="00A94B8E"/>
    <w:rsid w:val="00A94DF9"/>
    <w:rsid w:val="00A95E7D"/>
    <w:rsid w:val="00A96374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A5E82"/>
    <w:rsid w:val="00AB1959"/>
    <w:rsid w:val="00AB1B46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C91"/>
    <w:rsid w:val="00AC1EE6"/>
    <w:rsid w:val="00AC29FD"/>
    <w:rsid w:val="00AC4DA3"/>
    <w:rsid w:val="00AC561B"/>
    <w:rsid w:val="00AC6D98"/>
    <w:rsid w:val="00AC7350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6256"/>
    <w:rsid w:val="00AD7411"/>
    <w:rsid w:val="00AE042A"/>
    <w:rsid w:val="00AE0908"/>
    <w:rsid w:val="00AE1140"/>
    <w:rsid w:val="00AE1320"/>
    <w:rsid w:val="00AE27B8"/>
    <w:rsid w:val="00AE457B"/>
    <w:rsid w:val="00AE45F9"/>
    <w:rsid w:val="00AE5166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2913"/>
    <w:rsid w:val="00B0343E"/>
    <w:rsid w:val="00B043DD"/>
    <w:rsid w:val="00B0499D"/>
    <w:rsid w:val="00B05DE2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16578"/>
    <w:rsid w:val="00B169E3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24D"/>
    <w:rsid w:val="00B32BDB"/>
    <w:rsid w:val="00B3390C"/>
    <w:rsid w:val="00B339BC"/>
    <w:rsid w:val="00B33A89"/>
    <w:rsid w:val="00B347DB"/>
    <w:rsid w:val="00B34A91"/>
    <w:rsid w:val="00B37DA3"/>
    <w:rsid w:val="00B4089A"/>
    <w:rsid w:val="00B40D17"/>
    <w:rsid w:val="00B4466D"/>
    <w:rsid w:val="00B45681"/>
    <w:rsid w:val="00B467C8"/>
    <w:rsid w:val="00B46EC3"/>
    <w:rsid w:val="00B506B5"/>
    <w:rsid w:val="00B515A7"/>
    <w:rsid w:val="00B52298"/>
    <w:rsid w:val="00B52665"/>
    <w:rsid w:val="00B52D27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3855"/>
    <w:rsid w:val="00B74A7E"/>
    <w:rsid w:val="00B7567B"/>
    <w:rsid w:val="00B75710"/>
    <w:rsid w:val="00B766E4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87DDD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C83"/>
    <w:rsid w:val="00BB6EE7"/>
    <w:rsid w:val="00BC11ED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1D8"/>
    <w:rsid w:val="00BD5316"/>
    <w:rsid w:val="00BD5A88"/>
    <w:rsid w:val="00BE0590"/>
    <w:rsid w:val="00BE292D"/>
    <w:rsid w:val="00BE47E0"/>
    <w:rsid w:val="00BE492C"/>
    <w:rsid w:val="00BE51CE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6C1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20B4"/>
    <w:rsid w:val="00C220E9"/>
    <w:rsid w:val="00C23236"/>
    <w:rsid w:val="00C24665"/>
    <w:rsid w:val="00C2622D"/>
    <w:rsid w:val="00C27D1B"/>
    <w:rsid w:val="00C3003C"/>
    <w:rsid w:val="00C31152"/>
    <w:rsid w:val="00C3117E"/>
    <w:rsid w:val="00C3145A"/>
    <w:rsid w:val="00C31653"/>
    <w:rsid w:val="00C317EF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A6E"/>
    <w:rsid w:val="00C62D59"/>
    <w:rsid w:val="00C62F46"/>
    <w:rsid w:val="00C63789"/>
    <w:rsid w:val="00C64348"/>
    <w:rsid w:val="00C64E54"/>
    <w:rsid w:val="00C672FD"/>
    <w:rsid w:val="00C6746B"/>
    <w:rsid w:val="00C67DE4"/>
    <w:rsid w:val="00C7052B"/>
    <w:rsid w:val="00C70651"/>
    <w:rsid w:val="00C710E9"/>
    <w:rsid w:val="00C729D0"/>
    <w:rsid w:val="00C72D42"/>
    <w:rsid w:val="00C74610"/>
    <w:rsid w:val="00C74D63"/>
    <w:rsid w:val="00C7513A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2331"/>
    <w:rsid w:val="00C933BF"/>
    <w:rsid w:val="00C94139"/>
    <w:rsid w:val="00C96422"/>
    <w:rsid w:val="00C97122"/>
    <w:rsid w:val="00C979F1"/>
    <w:rsid w:val="00CA00C6"/>
    <w:rsid w:val="00CA050D"/>
    <w:rsid w:val="00CA16AD"/>
    <w:rsid w:val="00CA46AD"/>
    <w:rsid w:val="00CA479F"/>
    <w:rsid w:val="00CA4D24"/>
    <w:rsid w:val="00CA58FF"/>
    <w:rsid w:val="00CA7400"/>
    <w:rsid w:val="00CB1B33"/>
    <w:rsid w:val="00CB1F42"/>
    <w:rsid w:val="00CB25DC"/>
    <w:rsid w:val="00CB2B1E"/>
    <w:rsid w:val="00CB3A59"/>
    <w:rsid w:val="00CB50D2"/>
    <w:rsid w:val="00CB6310"/>
    <w:rsid w:val="00CB6EF8"/>
    <w:rsid w:val="00CC1B49"/>
    <w:rsid w:val="00CC3CF7"/>
    <w:rsid w:val="00CC3EBE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37F6"/>
    <w:rsid w:val="00CE4716"/>
    <w:rsid w:val="00CE58E7"/>
    <w:rsid w:val="00CE5941"/>
    <w:rsid w:val="00CE750F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26F30"/>
    <w:rsid w:val="00D30A61"/>
    <w:rsid w:val="00D3157E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2A3"/>
    <w:rsid w:val="00D51650"/>
    <w:rsid w:val="00D53EAD"/>
    <w:rsid w:val="00D54777"/>
    <w:rsid w:val="00D5553A"/>
    <w:rsid w:val="00D56AB5"/>
    <w:rsid w:val="00D5794D"/>
    <w:rsid w:val="00D57B5B"/>
    <w:rsid w:val="00D60075"/>
    <w:rsid w:val="00D6008E"/>
    <w:rsid w:val="00D6024F"/>
    <w:rsid w:val="00D60902"/>
    <w:rsid w:val="00D60EEC"/>
    <w:rsid w:val="00D63AE6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22D1"/>
    <w:rsid w:val="00D7467D"/>
    <w:rsid w:val="00D75055"/>
    <w:rsid w:val="00D75118"/>
    <w:rsid w:val="00D759C0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9515D"/>
    <w:rsid w:val="00DA05C2"/>
    <w:rsid w:val="00DA1795"/>
    <w:rsid w:val="00DA2022"/>
    <w:rsid w:val="00DA267D"/>
    <w:rsid w:val="00DA2880"/>
    <w:rsid w:val="00DA3481"/>
    <w:rsid w:val="00DA4383"/>
    <w:rsid w:val="00DA5BF9"/>
    <w:rsid w:val="00DA5F9E"/>
    <w:rsid w:val="00DA6885"/>
    <w:rsid w:val="00DA7C11"/>
    <w:rsid w:val="00DA7E0D"/>
    <w:rsid w:val="00DB044A"/>
    <w:rsid w:val="00DB1D0F"/>
    <w:rsid w:val="00DB1DF8"/>
    <w:rsid w:val="00DB2EF1"/>
    <w:rsid w:val="00DB41F3"/>
    <w:rsid w:val="00DB66F8"/>
    <w:rsid w:val="00DB732F"/>
    <w:rsid w:val="00DB7350"/>
    <w:rsid w:val="00DB7D4D"/>
    <w:rsid w:val="00DB7F5B"/>
    <w:rsid w:val="00DC1922"/>
    <w:rsid w:val="00DC2970"/>
    <w:rsid w:val="00DC32D2"/>
    <w:rsid w:val="00DC3AB1"/>
    <w:rsid w:val="00DC4DF9"/>
    <w:rsid w:val="00DC6696"/>
    <w:rsid w:val="00DC7BDC"/>
    <w:rsid w:val="00DD05CE"/>
    <w:rsid w:val="00DD206A"/>
    <w:rsid w:val="00DD3A84"/>
    <w:rsid w:val="00DD3C78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09CB"/>
    <w:rsid w:val="00DF0CED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7334"/>
    <w:rsid w:val="00E3039F"/>
    <w:rsid w:val="00E3061F"/>
    <w:rsid w:val="00E31B40"/>
    <w:rsid w:val="00E32473"/>
    <w:rsid w:val="00E32508"/>
    <w:rsid w:val="00E328EC"/>
    <w:rsid w:val="00E32FA8"/>
    <w:rsid w:val="00E3415A"/>
    <w:rsid w:val="00E3442B"/>
    <w:rsid w:val="00E344E7"/>
    <w:rsid w:val="00E34F6A"/>
    <w:rsid w:val="00E35A5E"/>
    <w:rsid w:val="00E35D26"/>
    <w:rsid w:val="00E364AB"/>
    <w:rsid w:val="00E3651A"/>
    <w:rsid w:val="00E36811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0ECC"/>
    <w:rsid w:val="00E6257C"/>
    <w:rsid w:val="00E625D7"/>
    <w:rsid w:val="00E62AD0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862CF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49CA"/>
    <w:rsid w:val="00EB4D28"/>
    <w:rsid w:val="00EB5531"/>
    <w:rsid w:val="00EB67E2"/>
    <w:rsid w:val="00EB6D69"/>
    <w:rsid w:val="00EC0A6C"/>
    <w:rsid w:val="00EC172C"/>
    <w:rsid w:val="00EC3A7B"/>
    <w:rsid w:val="00EC4269"/>
    <w:rsid w:val="00EC4B42"/>
    <w:rsid w:val="00EC5243"/>
    <w:rsid w:val="00EC591E"/>
    <w:rsid w:val="00EC5A2B"/>
    <w:rsid w:val="00EC68C4"/>
    <w:rsid w:val="00EC696B"/>
    <w:rsid w:val="00EC78ED"/>
    <w:rsid w:val="00EC7AC8"/>
    <w:rsid w:val="00ED19D6"/>
    <w:rsid w:val="00ED2745"/>
    <w:rsid w:val="00ED3569"/>
    <w:rsid w:val="00ED38E7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1BE"/>
    <w:rsid w:val="00ED753E"/>
    <w:rsid w:val="00EE0035"/>
    <w:rsid w:val="00EE21F0"/>
    <w:rsid w:val="00EE352E"/>
    <w:rsid w:val="00EE3D93"/>
    <w:rsid w:val="00EE46DA"/>
    <w:rsid w:val="00EE4C1B"/>
    <w:rsid w:val="00EE55BF"/>
    <w:rsid w:val="00EE6E77"/>
    <w:rsid w:val="00EE7946"/>
    <w:rsid w:val="00EE7ACB"/>
    <w:rsid w:val="00EF08BE"/>
    <w:rsid w:val="00EF17D5"/>
    <w:rsid w:val="00EF44AE"/>
    <w:rsid w:val="00EF46DE"/>
    <w:rsid w:val="00EF4F63"/>
    <w:rsid w:val="00EF4FA8"/>
    <w:rsid w:val="00EF5036"/>
    <w:rsid w:val="00EF5ABB"/>
    <w:rsid w:val="00EF5C62"/>
    <w:rsid w:val="00F01874"/>
    <w:rsid w:val="00F01B26"/>
    <w:rsid w:val="00F02EBE"/>
    <w:rsid w:val="00F02EFE"/>
    <w:rsid w:val="00F0351F"/>
    <w:rsid w:val="00F03881"/>
    <w:rsid w:val="00F03A49"/>
    <w:rsid w:val="00F0527D"/>
    <w:rsid w:val="00F052AE"/>
    <w:rsid w:val="00F05994"/>
    <w:rsid w:val="00F07736"/>
    <w:rsid w:val="00F07DDB"/>
    <w:rsid w:val="00F13385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61FA"/>
    <w:rsid w:val="00F37A19"/>
    <w:rsid w:val="00F41155"/>
    <w:rsid w:val="00F4146E"/>
    <w:rsid w:val="00F420F5"/>
    <w:rsid w:val="00F42781"/>
    <w:rsid w:val="00F428BE"/>
    <w:rsid w:val="00F43383"/>
    <w:rsid w:val="00F443B5"/>
    <w:rsid w:val="00F475B6"/>
    <w:rsid w:val="00F506D2"/>
    <w:rsid w:val="00F50AF2"/>
    <w:rsid w:val="00F50C5C"/>
    <w:rsid w:val="00F50E15"/>
    <w:rsid w:val="00F5158E"/>
    <w:rsid w:val="00F521A7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66FA3"/>
    <w:rsid w:val="00F672DF"/>
    <w:rsid w:val="00F713EB"/>
    <w:rsid w:val="00F718A8"/>
    <w:rsid w:val="00F71BB6"/>
    <w:rsid w:val="00F74DF7"/>
    <w:rsid w:val="00F75B9A"/>
    <w:rsid w:val="00F76DA8"/>
    <w:rsid w:val="00F80279"/>
    <w:rsid w:val="00F81040"/>
    <w:rsid w:val="00F81596"/>
    <w:rsid w:val="00F82530"/>
    <w:rsid w:val="00F83414"/>
    <w:rsid w:val="00F83D79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502D"/>
    <w:rsid w:val="00F97E1B"/>
    <w:rsid w:val="00F97FD9"/>
    <w:rsid w:val="00FA0D2B"/>
    <w:rsid w:val="00FA0E00"/>
    <w:rsid w:val="00FA241E"/>
    <w:rsid w:val="00FA243F"/>
    <w:rsid w:val="00FA3617"/>
    <w:rsid w:val="00FA3CBB"/>
    <w:rsid w:val="00FA46BD"/>
    <w:rsid w:val="00FA4781"/>
    <w:rsid w:val="00FA49BF"/>
    <w:rsid w:val="00FA51D0"/>
    <w:rsid w:val="00FA548D"/>
    <w:rsid w:val="00FA57AE"/>
    <w:rsid w:val="00FA5C89"/>
    <w:rsid w:val="00FA630C"/>
    <w:rsid w:val="00FA73CD"/>
    <w:rsid w:val="00FB226E"/>
    <w:rsid w:val="00FB2346"/>
    <w:rsid w:val="00FB3846"/>
    <w:rsid w:val="00FB3B98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0066"/>
    <w:rsid w:val="00FE1DE1"/>
    <w:rsid w:val="00FE34DF"/>
    <w:rsid w:val="00FE3FCE"/>
    <w:rsid w:val="00FE67C2"/>
    <w:rsid w:val="00FE6A78"/>
    <w:rsid w:val="00FE7532"/>
    <w:rsid w:val="00FF09A2"/>
    <w:rsid w:val="00FF111F"/>
    <w:rsid w:val="00FF1B91"/>
    <w:rsid w:val="00FF4134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1"/>
    <o:shapelayout v:ext="edit">
      <o:idmap v:ext="edit" data="1"/>
    </o:shapelayout>
  </w:shapeDefaults>
  <w:decimalSymbol w:val=","/>
  <w:listSeparator w:val=";"/>
  <w14:docId w14:val="6B987657"/>
  <w15:docId w15:val="{B51AACF4-29E1-439B-A5D2-DC61B487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uiPriority="22" w:qFormat="1"/>
    <w:lsdException w:name="Emphasis" w:semiHidden="1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05DE2"/>
    <w:rPr>
      <w:sz w:val="24"/>
    </w:rPr>
  </w:style>
  <w:style w:type="paragraph" w:styleId="1">
    <w:name w:val="heading 1"/>
    <w:next w:val="34b"/>
    <w:link w:val="10"/>
    <w:qFormat/>
    <w:rsid w:val="00B05DE2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B05DE2"/>
    <w:pPr>
      <w:keepNext/>
      <w:keepLines/>
      <w:numPr>
        <w:ilvl w:val="1"/>
        <w:numId w:val="32"/>
      </w:numPr>
      <w:spacing w:before="480" w:after="240" w:line="360" w:lineRule="auto"/>
      <w:ind w:left="0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B05DE2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5F761B"/>
    <w:pPr>
      <w:keepNext/>
      <w:keepLines/>
      <w:numPr>
        <w:ilvl w:val="3"/>
        <w:numId w:val="32"/>
      </w:numPr>
      <w:spacing w:before="480" w:after="240" w:line="360" w:lineRule="auto"/>
      <w:ind w:left="709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B05DE2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B05DE2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1"/>
    <w:next w:val="a1"/>
    <w:link w:val="70"/>
    <w:semiHidden/>
    <w:qFormat/>
    <w:rsid w:val="00B05DE2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1"/>
    <w:next w:val="a1"/>
    <w:link w:val="80"/>
    <w:semiHidden/>
    <w:qFormat/>
    <w:rsid w:val="00B05DE2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1"/>
    <w:next w:val="a1"/>
    <w:link w:val="90"/>
    <w:semiHidden/>
    <w:qFormat/>
    <w:rsid w:val="00B05DE2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4c">
    <w:name w:val="34_Знак_Сообщение_системы"/>
    <w:rsid w:val="00B05DE2"/>
    <w:rPr>
      <w:rFonts w:ascii="Calibri" w:hAnsi="Calibri"/>
    </w:rPr>
  </w:style>
  <w:style w:type="paragraph" w:customStyle="1" w:styleId="34b">
    <w:name w:val="34_Абзац_Обычный"/>
    <w:link w:val="34d"/>
    <w:qFormat/>
    <w:rsid w:val="002E4F7E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2E4F7E"/>
    <w:rPr>
      <w:sz w:val="24"/>
      <w:lang w:eastAsia="x-none"/>
    </w:rPr>
  </w:style>
  <w:style w:type="character" w:customStyle="1" w:styleId="10">
    <w:name w:val="Заголовок 1 Знак"/>
    <w:link w:val="1"/>
    <w:rsid w:val="00B05DE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B05DE2"/>
    <w:rPr>
      <w:b/>
      <w:sz w:val="32"/>
    </w:rPr>
  </w:style>
  <w:style w:type="character" w:customStyle="1" w:styleId="30">
    <w:name w:val="Заголовок 3 Знак"/>
    <w:link w:val="3"/>
    <w:rsid w:val="00B05DE2"/>
    <w:rPr>
      <w:b/>
      <w:bCs/>
      <w:sz w:val="28"/>
    </w:rPr>
  </w:style>
  <w:style w:type="character" w:customStyle="1" w:styleId="40">
    <w:name w:val="Заголовок 4 Знак"/>
    <w:link w:val="4"/>
    <w:rsid w:val="005F761B"/>
    <w:rPr>
      <w:b/>
      <w:sz w:val="24"/>
    </w:rPr>
  </w:style>
  <w:style w:type="character" w:customStyle="1" w:styleId="50">
    <w:name w:val="Заголовок 5 Знак"/>
    <w:link w:val="5"/>
    <w:rsid w:val="00B05DE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B05DE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B05DE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B05DE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B05DE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B05DE2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B05DE2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B05DE2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B05DE2"/>
    <w:rPr>
      <w:u w:val="single"/>
    </w:rPr>
  </w:style>
  <w:style w:type="paragraph" w:customStyle="1" w:styleId="349">
    <w:name w:val="34_Список_Библиография"/>
    <w:basedOn w:val="34b"/>
    <w:rsid w:val="00B05DE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546EAF"/>
    <w:rPr>
      <w:sz w:val="18"/>
      <w:lang w:eastAsia="x-none"/>
    </w:rPr>
  </w:style>
  <w:style w:type="character" w:customStyle="1" w:styleId="34f2">
    <w:name w:val="34_Рамка_Подписи Знак"/>
    <w:basedOn w:val="a2"/>
    <w:link w:val="34f3"/>
    <w:rsid w:val="00B05DE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B05DE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B05DE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B05DE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B05DE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546EAF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B05DE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546EAF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B05DE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B05DE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B05DE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B05DE2"/>
    <w:rPr>
      <w:b w:val="0"/>
      <w:i/>
    </w:rPr>
  </w:style>
  <w:style w:type="character" w:customStyle="1" w:styleId="34fc">
    <w:name w:val="34_Знак_Название_файла"/>
    <w:qFormat/>
    <w:rsid w:val="00B05DE2"/>
    <w:rPr>
      <w:rFonts w:ascii="Calibri" w:hAnsi="Calibri"/>
    </w:rPr>
  </w:style>
  <w:style w:type="character" w:customStyle="1" w:styleId="34fd">
    <w:name w:val="34_Знак_Термин"/>
    <w:rsid w:val="00B05DE2"/>
    <w:rPr>
      <w:i/>
    </w:rPr>
  </w:style>
  <w:style w:type="character" w:customStyle="1" w:styleId="34fe">
    <w:name w:val="34_Знак_Полужирный"/>
    <w:rsid w:val="00B05DE2"/>
    <w:rPr>
      <w:b/>
    </w:rPr>
  </w:style>
  <w:style w:type="character" w:customStyle="1" w:styleId="34ff">
    <w:name w:val="34_Знак_Верхний_индекс"/>
    <w:rsid w:val="00B05DE2"/>
    <w:rPr>
      <w:vertAlign w:val="superscript"/>
    </w:rPr>
  </w:style>
  <w:style w:type="character" w:customStyle="1" w:styleId="3424">
    <w:name w:val="34_Список_Марк_2 Знак"/>
    <w:link w:val="3423"/>
    <w:rsid w:val="008E3C7D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B05DE2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1"/>
    <w:rsid w:val="00B05DE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B05DE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B05DE2"/>
    <w:pPr>
      <w:numPr>
        <w:numId w:val="14"/>
      </w:numPr>
    </w:pPr>
  </w:style>
  <w:style w:type="character" w:customStyle="1" w:styleId="3419">
    <w:name w:val="34_Список_Марк_1 Знак"/>
    <w:link w:val="3413"/>
    <w:rsid w:val="00546EAF"/>
    <w:rPr>
      <w:sz w:val="24"/>
      <w:lang w:eastAsia="x-none"/>
    </w:rPr>
  </w:style>
  <w:style w:type="paragraph" w:styleId="a5">
    <w:name w:val="footnote text"/>
    <w:basedOn w:val="34b"/>
    <w:link w:val="a6"/>
    <w:rsid w:val="00B05DE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B05DE2"/>
    <w:pPr>
      <w:numPr>
        <w:numId w:val="13"/>
      </w:numPr>
    </w:pPr>
  </w:style>
  <w:style w:type="character" w:customStyle="1" w:styleId="341a">
    <w:name w:val="34_Список_Нум_1 Знак"/>
    <w:link w:val="341"/>
    <w:rsid w:val="00546EAF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B05DE2"/>
    <w:pPr>
      <w:numPr>
        <w:ilvl w:val="1"/>
        <w:numId w:val="13"/>
      </w:numPr>
    </w:pPr>
  </w:style>
  <w:style w:type="character" w:customStyle="1" w:styleId="3425">
    <w:name w:val="34_Список_Нум_2 Знак"/>
    <w:basedOn w:val="a2"/>
    <w:link w:val="342"/>
    <w:rsid w:val="00546EAF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B05DE2"/>
    <w:pPr>
      <w:keepNext/>
    </w:pPr>
  </w:style>
  <w:style w:type="paragraph" w:customStyle="1" w:styleId="34f1">
    <w:name w:val="34_Рамка_Основной"/>
    <w:basedOn w:val="34b"/>
    <w:link w:val="34f0"/>
    <w:rsid w:val="00B05DE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B05DE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B05DE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B05DE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B05DE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1"/>
    <w:qFormat/>
    <w:rsid w:val="00B05DE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B05DE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B05DE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B05DE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B05DE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B05DE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B05DE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B05DE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B05DE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B05DE2"/>
    <w:pPr>
      <w:keepLines/>
      <w:numPr>
        <w:numId w:val="30"/>
      </w:numPr>
    </w:pPr>
  </w:style>
  <w:style w:type="character" w:customStyle="1" w:styleId="3433">
    <w:name w:val="34_Список_Нум_3 Знак"/>
    <w:basedOn w:val="a2"/>
    <w:link w:val="343"/>
    <w:rsid w:val="00546EAF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B05DE2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B05DE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B05DE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B05DE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B05DE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6">
    <w:name w:val="Текст сноски Знак"/>
    <w:basedOn w:val="a2"/>
    <w:link w:val="a5"/>
    <w:rsid w:val="00B05DE2"/>
    <w:rPr>
      <w:sz w:val="18"/>
      <w:lang w:eastAsia="x-none"/>
    </w:rPr>
  </w:style>
  <w:style w:type="paragraph" w:customStyle="1" w:styleId="34fff1">
    <w:name w:val="34_Листинг"/>
    <w:basedOn w:val="34b"/>
    <w:rsid w:val="00B05DE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B05DE2"/>
    <w:rPr>
      <w:b/>
    </w:rPr>
  </w:style>
  <w:style w:type="paragraph" w:customStyle="1" w:styleId="3440">
    <w:name w:val="34_Заголовок_4_Приложение"/>
    <w:basedOn w:val="4"/>
    <w:next w:val="34b"/>
    <w:rsid w:val="00B05DE2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B05DE2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B05DE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B05DE2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B05DE2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B05DE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B05DE2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B05DE2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B05DE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B05DE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B05DE2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B05DE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B05DE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B05DE2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B05DE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B05DE2"/>
    <w:pPr>
      <w:numPr>
        <w:numId w:val="16"/>
      </w:numPr>
    </w:pPr>
    <w:rPr>
      <w:lang w:val="x-none"/>
    </w:rPr>
  </w:style>
  <w:style w:type="paragraph" w:styleId="a7">
    <w:name w:val="Revision"/>
    <w:hidden/>
    <w:uiPriority w:val="99"/>
    <w:semiHidden/>
    <w:rsid w:val="00B05DE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B05DE2"/>
  </w:style>
  <w:style w:type="paragraph" w:customStyle="1" w:styleId="34fffb">
    <w:name w:val="34_Пример_Заголовок"/>
    <w:basedOn w:val="34f8"/>
    <w:next w:val="34f8"/>
    <w:rsid w:val="00B05DE2"/>
    <w:pPr>
      <w:keepNext/>
      <w:spacing w:after="120"/>
    </w:pPr>
    <w:rPr>
      <w:b/>
      <w:lang w:eastAsia="ru-RU"/>
    </w:rPr>
  </w:style>
  <w:style w:type="character" w:styleId="a8">
    <w:name w:val="FollowedHyperlink"/>
    <w:rsid w:val="00B05DE2"/>
    <w:rPr>
      <w:color w:val="auto"/>
    </w:rPr>
  </w:style>
  <w:style w:type="character" w:customStyle="1" w:styleId="34fffc">
    <w:name w:val="34_Знак_Нижний_индекс"/>
    <w:rsid w:val="00B05DE2"/>
    <w:rPr>
      <w:vertAlign w:val="subscript"/>
    </w:rPr>
  </w:style>
  <w:style w:type="character" w:styleId="a9">
    <w:name w:val="footnote reference"/>
    <w:basedOn w:val="a2"/>
    <w:semiHidden/>
    <w:rsid w:val="00B05DE2"/>
    <w:rPr>
      <w:vertAlign w:val="superscript"/>
    </w:rPr>
  </w:style>
  <w:style w:type="paragraph" w:styleId="aa">
    <w:name w:val="header"/>
    <w:basedOn w:val="34b"/>
    <w:link w:val="ab"/>
    <w:uiPriority w:val="99"/>
    <w:rsid w:val="00B05DE2"/>
    <w:pPr>
      <w:spacing w:line="240" w:lineRule="auto"/>
      <w:ind w:firstLine="0"/>
      <w:jc w:val="center"/>
    </w:pPr>
    <w:rPr>
      <w:sz w:val="20"/>
    </w:rPr>
  </w:style>
  <w:style w:type="character" w:customStyle="1" w:styleId="ab">
    <w:name w:val="Верхний колонтитул Знак"/>
    <w:basedOn w:val="a2"/>
    <w:link w:val="aa"/>
    <w:uiPriority w:val="99"/>
    <w:rsid w:val="00B05DE2"/>
    <w:rPr>
      <w:lang w:eastAsia="x-none"/>
    </w:rPr>
  </w:style>
  <w:style w:type="paragraph" w:styleId="ac">
    <w:name w:val="footer"/>
    <w:basedOn w:val="34b"/>
    <w:link w:val="ad"/>
    <w:uiPriority w:val="99"/>
    <w:rsid w:val="00B05DE2"/>
    <w:pPr>
      <w:spacing w:before="20" w:after="120"/>
      <w:ind w:firstLine="0"/>
      <w:jc w:val="center"/>
    </w:pPr>
    <w:rPr>
      <w:sz w:val="20"/>
    </w:rPr>
  </w:style>
  <w:style w:type="character" w:customStyle="1" w:styleId="ad">
    <w:name w:val="Нижний колонтитул Знак"/>
    <w:basedOn w:val="a2"/>
    <w:link w:val="ac"/>
    <w:uiPriority w:val="99"/>
    <w:rsid w:val="00B05DE2"/>
    <w:rPr>
      <w:lang w:eastAsia="x-none"/>
    </w:rPr>
  </w:style>
  <w:style w:type="numbering" w:customStyle="1" w:styleId="a0">
    <w:name w:val="Приложение"/>
    <w:uiPriority w:val="99"/>
    <w:rsid w:val="00B05DE2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B05DE2"/>
    <w:pPr>
      <w:keepNext/>
    </w:pPr>
  </w:style>
  <w:style w:type="character" w:customStyle="1" w:styleId="3434">
    <w:name w:val="34_Список_Марк_3 Знак"/>
    <w:basedOn w:val="34d"/>
    <w:link w:val="3432"/>
    <w:rsid w:val="008E3C7D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B05DE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B05DE2"/>
    <w:rPr>
      <w:sz w:val="24"/>
      <w:lang w:eastAsia="x-none"/>
    </w:rPr>
  </w:style>
  <w:style w:type="character" w:customStyle="1" w:styleId="341c">
    <w:name w:val="34_Таблица_Список_Марк_1 Знак"/>
    <w:basedOn w:val="a2"/>
    <w:link w:val="3410"/>
    <w:rsid w:val="00546EAF"/>
    <w:rPr>
      <w:lang w:val="x-none" w:eastAsia="x-none"/>
    </w:rPr>
  </w:style>
  <w:style w:type="character" w:customStyle="1" w:styleId="3426">
    <w:name w:val="34_Таблица_Список_Марк_2 Знак"/>
    <w:basedOn w:val="a2"/>
    <w:link w:val="3421"/>
    <w:rsid w:val="00546EAF"/>
    <w:rPr>
      <w:lang w:val="x-none" w:eastAsia="x-none"/>
    </w:rPr>
  </w:style>
  <w:style w:type="character" w:customStyle="1" w:styleId="341d">
    <w:name w:val="34_Таблица_Список_Нум_1 Знак"/>
    <w:basedOn w:val="a2"/>
    <w:link w:val="3414"/>
    <w:rsid w:val="00546EAF"/>
    <w:rPr>
      <w:lang w:val="x-none" w:eastAsia="x-none"/>
    </w:rPr>
  </w:style>
  <w:style w:type="character" w:customStyle="1" w:styleId="34ff9">
    <w:name w:val="34_Таблица_Шапка Знак"/>
    <w:basedOn w:val="a2"/>
    <w:link w:val="34ff8"/>
    <w:rsid w:val="00B05DE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B05DE2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B05DE2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546EAF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B05DE2"/>
    <w:pPr>
      <w:keepNext/>
    </w:pPr>
  </w:style>
  <w:style w:type="character" w:customStyle="1" w:styleId="34ffff0">
    <w:name w:val="34_Процедура_Подшаг Знак"/>
    <w:basedOn w:val="34d"/>
    <w:link w:val="344"/>
    <w:rsid w:val="00546EAF"/>
    <w:rPr>
      <w:sz w:val="24"/>
      <w:lang w:eastAsia="x-none"/>
    </w:rPr>
  </w:style>
  <w:style w:type="character" w:customStyle="1" w:styleId="34ffff2">
    <w:name w:val="34_Знак_Клавиши"/>
    <w:rsid w:val="00B05DE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B05DE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B05DE2"/>
  </w:style>
  <w:style w:type="paragraph" w:styleId="ae">
    <w:name w:val="caption"/>
    <w:basedOn w:val="34b"/>
    <w:next w:val="34b"/>
    <w:rsid w:val="00852B7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B05DE2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B05DE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B05DE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546EAF"/>
    <w:rPr>
      <w:sz w:val="24"/>
      <w:lang w:eastAsia="x-none"/>
    </w:rPr>
  </w:style>
  <w:style w:type="character" w:customStyle="1" w:styleId="af">
    <w:name w:val="Основной текст Знак"/>
    <w:semiHidden/>
    <w:rsid w:val="00B05DE2"/>
    <w:rPr>
      <w:rFonts w:ascii="Arial" w:hAnsi="Arial"/>
      <w:sz w:val="24"/>
    </w:rPr>
  </w:style>
  <w:style w:type="character" w:customStyle="1" w:styleId="af0">
    <w:name w:val="Текст примечания Знак"/>
    <w:semiHidden/>
    <w:rsid w:val="00B05DE2"/>
    <w:rPr>
      <w:rFonts w:ascii="Arial" w:hAnsi="Arial"/>
    </w:rPr>
  </w:style>
  <w:style w:type="character" w:customStyle="1" w:styleId="af1">
    <w:name w:val="Тема примечания Знак"/>
    <w:semiHidden/>
    <w:rsid w:val="00B05DE2"/>
    <w:rPr>
      <w:rFonts w:ascii="Arial" w:hAnsi="Arial"/>
      <w:b/>
      <w:bCs/>
    </w:rPr>
  </w:style>
  <w:style w:type="character" w:customStyle="1" w:styleId="af2">
    <w:name w:val="Текст выноски Знак"/>
    <w:semiHidden/>
    <w:rsid w:val="00B05DE2"/>
    <w:rPr>
      <w:rFonts w:ascii="Tahoma" w:hAnsi="Tahoma" w:cs="Tahoma"/>
      <w:sz w:val="16"/>
      <w:szCs w:val="16"/>
    </w:rPr>
  </w:style>
  <w:style w:type="paragraph" w:styleId="af3">
    <w:name w:val="annotation text"/>
    <w:basedOn w:val="a1"/>
    <w:link w:val="12"/>
    <w:semiHidden/>
    <w:rsid w:val="00B05DE2"/>
    <w:rPr>
      <w:sz w:val="20"/>
    </w:rPr>
  </w:style>
  <w:style w:type="character" w:customStyle="1" w:styleId="12">
    <w:name w:val="Текст примечания Знак1"/>
    <w:basedOn w:val="a2"/>
    <w:link w:val="af3"/>
    <w:semiHidden/>
    <w:rsid w:val="00B05DE2"/>
  </w:style>
  <w:style w:type="character" w:styleId="af4">
    <w:name w:val="annotation reference"/>
    <w:semiHidden/>
    <w:rsid w:val="00B05DE2"/>
    <w:rPr>
      <w:sz w:val="16"/>
      <w:szCs w:val="16"/>
    </w:rPr>
  </w:style>
  <w:style w:type="character" w:styleId="af5">
    <w:name w:val="page number"/>
    <w:rsid w:val="00B05DE2"/>
  </w:style>
  <w:style w:type="paragraph" w:styleId="af6">
    <w:name w:val="Body Text"/>
    <w:basedOn w:val="a1"/>
    <w:link w:val="13"/>
    <w:semiHidden/>
    <w:unhideWhenUsed/>
    <w:rsid w:val="00B05DE2"/>
    <w:pPr>
      <w:spacing w:after="120"/>
    </w:pPr>
  </w:style>
  <w:style w:type="character" w:customStyle="1" w:styleId="13">
    <w:name w:val="Основной текст Знак1"/>
    <w:basedOn w:val="a2"/>
    <w:link w:val="af6"/>
    <w:semiHidden/>
    <w:rsid w:val="00B05DE2"/>
    <w:rPr>
      <w:sz w:val="24"/>
    </w:rPr>
  </w:style>
  <w:style w:type="paragraph" w:styleId="af7">
    <w:name w:val="annotation subject"/>
    <w:basedOn w:val="af3"/>
    <w:next w:val="af3"/>
    <w:link w:val="14"/>
    <w:semiHidden/>
    <w:rsid w:val="00B05DE2"/>
    <w:rPr>
      <w:b/>
      <w:bCs/>
    </w:rPr>
  </w:style>
  <w:style w:type="character" w:customStyle="1" w:styleId="14">
    <w:name w:val="Тема примечания Знак1"/>
    <w:basedOn w:val="12"/>
    <w:link w:val="af7"/>
    <w:semiHidden/>
    <w:rsid w:val="00B05DE2"/>
    <w:rPr>
      <w:b/>
      <w:bCs/>
    </w:rPr>
  </w:style>
  <w:style w:type="paragraph" w:styleId="af8">
    <w:name w:val="Balloon Text"/>
    <w:basedOn w:val="a1"/>
    <w:link w:val="15"/>
    <w:semiHidden/>
    <w:rsid w:val="00B05DE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2"/>
    <w:link w:val="af8"/>
    <w:semiHidden/>
    <w:rsid w:val="00B05DE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B05DE2"/>
  </w:style>
  <w:style w:type="paragraph" w:customStyle="1" w:styleId="34ffff9">
    <w:name w:val="34_ТЛ_Подпись"/>
    <w:basedOn w:val="34f6"/>
    <w:rsid w:val="00B05DE2"/>
  </w:style>
  <w:style w:type="paragraph" w:customStyle="1" w:styleId="34ffffa">
    <w:name w:val="34_ТЛ_Подпись_скрытый"/>
    <w:basedOn w:val="34ffff9"/>
    <w:rsid w:val="00B05DE2"/>
    <w:rPr>
      <w:vanish/>
    </w:rPr>
  </w:style>
  <w:style w:type="paragraph" w:customStyle="1" w:styleId="34ffffb">
    <w:name w:val="34_Комментарий_Философта"/>
    <w:basedOn w:val="34b"/>
    <w:rsid w:val="00B05DE2"/>
    <w:rPr>
      <w:rFonts w:ascii="Arial Narrow" w:hAnsi="Arial Narrow"/>
      <w:vanish/>
      <w:color w:val="0000FF"/>
    </w:rPr>
  </w:style>
  <w:style w:type="paragraph" w:customStyle="1" w:styleId="34a0">
    <w:name w:val="34_Комментaрий_из_ГОСТ"/>
    <w:basedOn w:val="34b"/>
    <w:rsid w:val="00B05DE2"/>
    <w:rPr>
      <w:rFonts w:ascii="Arial Narrow" w:hAnsi="Arial Narrow"/>
      <w:vanish/>
    </w:rPr>
  </w:style>
  <w:style w:type="character" w:customStyle="1" w:styleId="34ffffc">
    <w:name w:val="34_Знак_Примечание_Подпись"/>
    <w:qFormat/>
    <w:rsid w:val="00B05DE2"/>
    <w:rPr>
      <w:b/>
    </w:rPr>
  </w:style>
  <w:style w:type="paragraph" w:customStyle="1" w:styleId="34ffffd">
    <w:name w:val="34_Таблица_Сноска_Линия"/>
    <w:basedOn w:val="34fff7"/>
    <w:next w:val="34fff7"/>
    <w:rsid w:val="00B05DE2"/>
    <w:pPr>
      <w:keepNext/>
    </w:pPr>
  </w:style>
  <w:style w:type="paragraph" w:customStyle="1" w:styleId="34ffffe">
    <w:name w:val="34_ТЛ_Организация"/>
    <w:basedOn w:val="34f5"/>
    <w:next w:val="34f5"/>
    <w:rsid w:val="00B05DE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fffff">
    <w:name w:val="34_Таблица_Примечание"/>
    <w:basedOn w:val="34fff7"/>
    <w:rsid w:val="00B05DE2"/>
  </w:style>
  <w:style w:type="character" w:customStyle="1" w:styleId="34fffff0">
    <w:name w:val="34_Знак_Значение"/>
    <w:qFormat/>
    <w:rsid w:val="00B05DE2"/>
    <w:rPr>
      <w:rFonts w:ascii="Calibri" w:hAnsi="Calibri"/>
    </w:rPr>
  </w:style>
  <w:style w:type="character" w:styleId="af9">
    <w:name w:val="Hyperlink"/>
    <w:uiPriority w:val="99"/>
    <w:rsid w:val="00B05DE2"/>
    <w:rPr>
      <w:color w:val="0000FF"/>
      <w:u w:val="single"/>
    </w:rPr>
  </w:style>
  <w:style w:type="paragraph" w:customStyle="1" w:styleId="34fffff1">
    <w:name w:val="34_Рисунок_Подпись"/>
    <w:basedOn w:val="34b"/>
    <w:rsid w:val="00B05DE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fffff2">
    <w:name w:val="34_ТЛ_Количество_листов"/>
    <w:basedOn w:val="34f5"/>
    <w:next w:val="34f5"/>
    <w:rsid w:val="00B05DE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e">
    <w:name w:val="34_Колонтитул_Нижний_1я_страница"/>
    <w:basedOn w:val="34b"/>
    <w:rsid w:val="00B05DE2"/>
    <w:pPr>
      <w:spacing w:before="2320"/>
    </w:pPr>
  </w:style>
  <w:style w:type="paragraph" w:customStyle="1" w:styleId="34a">
    <w:name w:val="34_Процедура_Шаг_Единичный"/>
    <w:basedOn w:val="34b"/>
    <w:qFormat/>
    <w:rsid w:val="00B05DE2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B05DE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B05DE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B05DE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2"/>
    <w:link w:val="34fff4"/>
    <w:rsid w:val="005D08B2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B05DE2"/>
    <w:pPr>
      <w:ind w:left="1673"/>
    </w:pPr>
  </w:style>
  <w:style w:type="character" w:customStyle="1" w:styleId="34ff7">
    <w:name w:val="34_Таблица_Число_в_ячейке Знак"/>
    <w:basedOn w:val="a2"/>
    <w:link w:val="34ff5"/>
    <w:rsid w:val="00B05DE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B05DE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B05DE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B05DE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B05DE2"/>
    <w:pPr>
      <w:ind w:left="1673"/>
    </w:pPr>
    <w:rPr>
      <w:lang w:val="x-none"/>
    </w:rPr>
  </w:style>
  <w:style w:type="paragraph" w:styleId="41">
    <w:name w:val="toc 4"/>
    <w:basedOn w:val="a1"/>
    <w:next w:val="a1"/>
    <w:autoRedefine/>
    <w:uiPriority w:val="39"/>
    <w:semiHidden/>
    <w:rsid w:val="00B05DE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1"/>
    <w:next w:val="a1"/>
    <w:autoRedefine/>
    <w:uiPriority w:val="39"/>
    <w:semiHidden/>
    <w:rsid w:val="00B05DE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1"/>
    <w:next w:val="a1"/>
    <w:autoRedefine/>
    <w:uiPriority w:val="39"/>
    <w:semiHidden/>
    <w:rsid w:val="00B05DE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1"/>
    <w:next w:val="a1"/>
    <w:autoRedefine/>
    <w:uiPriority w:val="39"/>
    <w:semiHidden/>
    <w:rsid w:val="00B05DE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1"/>
    <w:next w:val="a1"/>
    <w:autoRedefine/>
    <w:uiPriority w:val="39"/>
    <w:semiHidden/>
    <w:rsid w:val="00B05DE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1"/>
    <w:next w:val="a1"/>
    <w:autoRedefine/>
    <w:uiPriority w:val="39"/>
    <w:semiHidden/>
    <w:rsid w:val="00B05DE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a">
    <w:name w:val="Table Grid"/>
    <w:basedOn w:val="a3"/>
    <w:rsid w:val="00B05D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4"/>
    <w:uiPriority w:val="99"/>
    <w:rsid w:val="00852B70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B05DE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2"/>
    <w:link w:val="34fffff6"/>
    <w:rsid w:val="00B05DE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B05DE2"/>
    <w:pPr>
      <w:jc w:val="center"/>
    </w:pPr>
  </w:style>
  <w:style w:type="paragraph" w:customStyle="1" w:styleId="3411">
    <w:name w:val="34_Таблица_Список_Марк_1_без_отступа"/>
    <w:basedOn w:val="34ff6"/>
    <w:rsid w:val="00B05DE2"/>
    <w:pPr>
      <w:numPr>
        <w:numId w:val="31"/>
      </w:numPr>
    </w:pPr>
  </w:style>
  <w:style w:type="paragraph" w:customStyle="1" w:styleId="34fffff9">
    <w:name w:val="34_Формула"/>
    <w:basedOn w:val="a1"/>
    <w:rsid w:val="00B05DE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1"/>
    <w:rsid w:val="00B05DE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B05DE2"/>
    <w:pPr>
      <w:ind w:left="680"/>
    </w:pPr>
  </w:style>
  <w:style w:type="paragraph" w:customStyle="1" w:styleId="Default">
    <w:name w:val="Default"/>
    <w:rsid w:val="005E302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b">
    <w:name w:val="Normal (Web)"/>
    <w:basedOn w:val="a1"/>
    <w:uiPriority w:val="99"/>
    <w:unhideWhenUsed/>
    <w:rsid w:val="00FA4781"/>
    <w:pPr>
      <w:spacing w:before="100" w:beforeAutospacing="1" w:after="100" w:afterAutospacing="1"/>
    </w:pPr>
    <w:rPr>
      <w:szCs w:val="24"/>
    </w:rPr>
  </w:style>
  <w:style w:type="character" w:styleId="afc">
    <w:name w:val="Strong"/>
    <w:basedOn w:val="a2"/>
    <w:uiPriority w:val="22"/>
    <w:qFormat/>
    <w:rsid w:val="00FA4781"/>
    <w:rPr>
      <w:b/>
      <w:bCs/>
    </w:rPr>
  </w:style>
  <w:style w:type="paragraph" w:styleId="a">
    <w:name w:val="List Bullet"/>
    <w:basedOn w:val="a1"/>
    <w:unhideWhenUsed/>
    <w:rsid w:val="00741163"/>
    <w:pPr>
      <w:numPr>
        <w:numId w:val="3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1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9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nlinegibdd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nlinegibdd.ru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F83539-21A9-4076-A40E-376B59E2B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0</TotalTime>
  <Pages>66</Pages>
  <Words>7858</Words>
  <Characters>65201</Characters>
  <Application>Microsoft Office Word</Application>
  <DocSecurity>0</DocSecurity>
  <Lines>543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Company>Название организации</Company>
  <LinksUpToDate>false</LinksUpToDate>
  <CharactersWithSpaces>72914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creator>Oksana</dc:creator>
  <cp:lastModifiedBy>Полина Варганова</cp:lastModifiedBy>
  <cp:revision>2</cp:revision>
  <cp:lastPrinted>2014-09-08T01:50:00Z</cp:lastPrinted>
  <dcterms:created xsi:type="dcterms:W3CDTF">2025-04-06T19:48:00Z</dcterms:created>
  <dcterms:modified xsi:type="dcterms:W3CDTF">2025-04-06T19:48:00Z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