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001B" w14:textId="7EC5DFC2" w:rsidR="00FC36D5" w:rsidRDefault="006006CE" w:rsidP="00193433">
      <w:pPr>
        <w:pStyle w:val="34ffffc"/>
      </w:pPr>
      <w:r>
        <w:t>ООО «</w:t>
      </w:r>
      <w:proofErr w:type="spellStart"/>
      <w:r>
        <w:t>Бетонсити</w:t>
      </w:r>
      <w:proofErr w:type="spellEnd"/>
      <w:r>
        <w:t>»</w:t>
      </w:r>
    </w:p>
    <w:p w14:paraId="04B1C116" w14:textId="77777777" w:rsidR="00FC36D5" w:rsidRPr="00C816E8" w:rsidRDefault="00FC36D5" w:rsidP="00193433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FC36D5" w:rsidRPr="00C816E8" w14:paraId="1497ED58" w14:textId="77777777" w:rsidTr="00193433">
        <w:trPr>
          <w:trHeight w:val="360"/>
        </w:trPr>
        <w:tc>
          <w:tcPr>
            <w:tcW w:w="5554" w:type="dxa"/>
            <w:vMerge w:val="restart"/>
          </w:tcPr>
          <w:p w14:paraId="32492217" w14:textId="77777777" w:rsidR="00FC36D5" w:rsidRPr="00C816E8" w:rsidRDefault="00FC36D5" w:rsidP="00193433">
            <w:pPr>
              <w:pStyle w:val="34ffff8"/>
            </w:pPr>
            <w:r w:rsidRPr="00C816E8">
              <w:t>УТВЕРЖДЕН</w:t>
            </w:r>
          </w:p>
          <w:p w14:paraId="3AAD8F91" w14:textId="6A3DFC2A" w:rsidR="00FC36D5" w:rsidRPr="00C816E8" w:rsidRDefault="006006CE" w:rsidP="006006CE">
            <w:pPr>
              <w:pStyle w:val="34f5"/>
              <w:jc w:val="left"/>
            </w:pPr>
            <w:r w:rsidRPr="0003648D">
              <w:fldChar w:fldCharType="begin"/>
            </w:r>
            <w:r w:rsidRPr="0003648D">
              <w:instrText xml:space="preserve"> DOCPROPERTY  </w:instrText>
            </w:r>
            <w:r w:rsidRPr="0003648D">
              <w:rPr>
                <w:highlight w:val="lightGray"/>
              </w:rPr>
              <w:instrText>обозначение</w:instrText>
            </w:r>
            <w:r w:rsidRPr="0003648D">
              <w:instrText xml:space="preserve">_документа  \* MERGEFORMAT </w:instrText>
            </w:r>
            <w:r w:rsidRPr="0003648D">
              <w:fldChar w:fldCharType="separate"/>
            </w:r>
            <w:r w:rsidRPr="002C318F">
              <w:t>412768098</w:t>
            </w:r>
            <w:r w:rsidRPr="0003648D">
              <w:t>.</w:t>
            </w:r>
            <w:r w:rsidRPr="0003648D">
              <w:rPr>
                <w:color w:val="000000"/>
              </w:rPr>
              <w:t>425750.</w:t>
            </w:r>
            <w:r w:rsidRPr="0003648D">
              <w:t>001.01</w:t>
            </w:r>
            <w:r w:rsidRPr="0003648D">
              <w:fldChar w:fldCharType="end"/>
            </w:r>
            <w:r>
              <w:t>. ТО</w:t>
            </w:r>
            <w:r w:rsidR="00FC36D5" w:rsidRPr="00C816E8">
              <w:t>-ЛУ</w:t>
            </w:r>
          </w:p>
          <w:p w14:paraId="2F6984E5" w14:textId="77777777" w:rsidR="00FC36D5" w:rsidRPr="00C816E8" w:rsidRDefault="00FC36D5" w:rsidP="00193433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14:paraId="7E1C0926" w14:textId="77777777" w:rsidR="00FC36D5" w:rsidRPr="00C816E8" w:rsidRDefault="00FC36D5" w:rsidP="00193433">
            <w:pPr>
              <w:pStyle w:val="34ffff8"/>
            </w:pPr>
            <w:r w:rsidRPr="00C816E8">
              <w:t>УТВЕРЖДАЮ</w:t>
            </w:r>
          </w:p>
        </w:tc>
      </w:tr>
      <w:tr w:rsidR="00FC36D5" w:rsidRPr="00C816E8" w14:paraId="57DD0843" w14:textId="77777777" w:rsidTr="00193433">
        <w:trPr>
          <w:trHeight w:val="630"/>
        </w:trPr>
        <w:tc>
          <w:tcPr>
            <w:tcW w:w="5554" w:type="dxa"/>
            <w:vMerge/>
          </w:tcPr>
          <w:p w14:paraId="23790A3C" w14:textId="77777777" w:rsidR="00FC36D5" w:rsidRPr="00C816E8" w:rsidRDefault="00FC36D5" w:rsidP="00193433"/>
        </w:tc>
        <w:tc>
          <w:tcPr>
            <w:tcW w:w="4563" w:type="dxa"/>
          </w:tcPr>
          <w:p w14:paraId="758A5B49" w14:textId="3640B6ED" w:rsidR="00FC36D5" w:rsidRPr="00C816E8" w:rsidRDefault="00816F47" w:rsidP="00193433">
            <w:pPr>
              <w:pStyle w:val="34ffff9"/>
            </w:pPr>
            <w:r w:rsidRPr="00816F47">
              <w:t>Генеральный директор ООО «</w:t>
            </w:r>
            <w:proofErr w:type="spellStart"/>
            <w:r w:rsidR="006006CE">
              <w:t>Бетонсити</w:t>
            </w:r>
            <w:proofErr w:type="spellEnd"/>
            <w:r w:rsidRPr="00816F47">
              <w:t>».</w:t>
            </w:r>
          </w:p>
        </w:tc>
      </w:tr>
      <w:tr w:rsidR="00FC36D5" w:rsidRPr="00C816E8" w14:paraId="6930BC13" w14:textId="77777777" w:rsidTr="00193433">
        <w:trPr>
          <w:trHeight w:val="353"/>
        </w:trPr>
        <w:tc>
          <w:tcPr>
            <w:tcW w:w="5554" w:type="dxa"/>
            <w:vMerge/>
          </w:tcPr>
          <w:p w14:paraId="5592DF36" w14:textId="77777777" w:rsidR="00FC36D5" w:rsidRPr="00C816E8" w:rsidRDefault="00FC36D5" w:rsidP="00193433"/>
        </w:tc>
        <w:tc>
          <w:tcPr>
            <w:tcW w:w="4563" w:type="dxa"/>
          </w:tcPr>
          <w:p w14:paraId="7E89F188" w14:textId="78E6D102" w:rsidR="00FC36D5" w:rsidRPr="00C816E8" w:rsidRDefault="00FC36D5" w:rsidP="00193433">
            <w:pPr>
              <w:pStyle w:val="34ffff9"/>
            </w:pPr>
            <w:r w:rsidRPr="00C816E8">
              <w:t xml:space="preserve">____________________ </w:t>
            </w:r>
            <w:r w:rsidR="00816F47" w:rsidRPr="00816F47">
              <w:t xml:space="preserve">Иванов. </w:t>
            </w:r>
            <w:r w:rsidR="006006CE">
              <w:t>И</w:t>
            </w:r>
            <w:r w:rsidR="00816F47" w:rsidRPr="00816F47">
              <w:t>.</w:t>
            </w:r>
            <w:r w:rsidR="006006CE">
              <w:t>И</w:t>
            </w:r>
          </w:p>
          <w:p w14:paraId="0D03E339" w14:textId="77777777" w:rsidR="00FC36D5" w:rsidRPr="00C816E8" w:rsidRDefault="00FC36D5" w:rsidP="00816F47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816F47">
              <w:t>2025</w:t>
            </w:r>
            <w:r w:rsidRPr="00C816E8">
              <w:t xml:space="preserve"> г.</w:t>
            </w:r>
          </w:p>
        </w:tc>
      </w:tr>
    </w:tbl>
    <w:p w14:paraId="0DAC11DA" w14:textId="77777777" w:rsidR="00FC36D5" w:rsidRPr="00C816E8" w:rsidRDefault="00FC36D5" w:rsidP="00193433">
      <w:pPr>
        <w:pStyle w:val="34f5"/>
      </w:pPr>
    </w:p>
    <w:p w14:paraId="1D358FB8" w14:textId="77777777" w:rsidR="00FC36D5" w:rsidRDefault="00FC36D5" w:rsidP="00193433">
      <w:pPr>
        <w:pStyle w:val="34f5"/>
      </w:pPr>
    </w:p>
    <w:p w14:paraId="2AD7502D" w14:textId="77777777" w:rsidR="000D2A4B" w:rsidRPr="000D2A4B" w:rsidRDefault="000D2A4B" w:rsidP="00193433">
      <w:pPr>
        <w:pStyle w:val="34f5"/>
        <w:rPr>
          <w:lang w:val="en-US"/>
        </w:rPr>
      </w:pPr>
    </w:p>
    <w:p w14:paraId="212B8905" w14:textId="77777777" w:rsidR="00FC36D5" w:rsidRPr="00C816E8" w:rsidRDefault="00FC36D5" w:rsidP="00193433">
      <w:pPr>
        <w:pStyle w:val="34f5"/>
      </w:pPr>
    </w:p>
    <w:p w14:paraId="1E3440E9" w14:textId="77777777" w:rsidR="00FC36D5" w:rsidRPr="00C816E8" w:rsidRDefault="00FC36D5" w:rsidP="00193433">
      <w:pPr>
        <w:pStyle w:val="34f5"/>
      </w:pPr>
    </w:p>
    <w:p w14:paraId="55AAF80B" w14:textId="77777777" w:rsidR="0021357C" w:rsidRDefault="0021357C" w:rsidP="00193433">
      <w:pPr>
        <w:pStyle w:val="34ffc"/>
      </w:pPr>
      <w:r>
        <w:rPr>
          <w:lang w:eastAsia="ru-RU"/>
        </w:rPr>
        <w:t xml:space="preserve">Расширение для </w:t>
      </w:r>
      <w:r w:rsidRPr="00EE21F0">
        <w:rPr>
          <w:lang w:eastAsia="ru-RU"/>
        </w:rPr>
        <w:t>«1</w:t>
      </w:r>
      <w:proofErr w:type="gramStart"/>
      <w:r w:rsidRPr="00EE21F0">
        <w:rPr>
          <w:lang w:eastAsia="ru-RU"/>
        </w:rPr>
        <w:t>С:БУХГАЛТЕРИЯ</w:t>
      </w:r>
      <w:proofErr w:type="gramEnd"/>
      <w:r w:rsidRPr="00EE21F0">
        <w:rPr>
          <w:lang w:eastAsia="ru-RU"/>
        </w:rPr>
        <w:t xml:space="preserve"> 3.0»</w:t>
      </w:r>
      <w:r w:rsidRPr="00C816E8">
        <w:t xml:space="preserve"> </w:t>
      </w:r>
    </w:p>
    <w:p w14:paraId="1AFAB030" w14:textId="77777777" w:rsidR="00FC36D5" w:rsidRPr="00C816E8" w:rsidRDefault="00FC36D5" w:rsidP="00193433">
      <w:pPr>
        <w:pStyle w:val="34ffc"/>
      </w:pPr>
      <w:r w:rsidRPr="00C816E8">
        <w:t>(</w:t>
      </w:r>
      <w:r w:rsidR="0021357C">
        <w:t>УАТ</w:t>
      </w:r>
      <w:r w:rsidRPr="00C816E8">
        <w:t>)</w:t>
      </w:r>
    </w:p>
    <w:p w14:paraId="1E45F463" w14:textId="77777777" w:rsidR="00FC36D5" w:rsidRPr="00C816E8" w:rsidRDefault="00933698" w:rsidP="00193433">
      <w:pPr>
        <w:pStyle w:val="34ffd"/>
      </w:pPr>
      <w:fldSimple w:instr=" DOCPROPERTY  Title  \* MERGEFORMAT ">
        <w:r>
          <w:t>Паспорт</w:t>
        </w:r>
      </w:fldSimple>
    </w:p>
    <w:p w14:paraId="7CBD305C" w14:textId="2DF6F2D7" w:rsidR="00BB0F66" w:rsidRDefault="00BB0F66" w:rsidP="00BB0F66">
      <w:pPr>
        <w:pStyle w:val="34f5"/>
      </w:pPr>
      <w:r w:rsidRPr="0003648D">
        <w:fldChar w:fldCharType="begin"/>
      </w:r>
      <w:r w:rsidRPr="0003648D">
        <w:instrText xml:space="preserve"> DOCPROPERTY  </w:instrText>
      </w:r>
      <w:r w:rsidRPr="0003648D">
        <w:rPr>
          <w:highlight w:val="lightGray"/>
        </w:rPr>
        <w:instrText>обозначение</w:instrText>
      </w:r>
      <w:r w:rsidRPr="0003648D">
        <w:instrText xml:space="preserve">_документа  \* MERGEFORMAT </w:instrText>
      </w:r>
      <w:r w:rsidRPr="0003648D">
        <w:fldChar w:fldCharType="separate"/>
      </w:r>
      <w:r w:rsidR="006006CE" w:rsidRPr="002C318F">
        <w:t>412768098</w:t>
      </w:r>
      <w:r w:rsidRPr="0003648D">
        <w:t>.</w:t>
      </w:r>
      <w:r w:rsidRPr="0003648D">
        <w:rPr>
          <w:color w:val="000000"/>
        </w:rPr>
        <w:t>425750.</w:t>
      </w:r>
      <w:r w:rsidRPr="0003648D">
        <w:t>001.01</w:t>
      </w:r>
      <w:r w:rsidRPr="0003648D">
        <w:fldChar w:fldCharType="end"/>
      </w:r>
      <w:r>
        <w:t>. ТО</w:t>
      </w:r>
    </w:p>
    <w:p w14:paraId="00F534AF" w14:textId="77777777" w:rsidR="00FC36D5" w:rsidRPr="00BB0F66" w:rsidRDefault="00FC36D5" w:rsidP="00193433">
      <w:pPr>
        <w:pStyle w:val="34ffa"/>
      </w:pPr>
    </w:p>
    <w:p w14:paraId="59F2C968" w14:textId="77777777" w:rsidR="00FC36D5" w:rsidRDefault="00FC36D5" w:rsidP="00193433">
      <w:pPr>
        <w:pStyle w:val="34f5"/>
      </w:pPr>
    </w:p>
    <w:p w14:paraId="52257E96" w14:textId="77777777" w:rsidR="000D2A4B" w:rsidRPr="00C61E3F" w:rsidRDefault="000D2A4B" w:rsidP="00193433">
      <w:pPr>
        <w:pStyle w:val="34f5"/>
      </w:pPr>
    </w:p>
    <w:p w14:paraId="037623B4" w14:textId="77777777" w:rsidR="000D2A4B" w:rsidRPr="00C61E3F" w:rsidRDefault="000D2A4B" w:rsidP="00193433">
      <w:pPr>
        <w:pStyle w:val="34f5"/>
      </w:pPr>
    </w:p>
    <w:p w14:paraId="66445062" w14:textId="77777777" w:rsidR="00FC36D5" w:rsidRDefault="00FC36D5" w:rsidP="00193433">
      <w:pPr>
        <w:pStyle w:val="34f5"/>
      </w:pPr>
    </w:p>
    <w:p w14:paraId="65CCAEF1" w14:textId="77777777" w:rsidR="00FC36D5" w:rsidRDefault="00FC36D5" w:rsidP="00193433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FC36D5" w:rsidRPr="00C816E8" w14:paraId="7B0B7DDA" w14:textId="77777777" w:rsidTr="00193433">
        <w:trPr>
          <w:trHeight w:val="404"/>
        </w:trPr>
        <w:tc>
          <w:tcPr>
            <w:tcW w:w="4564" w:type="dxa"/>
            <w:vAlign w:val="center"/>
          </w:tcPr>
          <w:p w14:paraId="7860509A" w14:textId="77777777" w:rsidR="00FC36D5" w:rsidRPr="00C816E8" w:rsidRDefault="00FC36D5" w:rsidP="00193433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14:paraId="22012A38" w14:textId="77777777" w:rsidR="00FC36D5" w:rsidRPr="00C816E8" w:rsidRDefault="00FC36D5" w:rsidP="00193433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21BD6D01" w14:textId="77777777" w:rsidR="00FC36D5" w:rsidRPr="00C816E8" w:rsidRDefault="00FC36D5" w:rsidP="00193433">
            <w:pPr>
              <w:pStyle w:val="34ffff9"/>
            </w:pPr>
          </w:p>
        </w:tc>
      </w:tr>
      <w:tr w:rsidR="00FC36D5" w:rsidRPr="00C816E8" w14:paraId="5AE3BD5C" w14:textId="77777777" w:rsidTr="00193433">
        <w:trPr>
          <w:trHeight w:val="868"/>
        </w:trPr>
        <w:tc>
          <w:tcPr>
            <w:tcW w:w="4564" w:type="dxa"/>
          </w:tcPr>
          <w:p w14:paraId="02E800C5" w14:textId="2EDE57FE" w:rsidR="00FC36D5" w:rsidRPr="00C816E8" w:rsidRDefault="00816F47" w:rsidP="00193433">
            <w:pPr>
              <w:pStyle w:val="34ffff9"/>
            </w:pPr>
            <w:r w:rsidRPr="0000780F">
              <w:t>Гене</w:t>
            </w:r>
            <w:r>
              <w:t xml:space="preserve">ральный директор </w:t>
            </w:r>
            <w:proofErr w:type="spellStart"/>
            <w:proofErr w:type="gramStart"/>
            <w:r>
              <w:t>ООО«</w:t>
            </w:r>
            <w:proofErr w:type="gramEnd"/>
            <w:r w:rsidR="006006CE">
              <w:t>Бетонсити</w:t>
            </w:r>
            <w:proofErr w:type="spellEnd"/>
            <w:r w:rsidRPr="0000780F">
              <w:t>».</w:t>
            </w:r>
          </w:p>
        </w:tc>
        <w:tc>
          <w:tcPr>
            <w:tcW w:w="990" w:type="dxa"/>
          </w:tcPr>
          <w:p w14:paraId="197240B0" w14:textId="77777777" w:rsidR="00FC36D5" w:rsidRPr="00C816E8" w:rsidRDefault="00FC36D5" w:rsidP="00193433">
            <w:pPr>
              <w:pStyle w:val="34ffff9"/>
            </w:pPr>
          </w:p>
        </w:tc>
        <w:tc>
          <w:tcPr>
            <w:tcW w:w="4563" w:type="dxa"/>
          </w:tcPr>
          <w:p w14:paraId="4F285F7A" w14:textId="669829A8" w:rsidR="00FC36D5" w:rsidRPr="00C816E8" w:rsidRDefault="00816F47" w:rsidP="00193433">
            <w:pPr>
              <w:pStyle w:val="34ffff9"/>
            </w:pPr>
            <w:r w:rsidRPr="00816F47">
              <w:t>ООО «</w:t>
            </w:r>
            <w:proofErr w:type="spellStart"/>
            <w:r w:rsidR="006006CE">
              <w:t>Бетонсити</w:t>
            </w:r>
            <w:proofErr w:type="spellEnd"/>
            <w:proofErr w:type="gramStart"/>
            <w:r w:rsidRPr="00816F47">
              <w:t>» ,</w:t>
            </w:r>
            <w:proofErr w:type="gramEnd"/>
            <w:r w:rsidRPr="00816F47">
              <w:t xml:space="preserve"> подразделение «Администрация», директор по информационным технологиям</w:t>
            </w:r>
          </w:p>
        </w:tc>
      </w:tr>
      <w:tr w:rsidR="00FC36D5" w:rsidRPr="00C816E8" w14:paraId="36015508" w14:textId="77777777" w:rsidTr="00193433">
        <w:trPr>
          <w:trHeight w:val="404"/>
        </w:trPr>
        <w:tc>
          <w:tcPr>
            <w:tcW w:w="4564" w:type="dxa"/>
          </w:tcPr>
          <w:p w14:paraId="6DE45DCB" w14:textId="73BF144E" w:rsidR="00FC36D5" w:rsidRPr="00C816E8" w:rsidRDefault="00FC36D5" w:rsidP="00193433">
            <w:pPr>
              <w:pStyle w:val="34ffff9"/>
            </w:pPr>
            <w:r w:rsidRPr="00C816E8">
              <w:t xml:space="preserve">____________________ </w:t>
            </w:r>
            <w:r w:rsidR="00816F47" w:rsidRPr="00816F47">
              <w:t xml:space="preserve">Иванов. </w:t>
            </w:r>
            <w:r w:rsidR="006006CE">
              <w:t>И</w:t>
            </w:r>
            <w:r w:rsidR="00816F47" w:rsidRPr="00816F47">
              <w:t>.</w:t>
            </w:r>
            <w:r w:rsidR="006006CE">
              <w:t>И</w:t>
            </w:r>
          </w:p>
          <w:p w14:paraId="6CEF19BF" w14:textId="77777777" w:rsidR="00FC36D5" w:rsidRPr="00C816E8" w:rsidRDefault="00FC36D5" w:rsidP="00816F47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816F47">
              <w:t>2025</w:t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2BBBAEE5" w14:textId="77777777" w:rsidR="00FC36D5" w:rsidRPr="00C816E8" w:rsidRDefault="00FC36D5" w:rsidP="00193433">
            <w:pPr>
              <w:pStyle w:val="34ffff9"/>
            </w:pPr>
          </w:p>
        </w:tc>
        <w:tc>
          <w:tcPr>
            <w:tcW w:w="4563" w:type="dxa"/>
          </w:tcPr>
          <w:p w14:paraId="5A31606E" w14:textId="390AF3D3" w:rsidR="00FC36D5" w:rsidRPr="00C816E8" w:rsidRDefault="00FC36D5" w:rsidP="00193433">
            <w:pPr>
              <w:pStyle w:val="34ffff9"/>
            </w:pPr>
            <w:r w:rsidRPr="00C816E8">
              <w:t xml:space="preserve">____________________ </w:t>
            </w:r>
            <w:r w:rsidR="006006CE">
              <w:t>Емелин</w:t>
            </w:r>
            <w:r w:rsidR="00816F47" w:rsidRPr="00816F47">
              <w:t xml:space="preserve"> К.М</w:t>
            </w:r>
          </w:p>
          <w:p w14:paraId="334D429D" w14:textId="77777777" w:rsidR="00FC36D5" w:rsidRPr="00C816E8" w:rsidRDefault="00FC36D5" w:rsidP="00816F47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816F47">
              <w:t>2025</w:t>
            </w:r>
            <w:r w:rsidRPr="00C816E8">
              <w:t xml:space="preserve"> г.</w:t>
            </w:r>
          </w:p>
        </w:tc>
      </w:tr>
      <w:tr w:rsidR="00FC36D5" w:rsidRPr="00C816E8" w14:paraId="0A00E0AA" w14:textId="77777777" w:rsidTr="00193433">
        <w:trPr>
          <w:trHeight w:val="404"/>
        </w:trPr>
        <w:tc>
          <w:tcPr>
            <w:tcW w:w="4564" w:type="dxa"/>
            <w:vAlign w:val="center"/>
          </w:tcPr>
          <w:p w14:paraId="6C27DF22" w14:textId="77777777" w:rsidR="00FC36D5" w:rsidRPr="00C816E8" w:rsidRDefault="00FC36D5" w:rsidP="00193433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0A80347" w14:textId="77777777" w:rsidR="00FC36D5" w:rsidRPr="00C816E8" w:rsidRDefault="00FC36D5" w:rsidP="00193433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5892923C" w14:textId="77777777" w:rsidR="00FC36D5" w:rsidRPr="00C816E8" w:rsidRDefault="00FC36D5" w:rsidP="00193433">
            <w:pPr>
              <w:pStyle w:val="34ffff8"/>
            </w:pPr>
          </w:p>
        </w:tc>
      </w:tr>
      <w:tr w:rsidR="00FC36D5" w:rsidRPr="00C816E8" w14:paraId="1D8A29FA" w14:textId="77777777" w:rsidTr="00193433">
        <w:trPr>
          <w:trHeight w:val="864"/>
        </w:trPr>
        <w:tc>
          <w:tcPr>
            <w:tcW w:w="4564" w:type="dxa"/>
          </w:tcPr>
          <w:p w14:paraId="5EB79D91" w14:textId="19B7FD52" w:rsidR="00FC36D5" w:rsidRPr="00C816E8" w:rsidRDefault="00816F47" w:rsidP="00193433">
            <w:pPr>
              <w:pStyle w:val="34ffff9"/>
            </w:pPr>
            <w:r w:rsidRPr="0000780F">
              <w:t>Гене</w:t>
            </w:r>
            <w:r>
              <w:t xml:space="preserve">ральный директор </w:t>
            </w:r>
            <w:proofErr w:type="spellStart"/>
            <w:proofErr w:type="gramStart"/>
            <w:r>
              <w:t>ООО«</w:t>
            </w:r>
            <w:proofErr w:type="gramEnd"/>
            <w:r w:rsidR="006006CE">
              <w:t>Бетонсити</w:t>
            </w:r>
            <w:proofErr w:type="spellEnd"/>
            <w:r w:rsidRPr="0000780F">
              <w:t>».</w:t>
            </w:r>
          </w:p>
        </w:tc>
        <w:tc>
          <w:tcPr>
            <w:tcW w:w="990" w:type="dxa"/>
          </w:tcPr>
          <w:p w14:paraId="4524AC47" w14:textId="77777777" w:rsidR="00FC36D5" w:rsidRPr="00C816E8" w:rsidRDefault="00FC36D5" w:rsidP="00193433">
            <w:pPr>
              <w:pStyle w:val="34ffff9"/>
            </w:pPr>
          </w:p>
        </w:tc>
        <w:tc>
          <w:tcPr>
            <w:tcW w:w="4563" w:type="dxa"/>
          </w:tcPr>
          <w:p w14:paraId="2AF1E926" w14:textId="78102FE6" w:rsidR="00FC36D5" w:rsidRPr="00C816E8" w:rsidRDefault="00816F47" w:rsidP="00193433">
            <w:pPr>
              <w:pStyle w:val="34ffff9"/>
            </w:pPr>
            <w:r w:rsidRPr="00816F47">
              <w:t>ООО «</w:t>
            </w:r>
            <w:proofErr w:type="spellStart"/>
            <w:r w:rsidR="006006CE">
              <w:t>Бетонсити</w:t>
            </w:r>
            <w:proofErr w:type="spellEnd"/>
            <w:proofErr w:type="gramStart"/>
            <w:r w:rsidRPr="00816F47">
              <w:t>» ,</w:t>
            </w:r>
            <w:proofErr w:type="gramEnd"/>
            <w:r w:rsidRPr="00816F47">
              <w:t xml:space="preserve"> подразделение «Администрация», директор по информационным технологиям</w:t>
            </w:r>
          </w:p>
        </w:tc>
      </w:tr>
      <w:tr w:rsidR="00FC36D5" w:rsidRPr="00C816E8" w14:paraId="4D5A0A9D" w14:textId="77777777" w:rsidTr="00193433">
        <w:trPr>
          <w:trHeight w:val="643"/>
        </w:trPr>
        <w:tc>
          <w:tcPr>
            <w:tcW w:w="4564" w:type="dxa"/>
          </w:tcPr>
          <w:p w14:paraId="5879271F" w14:textId="00C20543" w:rsidR="00FC36D5" w:rsidRPr="00C816E8" w:rsidRDefault="00FC36D5" w:rsidP="00193433">
            <w:pPr>
              <w:pStyle w:val="34ffff9"/>
            </w:pPr>
            <w:r w:rsidRPr="00C816E8">
              <w:t xml:space="preserve">____________________ </w:t>
            </w:r>
            <w:r w:rsidR="00816F47" w:rsidRPr="00816F47">
              <w:t xml:space="preserve">Иванов. </w:t>
            </w:r>
            <w:r w:rsidR="006006CE">
              <w:t>И</w:t>
            </w:r>
            <w:r w:rsidR="00816F47" w:rsidRPr="00816F47">
              <w:t>.</w:t>
            </w:r>
            <w:r w:rsidR="006006CE">
              <w:t>И</w:t>
            </w:r>
          </w:p>
          <w:p w14:paraId="3ADEBF28" w14:textId="77777777" w:rsidR="00FC36D5" w:rsidRPr="00C816E8" w:rsidRDefault="00FC36D5" w:rsidP="00816F47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816F47">
              <w:t>2025</w:t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0E5834C8" w14:textId="77777777" w:rsidR="00FC36D5" w:rsidRPr="00C816E8" w:rsidRDefault="00FC36D5" w:rsidP="00193433">
            <w:pPr>
              <w:pStyle w:val="34ffff9"/>
            </w:pPr>
          </w:p>
        </w:tc>
        <w:tc>
          <w:tcPr>
            <w:tcW w:w="4563" w:type="dxa"/>
          </w:tcPr>
          <w:p w14:paraId="68ED8890" w14:textId="65469A5C" w:rsidR="00FC36D5" w:rsidRPr="00C816E8" w:rsidRDefault="00FC36D5" w:rsidP="00193433">
            <w:pPr>
              <w:pStyle w:val="34ffff9"/>
            </w:pPr>
            <w:r w:rsidRPr="00C816E8">
              <w:t xml:space="preserve">____________________ </w:t>
            </w:r>
            <w:r w:rsidR="006006CE">
              <w:t>Емелин</w:t>
            </w:r>
            <w:r w:rsidR="00816F47" w:rsidRPr="00816F47">
              <w:t xml:space="preserve"> К.М</w:t>
            </w:r>
          </w:p>
          <w:p w14:paraId="7B9CE715" w14:textId="77777777" w:rsidR="00FC36D5" w:rsidRPr="00C816E8" w:rsidRDefault="00FC36D5" w:rsidP="00816F47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816F47">
              <w:t>2025</w:t>
            </w:r>
            <w:r w:rsidRPr="00C816E8">
              <w:t xml:space="preserve"> г.</w:t>
            </w:r>
          </w:p>
        </w:tc>
      </w:tr>
    </w:tbl>
    <w:p w14:paraId="1255F7CA" w14:textId="77777777" w:rsidR="00FC36D5" w:rsidRPr="00801734" w:rsidRDefault="00FC36D5" w:rsidP="00193433">
      <w:pPr>
        <w:pStyle w:val="34f5"/>
        <w:rPr>
          <w:lang w:val="en-US"/>
        </w:rPr>
      </w:pPr>
    </w:p>
    <w:p w14:paraId="070FB031" w14:textId="77777777" w:rsidR="00AA5A66" w:rsidRPr="00AA5A66" w:rsidRDefault="00AA5A66" w:rsidP="00386595">
      <w:pPr>
        <w:pStyle w:val="34f5"/>
      </w:pPr>
    </w:p>
    <w:p w14:paraId="7FE6F6ED" w14:textId="77777777" w:rsidR="0069117E" w:rsidRDefault="0069117E" w:rsidP="003F38DF">
      <w:pPr>
        <w:pStyle w:val="34b"/>
        <w:sectPr w:rsidR="0069117E" w:rsidSect="00AA5A66">
          <w:headerReference w:type="default" r:id="rId8"/>
          <w:headerReference w:type="firs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5A9BEBF7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AB844F7" w14:textId="77777777" w:rsidR="009B6DFF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3414777" w:history="1">
        <w:r w:rsidR="009B6DFF" w:rsidRPr="002F20AB">
          <w:rPr>
            <w:rStyle w:val="af8"/>
          </w:rPr>
          <w:t>1 Общие сведения об АС</w:t>
        </w:r>
        <w:r w:rsidR="009B6DFF">
          <w:rPr>
            <w:webHidden/>
          </w:rPr>
          <w:tab/>
        </w:r>
        <w:r w:rsidR="009B6DFF">
          <w:rPr>
            <w:webHidden/>
          </w:rPr>
          <w:fldChar w:fldCharType="begin"/>
        </w:r>
        <w:r w:rsidR="009B6DFF">
          <w:rPr>
            <w:webHidden/>
          </w:rPr>
          <w:instrText xml:space="preserve"> PAGEREF _Toc133414777 \h </w:instrText>
        </w:r>
        <w:r w:rsidR="009B6DFF">
          <w:rPr>
            <w:webHidden/>
          </w:rPr>
        </w:r>
        <w:r w:rsidR="009B6DFF">
          <w:rPr>
            <w:webHidden/>
          </w:rPr>
          <w:fldChar w:fldCharType="separate"/>
        </w:r>
        <w:r w:rsidR="009B6DFF">
          <w:rPr>
            <w:webHidden/>
          </w:rPr>
          <w:t>3</w:t>
        </w:r>
        <w:r w:rsidR="009B6DFF">
          <w:rPr>
            <w:webHidden/>
          </w:rPr>
          <w:fldChar w:fldCharType="end"/>
        </w:r>
      </w:hyperlink>
    </w:p>
    <w:p w14:paraId="7A3A7039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78" w:history="1">
        <w:r w:rsidRPr="002F20AB">
          <w:rPr>
            <w:rStyle w:val="af8"/>
          </w:rPr>
          <w:t>2 Основные характеристики АС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EF03943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79" w:history="1">
        <w:r w:rsidRPr="002F20AB">
          <w:rPr>
            <w:rStyle w:val="af8"/>
            <w:noProof/>
          </w:rPr>
          <w:t>2.1 Сведения о составе функций, реализуемых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D1913C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0" w:history="1">
        <w:r w:rsidRPr="002F20AB">
          <w:rPr>
            <w:rStyle w:val="af8"/>
            <w:noProof/>
          </w:rPr>
          <w:t>2.2 Описание принципа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BD9918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1" w:history="1">
        <w:r w:rsidRPr="002F20AB">
          <w:rPr>
            <w:rStyle w:val="af8"/>
            <w:noProof/>
          </w:rPr>
          <w:t>2.3 Общий регламент и режимы функционирования АС и</w:t>
        </w:r>
        <w:r w:rsidRPr="002F20AB">
          <w:rPr>
            <w:rStyle w:val="af8"/>
            <w:noProof/>
            <w:lang w:val="en-US"/>
          </w:rPr>
          <w:t> </w:t>
        </w:r>
        <w:r w:rsidRPr="002F20AB">
          <w:rPr>
            <w:rStyle w:val="af8"/>
            <w:noProof/>
          </w:rPr>
          <w:t>сведения о возможности изменения режимов ее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A6EF96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2" w:history="1">
        <w:r w:rsidRPr="002F20AB">
          <w:rPr>
            <w:rStyle w:val="af8"/>
            <w:noProof/>
          </w:rPr>
          <w:t>2.4 Сведения о совместимости АС с другими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41F402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83" w:history="1">
        <w:r w:rsidRPr="002F20AB">
          <w:rPr>
            <w:rStyle w:val="af8"/>
          </w:rPr>
          <w:t>3 Комплектность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E3AB224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4" w:history="1">
        <w:r w:rsidRPr="002F20AB">
          <w:rPr>
            <w:rStyle w:val="af8"/>
            <w:noProof/>
          </w:rPr>
          <w:t>3.1 Комплексы технических средств, входящие в состав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D0D881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5" w:history="1">
        <w:r w:rsidRPr="002F20AB">
          <w:rPr>
            <w:rStyle w:val="af8"/>
            <w:noProof/>
          </w:rPr>
          <w:t>3.2 Комплексы программных средств, входящие в состав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0ECD5E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6" w:history="1">
        <w:r w:rsidRPr="002F20AB">
          <w:rPr>
            <w:rStyle w:val="af8"/>
            <w:noProof/>
          </w:rPr>
          <w:t>3.3 Носители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E95669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7" w:history="1">
        <w:r w:rsidRPr="002F20AB">
          <w:rPr>
            <w:rStyle w:val="af8"/>
            <w:noProof/>
          </w:rPr>
          <w:t>3.4 Эксплуатационные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A4A3A7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88" w:history="1">
        <w:r w:rsidRPr="002F20AB">
          <w:rPr>
            <w:rStyle w:val="af8"/>
          </w:rPr>
          <w:t>4 Свидетельство (акт) о приемке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2272FA2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89" w:history="1">
        <w:r w:rsidRPr="002F20AB">
          <w:rPr>
            <w:rStyle w:val="af8"/>
          </w:rPr>
          <w:t>5 Гарантии изготовителя (поставщика)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45B3E42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0" w:history="1">
        <w:r w:rsidRPr="002F20AB">
          <w:rPr>
            <w:rStyle w:val="af8"/>
          </w:rPr>
          <w:t>6 Сведения о рекламациях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702CBE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1" w:history="1">
        <w:r w:rsidRPr="002F20AB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971226E" w14:textId="77777777"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92" w:history="1">
        <w:r w:rsidRPr="002F20AB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42B2A6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3" w:history="1">
        <w:r w:rsidRPr="002F20AB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DCC583A" w14:textId="77777777"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4" w:history="1">
        <w:r w:rsidRPr="002F20AB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361A5AE" w14:textId="77777777" w:rsidR="009A4FE3" w:rsidRPr="009A4FE3" w:rsidRDefault="009A4FE3" w:rsidP="009A4FE3">
      <w:pPr>
        <w:pStyle w:val="34b"/>
      </w:pPr>
      <w:r>
        <w:fldChar w:fldCharType="end"/>
      </w:r>
    </w:p>
    <w:p w14:paraId="741DBA62" w14:textId="77777777" w:rsidR="00D47C08" w:rsidRDefault="00D47C08" w:rsidP="009A4FE3">
      <w:pPr>
        <w:pStyle w:val="34fffa"/>
      </w:pPr>
    </w:p>
    <w:p w14:paraId="338427F4" w14:textId="77777777" w:rsidR="00233474" w:rsidRDefault="00233474" w:rsidP="009A4FE3">
      <w:pPr>
        <w:pStyle w:val="34fffa"/>
        <w:sectPr w:rsidR="00233474" w:rsidSect="00170E2F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6FFD9A46" w14:textId="77777777" w:rsidR="00D47C08" w:rsidRDefault="00350B99" w:rsidP="00D47C08">
      <w:pPr>
        <w:pStyle w:val="1"/>
      </w:pPr>
      <w:bookmarkStart w:id="0" w:name="_Toc398629481"/>
      <w:bookmarkStart w:id="1" w:name="_Toc133414777"/>
      <w:r>
        <w:rPr>
          <w:lang w:val="ru-RU"/>
        </w:rPr>
        <w:t>Общие сведения об АС</w:t>
      </w:r>
      <w:bookmarkEnd w:id="0"/>
      <w:bookmarkEnd w:id="1"/>
    </w:p>
    <w:p w14:paraId="6F145913" w14:textId="77777777" w:rsidR="00EB0CAD" w:rsidRDefault="00EB0CAD" w:rsidP="00EB0CAD">
      <w:pPr>
        <w:pStyle w:val="34b"/>
      </w:pPr>
    </w:p>
    <w:p w14:paraId="7AAA3299" w14:textId="77777777" w:rsidR="0021357C" w:rsidRDefault="0021357C" w:rsidP="0021357C">
      <w:pPr>
        <w:pStyle w:val="34b"/>
        <w:rPr>
          <w:lang w:eastAsia="ru-RU"/>
        </w:rPr>
      </w:pPr>
      <w:r>
        <w:rPr>
          <w:lang w:eastAsia="ru-RU"/>
        </w:rPr>
        <w:t xml:space="preserve">Полное наименование АС – Расширение для </w:t>
      </w:r>
      <w:r w:rsidRPr="00EE21F0">
        <w:rPr>
          <w:lang w:eastAsia="ru-RU"/>
        </w:rPr>
        <w:t>«1С:</w:t>
      </w:r>
      <w:r w:rsidR="00193433">
        <w:rPr>
          <w:lang w:eastAsia="ru-RU"/>
        </w:rPr>
        <w:t xml:space="preserve"> </w:t>
      </w:r>
      <w:r w:rsidRPr="00EE21F0">
        <w:rPr>
          <w:lang w:eastAsia="ru-RU"/>
        </w:rPr>
        <w:t>БУХГАЛТЕРИЯ 3.0»</w:t>
      </w:r>
      <w:r w:rsidR="00BB0F66">
        <w:rPr>
          <w:lang w:eastAsia="ru-RU"/>
        </w:rPr>
        <w:t>.</w:t>
      </w:r>
    </w:p>
    <w:p w14:paraId="6E640BCB" w14:textId="77777777" w:rsidR="0021357C" w:rsidRPr="00EE21F0" w:rsidRDefault="0021357C" w:rsidP="0021357C">
      <w:pPr>
        <w:pStyle w:val="34b"/>
        <w:rPr>
          <w:lang w:eastAsia="ru-RU"/>
        </w:rPr>
      </w:pPr>
      <w:r>
        <w:rPr>
          <w:lang w:eastAsia="ru-RU"/>
        </w:rPr>
        <w:t>Условное обозначение – УАТ</w:t>
      </w:r>
      <w:r w:rsidR="00193433">
        <w:rPr>
          <w:lang w:eastAsia="ru-RU"/>
        </w:rPr>
        <w:t xml:space="preserve"> </w:t>
      </w:r>
      <w:r>
        <w:rPr>
          <w:lang w:eastAsia="ru-RU"/>
        </w:rPr>
        <w:t>(далее – Система).</w:t>
      </w:r>
    </w:p>
    <w:p w14:paraId="0F256076" w14:textId="77777777" w:rsidR="00EB0CAD" w:rsidRDefault="00EB0CAD" w:rsidP="00EB0CAD">
      <w:pPr>
        <w:pStyle w:val="34fffa"/>
      </w:pPr>
    </w:p>
    <w:p w14:paraId="27F25022" w14:textId="145526A2" w:rsidR="0021357C" w:rsidRPr="00EB0CAD" w:rsidRDefault="0021357C" w:rsidP="00EB0CAD">
      <w:pPr>
        <w:pStyle w:val="34fffa"/>
      </w:pPr>
      <w:r>
        <w:t>Предпр</w:t>
      </w:r>
      <w:r w:rsidR="00816F47">
        <w:t>иятие-поставщик: ООО «</w:t>
      </w:r>
      <w:proofErr w:type="spellStart"/>
      <w:r w:rsidR="006006CE">
        <w:t>Бетонсити</w:t>
      </w:r>
      <w:proofErr w:type="spellEnd"/>
      <w:r>
        <w:t>».</w:t>
      </w:r>
    </w:p>
    <w:p w14:paraId="15F8E3D9" w14:textId="77777777" w:rsidR="00350B99" w:rsidRDefault="00350B99" w:rsidP="00350B99">
      <w:pPr>
        <w:pStyle w:val="1"/>
        <w:rPr>
          <w:lang w:val="ru-RU"/>
        </w:rPr>
      </w:pPr>
      <w:bookmarkStart w:id="2" w:name="_Toc398629482"/>
      <w:bookmarkStart w:id="3" w:name="_Toc133414778"/>
      <w:r>
        <w:rPr>
          <w:lang w:val="ru-RU"/>
        </w:rPr>
        <w:lastRenderedPageBreak/>
        <w:t>Основные характеристики АС</w:t>
      </w:r>
      <w:bookmarkEnd w:id="2"/>
      <w:bookmarkEnd w:id="3"/>
    </w:p>
    <w:p w14:paraId="0849B7DA" w14:textId="77777777" w:rsidR="00350B99" w:rsidRDefault="00350B99" w:rsidP="00350B99">
      <w:pPr>
        <w:pStyle w:val="2"/>
      </w:pPr>
      <w:bookmarkStart w:id="4" w:name="_Toc398629483"/>
      <w:bookmarkStart w:id="5" w:name="_Toc133414779"/>
      <w:r>
        <w:t xml:space="preserve">Сведения о составе функций, реализуемых </w:t>
      </w:r>
      <w:bookmarkEnd w:id="4"/>
      <w:bookmarkEnd w:id="5"/>
      <w:r w:rsidR="0024086F">
        <w:t>Системой</w:t>
      </w:r>
    </w:p>
    <w:p w14:paraId="0F1EECA2" w14:textId="77777777" w:rsidR="00863AFA" w:rsidRDefault="000A77E6" w:rsidP="00193433">
      <w:pPr>
        <w:pStyle w:val="afa"/>
        <w:ind w:firstLine="709"/>
      </w:pPr>
      <w:r>
        <w:t>«</w:t>
      </w:r>
      <w:r w:rsidR="00193433">
        <w:t>1</w:t>
      </w:r>
      <w:proofErr w:type="gramStart"/>
      <w:r w:rsidR="00C67DEA">
        <w:t>С</w:t>
      </w:r>
      <w:r w:rsidR="00193433">
        <w:t>:УАТ</w:t>
      </w:r>
      <w:proofErr w:type="gramEnd"/>
      <w:r w:rsidR="00193433">
        <w:t xml:space="preserve"> :</w:t>
      </w:r>
      <w:r>
        <w:t>Расширение для Бухгалтерии»</w:t>
      </w:r>
      <w:r w:rsidR="00863AFA">
        <w:t xml:space="preserve"> включает следующие функции:</w:t>
      </w:r>
    </w:p>
    <w:p w14:paraId="3068AC70" w14:textId="77777777" w:rsidR="00863AFA" w:rsidRDefault="00193433" w:rsidP="00193433">
      <w:pPr>
        <w:pStyle w:val="3413"/>
      </w:pPr>
      <w:r>
        <w:t>у</w:t>
      </w:r>
      <w:r w:rsidR="00863AFA">
        <w:t>чет путевых листов;</w:t>
      </w:r>
    </w:p>
    <w:p w14:paraId="3AAC1742" w14:textId="77777777" w:rsidR="00863AFA" w:rsidRDefault="00193433" w:rsidP="00193433">
      <w:pPr>
        <w:pStyle w:val="3413"/>
      </w:pPr>
      <w:r>
        <w:t>у</w:t>
      </w:r>
      <w:r w:rsidR="00863AFA">
        <w:t>чет ремонтных листов;</w:t>
      </w:r>
    </w:p>
    <w:p w14:paraId="77051F42" w14:textId="77777777" w:rsidR="00863AFA" w:rsidRDefault="00193433" w:rsidP="00193433">
      <w:pPr>
        <w:pStyle w:val="3413"/>
      </w:pPr>
      <w:r>
        <w:t>у</w:t>
      </w:r>
      <w:r w:rsidR="00863AFA">
        <w:t>чет ДТП и штрафов;</w:t>
      </w:r>
    </w:p>
    <w:p w14:paraId="1A8D107A" w14:textId="77777777" w:rsidR="00863AFA" w:rsidRDefault="00193433" w:rsidP="00193433">
      <w:pPr>
        <w:pStyle w:val="3413"/>
      </w:pPr>
      <w:r>
        <w:t>с</w:t>
      </w:r>
      <w:r w:rsidR="00863AFA">
        <w:t>кладской учет запчастей и расходных материалов;</w:t>
      </w:r>
    </w:p>
    <w:p w14:paraId="30BDE892" w14:textId="77777777" w:rsidR="00863AFA" w:rsidRDefault="00193433" w:rsidP="00193433">
      <w:pPr>
        <w:pStyle w:val="3413"/>
      </w:pPr>
      <w:r>
        <w:t>у</w:t>
      </w:r>
      <w:r w:rsidR="00863AFA">
        <w:t>чет работы водителей.</w:t>
      </w:r>
    </w:p>
    <w:p w14:paraId="008FF120" w14:textId="77777777" w:rsidR="00863AFA" w:rsidRPr="00863AFA" w:rsidRDefault="00863AFA" w:rsidP="00863AFA">
      <w:pPr>
        <w:pStyle w:val="34b"/>
        <w:rPr>
          <w:lang w:eastAsia="ru-RU"/>
        </w:rPr>
      </w:pPr>
    </w:p>
    <w:p w14:paraId="2D220210" w14:textId="77777777" w:rsidR="0027788B" w:rsidRPr="0027788B" w:rsidRDefault="0027788B" w:rsidP="0027788B">
      <w:pPr>
        <w:pStyle w:val="34b"/>
        <w:rPr>
          <w:lang w:eastAsia="ru-RU"/>
        </w:rPr>
      </w:pPr>
    </w:p>
    <w:p w14:paraId="0CB5E474" w14:textId="77777777" w:rsidR="002919B8" w:rsidRPr="002919B8" w:rsidRDefault="002919B8" w:rsidP="002919B8">
      <w:pPr>
        <w:pStyle w:val="34a0"/>
      </w:pPr>
      <w:r>
        <w:t>В данном разделе приводят сведения о составе функций, реализуемых АС, в том числе измерительных и управляющих.</w:t>
      </w:r>
    </w:p>
    <w:p w14:paraId="3909DD71" w14:textId="77777777" w:rsidR="00933698" w:rsidRDefault="00933698" w:rsidP="00EB0CAD">
      <w:pPr>
        <w:pStyle w:val="34b"/>
        <w:rPr>
          <w:lang w:eastAsia="ru-RU"/>
        </w:rPr>
      </w:pPr>
    </w:p>
    <w:p w14:paraId="4A810916" w14:textId="77777777" w:rsidR="00350B99" w:rsidRDefault="00350B99" w:rsidP="00350B99">
      <w:pPr>
        <w:pStyle w:val="2"/>
      </w:pPr>
      <w:bookmarkStart w:id="6" w:name="_Toc398629484"/>
      <w:bookmarkStart w:id="7" w:name="_Toc133414780"/>
      <w:r>
        <w:t>О</w:t>
      </w:r>
      <w:r w:rsidRPr="00350B99">
        <w:t>писан</w:t>
      </w:r>
      <w:r>
        <w:t>ие принципа функционирования АС</w:t>
      </w:r>
      <w:bookmarkEnd w:id="6"/>
      <w:bookmarkEnd w:id="7"/>
    </w:p>
    <w:p w14:paraId="534668A8" w14:textId="77777777" w:rsidR="0027788B" w:rsidRDefault="0027788B" w:rsidP="0027788B">
      <w:pPr>
        <w:spacing w:beforeAutospacing="1" w:after="100" w:afterAutospacing="1" w:line="276" w:lineRule="auto"/>
        <w:jc w:val="both"/>
        <w:rPr>
          <w:szCs w:val="24"/>
        </w:rPr>
      </w:pPr>
      <w:r>
        <w:rPr>
          <w:szCs w:val="24"/>
        </w:rPr>
        <w:t>Принцип работы УАТ и пример функционирования на примере бизнес-процесса «Создание ремонтных листов</w:t>
      </w:r>
      <w:r w:rsidR="00BB0F66">
        <w:rPr>
          <w:szCs w:val="24"/>
        </w:rPr>
        <w:t>»</w:t>
      </w:r>
      <w:r>
        <w:rPr>
          <w:szCs w:val="24"/>
        </w:rPr>
        <w:t xml:space="preserve"> приведён на схеме (см. Рисунок 1.)</w:t>
      </w:r>
    </w:p>
    <w:p w14:paraId="4F29E2CD" w14:textId="77777777" w:rsidR="00EB0CAD" w:rsidRDefault="0027788B" w:rsidP="00EB0CAD">
      <w:pPr>
        <w:pStyle w:val="34b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F1DF8F" wp14:editId="221A4DDD">
                <wp:simplePos x="0" y="0"/>
                <wp:positionH relativeFrom="column">
                  <wp:posOffset>204470</wp:posOffset>
                </wp:positionH>
                <wp:positionV relativeFrom="paragraph">
                  <wp:posOffset>8597900</wp:posOffset>
                </wp:positionV>
                <wp:extent cx="5943600" cy="635"/>
                <wp:effectExtent l="0" t="0" r="0" b="0"/>
                <wp:wrapTopAndBottom/>
                <wp:docPr id="612" name="Надпись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BF4BE" w14:textId="77777777" w:rsidR="00193433" w:rsidRPr="00D71CAD" w:rsidRDefault="00193433" w:rsidP="0027788B">
                            <w:pPr>
                              <w:pStyle w:val="ad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Принцип работы УАТ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F9459" id="_x0000_t202" coordsize="21600,21600" o:spt="202" path="m,l,21600r21600,l21600,xe">
                <v:stroke joinstyle="miter"/>
                <v:path gradientshapeok="t" o:connecttype="rect"/>
              </v:shapetype>
              <v:shape id="Надпись 612" o:spid="_x0000_s1026" type="#_x0000_t202" style="position:absolute;left:0;text-align:left;margin-left:16.1pt;margin-top:677pt;width:46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" stroked="f">
                <v:textbox style="mso-fit-shape-to-text:t" inset="0,0,0,0">
                  <w:txbxContent>
                    <w:p w:rsidR="00193433" w:rsidRPr="00D71CAD" w:rsidRDefault="00193433" w:rsidP="0027788B">
                      <w:pPr>
                        <w:pStyle w:val="ad"/>
                        <w:rPr>
                          <w:noProof/>
                          <w:szCs w:val="20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Принцип работы УАТ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6629D3C0" wp14:editId="6DAD5CFD">
            <wp:simplePos x="0" y="0"/>
            <wp:positionH relativeFrom="margin">
              <wp:posOffset>204470</wp:posOffset>
            </wp:positionH>
            <wp:positionV relativeFrom="paragraph">
              <wp:posOffset>0</wp:posOffset>
            </wp:positionV>
            <wp:extent cx="5943600" cy="8540750"/>
            <wp:effectExtent l="0" t="0" r="0" b="0"/>
            <wp:wrapTopAndBottom/>
            <wp:docPr id="611" name="Рисунок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Принцип взаимодействия.drawio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EB049" w14:textId="77777777" w:rsidR="00350B99" w:rsidRDefault="00350B99" w:rsidP="00350B99">
      <w:pPr>
        <w:pStyle w:val="2"/>
      </w:pPr>
      <w:bookmarkStart w:id="8" w:name="_Toc398629485"/>
      <w:bookmarkStart w:id="9" w:name="_Toc133414781"/>
      <w:r>
        <w:lastRenderedPageBreak/>
        <w:t>О</w:t>
      </w:r>
      <w:r w:rsidRPr="00350B99">
        <w:t>бщий регламент и режимы функционирования АС и</w:t>
      </w:r>
      <w:r w:rsidR="00686802">
        <w:rPr>
          <w:lang w:val="en-US"/>
        </w:rPr>
        <w:t> </w:t>
      </w:r>
      <w:r w:rsidRPr="00350B99">
        <w:t>сведения о возможно</w:t>
      </w:r>
      <w:r>
        <w:t>сти изменения режимов ее работы</w:t>
      </w:r>
      <w:bookmarkEnd w:id="8"/>
      <w:bookmarkEnd w:id="9"/>
    </w:p>
    <w:p w14:paraId="23EDA3E2" w14:textId="77777777" w:rsidR="00863AFA" w:rsidRDefault="00863AFA" w:rsidP="00193433">
      <w:pPr>
        <w:pStyle w:val="34b"/>
      </w:pPr>
      <w:r>
        <w:t>АС функционирует в режиме реального времени и предоставляет пользователям доступ к актуальным данным. Основные принципы работы:</w:t>
      </w:r>
    </w:p>
    <w:p w14:paraId="6EB4D3E4" w14:textId="77777777" w:rsidR="00863AFA" w:rsidRDefault="00193433" w:rsidP="00193433">
      <w:pPr>
        <w:pStyle w:val="3413"/>
      </w:pPr>
      <w:r>
        <w:t>д</w:t>
      </w:r>
      <w:r w:rsidR="00863AFA">
        <w:t>оступ к системе осуществляется через веб-инте</w:t>
      </w:r>
      <w:r>
        <w:t>рфейс или клиентское приложение</w:t>
      </w:r>
      <w:r w:rsidRPr="00193433">
        <w:t>;</w:t>
      </w:r>
    </w:p>
    <w:p w14:paraId="2A31B3E9" w14:textId="77777777" w:rsidR="00863AFA" w:rsidRDefault="00193433" w:rsidP="00193433">
      <w:pPr>
        <w:pStyle w:val="3413"/>
      </w:pPr>
      <w:r>
        <w:t>в</w:t>
      </w:r>
      <w:r w:rsidR="00863AFA">
        <w:t>се операции фиксируются в</w:t>
      </w:r>
      <w:r>
        <w:t xml:space="preserve"> журнале действий пользователей;</w:t>
      </w:r>
    </w:p>
    <w:p w14:paraId="4FCFC2A4" w14:textId="77777777" w:rsidR="00863AFA" w:rsidRDefault="00193433" w:rsidP="00193433">
      <w:pPr>
        <w:pStyle w:val="3413"/>
      </w:pPr>
      <w:r>
        <w:t>о</w:t>
      </w:r>
      <w:r w:rsidR="00863AFA">
        <w:t xml:space="preserve">бновления системы проводятся согласно </w:t>
      </w:r>
      <w:r>
        <w:t>утвержденному регламенту;</w:t>
      </w:r>
    </w:p>
    <w:p w14:paraId="706AF4FA" w14:textId="77777777" w:rsidR="00863AFA" w:rsidRDefault="00193433" w:rsidP="00193433">
      <w:pPr>
        <w:pStyle w:val="3413"/>
      </w:pPr>
      <w:r>
        <w:t>р</w:t>
      </w:r>
      <w:r w:rsidR="00863AFA">
        <w:t>егламент работы включает ежедневное резервное копирование данных, ежеквартальное тестирование систем</w:t>
      </w:r>
      <w:r>
        <w:t>ы, ежегодный аудит безопасности;</w:t>
      </w:r>
    </w:p>
    <w:p w14:paraId="52450E22" w14:textId="77777777" w:rsidR="00863AFA" w:rsidRDefault="00863AFA" w:rsidP="00193433">
      <w:pPr>
        <w:pStyle w:val="34b"/>
      </w:pPr>
      <w:r>
        <w:t>АС работает в штатном режиме 24/7, с возможностью проведения технического обслуживания в согласованные временные окна.</w:t>
      </w:r>
    </w:p>
    <w:p w14:paraId="3E3C1D2C" w14:textId="77777777" w:rsidR="00EB0CAD" w:rsidRDefault="00EB0CAD" w:rsidP="00EB0CAD">
      <w:pPr>
        <w:pStyle w:val="34b"/>
        <w:rPr>
          <w:lang w:eastAsia="ru-RU"/>
        </w:rPr>
      </w:pPr>
    </w:p>
    <w:p w14:paraId="2337ED43" w14:textId="77777777" w:rsidR="00350B99" w:rsidRPr="00350B99" w:rsidRDefault="00350B99" w:rsidP="00350B99">
      <w:pPr>
        <w:pStyle w:val="2"/>
      </w:pPr>
      <w:bookmarkStart w:id="10" w:name="_Toc398629486"/>
      <w:bookmarkStart w:id="11" w:name="_Toc133414782"/>
      <w:r>
        <w:t>С</w:t>
      </w:r>
      <w:r w:rsidRPr="00350B99">
        <w:t>ведения о совме</w:t>
      </w:r>
      <w:r>
        <w:t xml:space="preserve">стимости АС с другими </w:t>
      </w:r>
      <w:bookmarkEnd w:id="10"/>
      <w:r w:rsidR="00933698">
        <w:t>АС</w:t>
      </w:r>
      <w:bookmarkEnd w:id="11"/>
    </w:p>
    <w:p w14:paraId="3395F9BC" w14:textId="77777777" w:rsidR="00350B99" w:rsidRDefault="00350B99" w:rsidP="00350B99">
      <w:pPr>
        <w:pStyle w:val="34b"/>
        <w:rPr>
          <w:lang w:eastAsia="ru-RU"/>
        </w:rPr>
      </w:pPr>
    </w:p>
    <w:p w14:paraId="1B9A6556" w14:textId="77777777" w:rsidR="0027788B" w:rsidRPr="002B33DB" w:rsidRDefault="0027788B" w:rsidP="0027788B">
      <w:pPr>
        <w:spacing w:before="100" w:beforeAutospacing="1" w:after="100" w:afterAutospacing="1" w:line="276" w:lineRule="auto"/>
        <w:jc w:val="both"/>
        <w:rPr>
          <w:szCs w:val="24"/>
        </w:rPr>
      </w:pPr>
      <w:r w:rsidRPr="002B33DB">
        <w:rPr>
          <w:szCs w:val="24"/>
        </w:rPr>
        <w:t>Взаимодействие осуществляется со следующими автоматизированными системами:</w:t>
      </w:r>
    </w:p>
    <w:p w14:paraId="0D2E4506" w14:textId="77777777" w:rsidR="0027788B" w:rsidRPr="002B33DB" w:rsidRDefault="0027788B" w:rsidP="0027788B">
      <w:pPr>
        <w:pStyle w:val="34b"/>
        <w:spacing w:line="276" w:lineRule="auto"/>
        <w:rPr>
          <w:lang w:eastAsia="ru-RU"/>
        </w:rPr>
      </w:pPr>
    </w:p>
    <w:p w14:paraId="431AB42C" w14:textId="77777777" w:rsidR="0027788B" w:rsidRPr="00576A9C" w:rsidRDefault="0027788B" w:rsidP="0027788B">
      <w:pPr>
        <w:pStyle w:val="3413"/>
        <w:spacing w:line="276" w:lineRule="auto"/>
      </w:pPr>
      <w:r w:rsidRPr="00576A9C">
        <w:t>1</w:t>
      </w:r>
      <w:proofErr w:type="gramStart"/>
      <w:r w:rsidRPr="00576A9C">
        <w:t>С:Бухгалтерия</w:t>
      </w:r>
      <w:proofErr w:type="gramEnd"/>
      <w:r w:rsidRPr="00576A9C">
        <w:t xml:space="preserve"> 3.0 – для использования </w:t>
      </w:r>
      <w:r w:rsidR="00193433">
        <w:t>общих справочников и документов</w:t>
      </w:r>
      <w:r w:rsidR="00193433" w:rsidRPr="00193433">
        <w:t>;</w:t>
      </w:r>
    </w:p>
    <w:p w14:paraId="727ED047" w14:textId="77777777" w:rsidR="0027788B" w:rsidRPr="00576A9C" w:rsidRDefault="0027788B" w:rsidP="0027788B">
      <w:pPr>
        <w:pStyle w:val="3413"/>
        <w:spacing w:line="276" w:lineRule="auto"/>
      </w:pPr>
      <w:r w:rsidRPr="00576A9C">
        <w:t>1</w:t>
      </w:r>
      <w:proofErr w:type="gramStart"/>
      <w:r w:rsidRPr="00576A9C">
        <w:t>С:ЗУП</w:t>
      </w:r>
      <w:proofErr w:type="gramEnd"/>
      <w:r w:rsidRPr="00576A9C">
        <w:t xml:space="preserve"> 3.1 – для актуализации</w:t>
      </w:r>
      <w:r w:rsidR="00193433">
        <w:t xml:space="preserve"> данных о</w:t>
      </w:r>
      <w:r w:rsidRPr="00576A9C">
        <w:t>1С: РБУ. – для получения данных о статусах транспортных средств.</w:t>
      </w:r>
    </w:p>
    <w:p w14:paraId="06091AE6" w14:textId="77777777" w:rsidR="00EB0CAD" w:rsidRPr="00350B99" w:rsidRDefault="00EB0CAD" w:rsidP="00EB0CAD">
      <w:pPr>
        <w:pStyle w:val="34fffa"/>
      </w:pPr>
    </w:p>
    <w:p w14:paraId="26599AA2" w14:textId="77777777" w:rsidR="00350B99" w:rsidRDefault="00350B99" w:rsidP="00350B99">
      <w:pPr>
        <w:pStyle w:val="1"/>
      </w:pPr>
      <w:bookmarkStart w:id="12" w:name="_Toc398629487"/>
      <w:bookmarkStart w:id="13" w:name="_Toc133414783"/>
      <w:r>
        <w:rPr>
          <w:lang w:val="ru-RU"/>
        </w:rPr>
        <w:t>Комплектность</w:t>
      </w:r>
      <w:bookmarkEnd w:id="12"/>
      <w:bookmarkEnd w:id="13"/>
    </w:p>
    <w:p w14:paraId="568E11B7" w14:textId="77777777" w:rsidR="00350B99" w:rsidRDefault="00674FE6" w:rsidP="00674FE6">
      <w:pPr>
        <w:pStyle w:val="34a0"/>
      </w:pPr>
      <w:r w:rsidRPr="00674FE6">
        <w:t xml:space="preserve">В разделе </w:t>
      </w:r>
      <w:r w:rsidR="00EB0CAD">
        <w:t>«</w:t>
      </w:r>
      <w:r w:rsidRPr="00674FE6">
        <w:t>Комплектность</w:t>
      </w:r>
      <w:r w:rsidR="00EB0CAD">
        <w:t>»</w:t>
      </w:r>
      <w:r w:rsidRPr="00674FE6">
        <w:t xml:space="preserve"> указывают все непосредственно входящие в состав АС комплексы технических и программных средств, отдельные средства, в том числе носители данных и эксплуатационные документы.</w:t>
      </w:r>
    </w:p>
    <w:p w14:paraId="234A83A8" w14:textId="77777777" w:rsidR="00736BB4" w:rsidRDefault="00736BB4" w:rsidP="00182AA1">
      <w:pPr>
        <w:pStyle w:val="34b"/>
        <w:ind w:firstLine="0"/>
        <w:rPr>
          <w:lang w:eastAsia="ru-RU"/>
        </w:rPr>
      </w:pPr>
    </w:p>
    <w:p w14:paraId="7CA98644" w14:textId="77777777" w:rsidR="00736BB4" w:rsidRDefault="00933698" w:rsidP="00736BB4">
      <w:pPr>
        <w:pStyle w:val="2"/>
      </w:pPr>
      <w:bookmarkStart w:id="14" w:name="_Toc133414785"/>
      <w:r>
        <w:t>Комплексы</w:t>
      </w:r>
      <w:r w:rsidRPr="00674FE6">
        <w:t xml:space="preserve"> </w:t>
      </w:r>
      <w:r w:rsidR="00736BB4" w:rsidRPr="00674FE6">
        <w:t>программных средств</w:t>
      </w:r>
      <w:r>
        <w:t xml:space="preserve">, </w:t>
      </w:r>
      <w:r w:rsidRPr="00933698">
        <w:t xml:space="preserve">входящие </w:t>
      </w:r>
      <w:proofErr w:type="gramStart"/>
      <w:r w:rsidRPr="00933698">
        <w:t>в состав</w:t>
      </w:r>
      <w:proofErr w:type="gramEnd"/>
      <w:r w:rsidRPr="00933698">
        <w:t xml:space="preserve"> АС</w:t>
      </w:r>
      <w:bookmarkEnd w:id="14"/>
    </w:p>
    <w:p w14:paraId="0E90CE6D" w14:textId="77777777" w:rsidR="00193433" w:rsidRDefault="00863AFA" w:rsidP="00182AA1">
      <w:pPr>
        <w:pStyle w:val="afa"/>
        <w:ind w:firstLine="709"/>
      </w:pPr>
      <w:r>
        <w:t>Программное обеспечение:</w:t>
      </w:r>
    </w:p>
    <w:p w14:paraId="644BD87A" w14:textId="77777777" w:rsidR="00193433" w:rsidRDefault="00193433" w:rsidP="00193433">
      <w:pPr>
        <w:pStyle w:val="3413"/>
      </w:pPr>
      <w:r>
        <w:t>1</w:t>
      </w:r>
      <w:proofErr w:type="gramStart"/>
      <w:r>
        <w:t>С:УАТ</w:t>
      </w:r>
      <w:proofErr w:type="gramEnd"/>
      <w:r>
        <w:rPr>
          <w:lang w:val="en-US"/>
        </w:rPr>
        <w:t>;</w:t>
      </w:r>
    </w:p>
    <w:p w14:paraId="4CBCB8F4" w14:textId="77777777" w:rsidR="00193433" w:rsidRDefault="00863AFA" w:rsidP="00193433">
      <w:pPr>
        <w:pStyle w:val="3413"/>
      </w:pPr>
      <w:r>
        <w:t xml:space="preserve">системы управления базами данных </w:t>
      </w:r>
      <w:r w:rsidR="00193433">
        <w:t>(СУБД);</w:t>
      </w:r>
    </w:p>
    <w:p w14:paraId="7F105369" w14:textId="77777777" w:rsidR="00193433" w:rsidRDefault="00193433" w:rsidP="00193433">
      <w:pPr>
        <w:pStyle w:val="3413"/>
      </w:pPr>
      <w:r>
        <w:t>операционные системы;</w:t>
      </w:r>
    </w:p>
    <w:p w14:paraId="305CDD21" w14:textId="77777777" w:rsidR="00863AFA" w:rsidRDefault="00863AFA" w:rsidP="00193433">
      <w:pPr>
        <w:pStyle w:val="3413"/>
      </w:pPr>
      <w:r>
        <w:t>средства резервного копирования.</w:t>
      </w:r>
    </w:p>
    <w:p w14:paraId="759C09BC" w14:textId="77777777" w:rsidR="00736BB4" w:rsidRDefault="00736BB4" w:rsidP="00736BB4">
      <w:pPr>
        <w:pStyle w:val="34b"/>
      </w:pPr>
    </w:p>
    <w:p w14:paraId="7E2E6DD3" w14:textId="77777777" w:rsidR="00863AFA" w:rsidRPr="00863AFA" w:rsidRDefault="00863AFA" w:rsidP="00863AFA">
      <w:pPr>
        <w:pStyle w:val="34b"/>
        <w:rPr>
          <w:lang w:eastAsia="ru-RU"/>
        </w:rPr>
      </w:pPr>
    </w:p>
    <w:p w14:paraId="563833A8" w14:textId="77777777" w:rsidR="00736BB4" w:rsidRDefault="00736BB4" w:rsidP="00736BB4">
      <w:pPr>
        <w:pStyle w:val="34b"/>
      </w:pPr>
    </w:p>
    <w:p w14:paraId="4522A58C" w14:textId="77777777" w:rsidR="00736BB4" w:rsidRDefault="00736BB4" w:rsidP="00736BB4">
      <w:pPr>
        <w:pStyle w:val="2"/>
      </w:pPr>
      <w:bookmarkStart w:id="15" w:name="_Toc133414787"/>
      <w:r w:rsidRPr="00674FE6">
        <w:t>Эксплуатационные документы</w:t>
      </w:r>
      <w:bookmarkEnd w:id="15"/>
    </w:p>
    <w:p w14:paraId="5D35CCD1" w14:textId="77777777" w:rsidR="00182AA1" w:rsidRDefault="00182AA1" w:rsidP="00182AA1">
      <w:pPr>
        <w:pStyle w:val="3413"/>
      </w:pPr>
      <w:r>
        <w:t xml:space="preserve">техническое задание на Систему (ТЗ); </w:t>
      </w:r>
    </w:p>
    <w:p w14:paraId="73FF4969" w14:textId="77777777" w:rsidR="00182AA1" w:rsidRDefault="00182AA1" w:rsidP="00182AA1">
      <w:pPr>
        <w:pStyle w:val="3413"/>
      </w:pPr>
      <w:r>
        <w:t xml:space="preserve">пояснительная записка (ПЗ); </w:t>
      </w:r>
    </w:p>
    <w:p w14:paraId="23B03908" w14:textId="77777777" w:rsidR="00182AA1" w:rsidRDefault="00182AA1" w:rsidP="00182AA1">
      <w:pPr>
        <w:pStyle w:val="3413"/>
      </w:pPr>
      <w:r>
        <w:t xml:space="preserve">программа и методика испытаний (ПМИ); </w:t>
      </w:r>
    </w:p>
    <w:p w14:paraId="3A88B35C" w14:textId="77777777" w:rsidR="00182AA1" w:rsidRDefault="00182AA1" w:rsidP="00182AA1">
      <w:pPr>
        <w:pStyle w:val="3413"/>
      </w:pPr>
      <w:r>
        <w:t xml:space="preserve">формуляр; </w:t>
      </w:r>
    </w:p>
    <w:p w14:paraId="2955A6E4" w14:textId="77777777" w:rsidR="00182AA1" w:rsidRDefault="00182AA1" w:rsidP="00182AA1">
      <w:pPr>
        <w:pStyle w:val="3413"/>
      </w:pPr>
      <w:r>
        <w:t xml:space="preserve">паспорт; </w:t>
      </w:r>
    </w:p>
    <w:p w14:paraId="55F043D5" w14:textId="77777777" w:rsidR="00182AA1" w:rsidRDefault="00182AA1" w:rsidP="00182AA1">
      <w:pPr>
        <w:pStyle w:val="3413"/>
      </w:pPr>
      <w:r>
        <w:t xml:space="preserve">ведомость эксплуатационных документов; </w:t>
      </w:r>
    </w:p>
    <w:p w14:paraId="7D671565" w14:textId="77777777" w:rsidR="00182AA1" w:rsidRDefault="00182AA1" w:rsidP="00182AA1">
      <w:pPr>
        <w:pStyle w:val="3413"/>
      </w:pPr>
      <w:r>
        <w:t xml:space="preserve">руководство пользователя; </w:t>
      </w:r>
    </w:p>
    <w:p w14:paraId="76ACCDC8" w14:textId="77777777" w:rsidR="00182AA1" w:rsidRDefault="00182AA1" w:rsidP="00182AA1">
      <w:pPr>
        <w:pStyle w:val="3413"/>
      </w:pPr>
      <w:r>
        <w:t xml:space="preserve">общее описание программы; </w:t>
      </w:r>
    </w:p>
    <w:p w14:paraId="5E5F68DE" w14:textId="77777777" w:rsidR="00182AA1" w:rsidRDefault="00182AA1" w:rsidP="00182AA1">
      <w:pPr>
        <w:pStyle w:val="3413"/>
      </w:pPr>
      <w:r>
        <w:t>спецификация на ПО;</w:t>
      </w:r>
    </w:p>
    <w:p w14:paraId="0D46E631" w14:textId="77777777" w:rsidR="00736BB4" w:rsidRDefault="00736BB4" w:rsidP="00736BB4">
      <w:pPr>
        <w:pStyle w:val="34b"/>
      </w:pPr>
    </w:p>
    <w:p w14:paraId="73F99B99" w14:textId="77777777" w:rsidR="00350B99" w:rsidRDefault="00350B99" w:rsidP="00350B99">
      <w:pPr>
        <w:pStyle w:val="1"/>
      </w:pPr>
      <w:bookmarkStart w:id="16" w:name="_Toc398629488"/>
      <w:bookmarkStart w:id="17" w:name="_Toc133414788"/>
      <w:r>
        <w:rPr>
          <w:lang w:val="ru-RU"/>
        </w:rPr>
        <w:t>Свидетельство (акт) о приемке</w:t>
      </w:r>
      <w:bookmarkEnd w:id="16"/>
      <w:bookmarkEnd w:id="17"/>
    </w:p>
    <w:p w14:paraId="49D32675" w14:textId="77777777" w:rsidR="00350B99" w:rsidRDefault="00674FE6" w:rsidP="00674FE6">
      <w:pPr>
        <w:pStyle w:val="34a0"/>
      </w:pPr>
      <w:r w:rsidRPr="00674FE6">
        <w:t xml:space="preserve">В разделе </w:t>
      </w:r>
      <w:r w:rsidR="00E9613C">
        <w:t>«</w:t>
      </w:r>
      <w:r w:rsidRPr="00674FE6">
        <w:t>Свидетельство о приемке</w:t>
      </w:r>
      <w:r w:rsidR="00E9613C">
        <w:t>»</w:t>
      </w:r>
      <w:r w:rsidRPr="00674FE6">
        <w:t xml:space="preserve"> приводят дату подписания акта о приемке АС в </w:t>
      </w:r>
      <w:r w:rsidR="00F87335" w:rsidRPr="00F87335">
        <w:t xml:space="preserve">постоянную </w:t>
      </w:r>
      <w:r w:rsidRPr="00674FE6">
        <w:t>эксплуатацию и фамилии лиц, подписавших акт.</w:t>
      </w:r>
    </w:p>
    <w:p w14:paraId="4477234E" w14:textId="77777777" w:rsidR="00E9613C" w:rsidRDefault="00E9613C" w:rsidP="00E9613C">
      <w:pPr>
        <w:pStyle w:val="34b"/>
      </w:pPr>
    </w:p>
    <w:p w14:paraId="29924825" w14:textId="77777777" w:rsidR="00E9613C" w:rsidRPr="00E9613C" w:rsidRDefault="00E9613C" w:rsidP="00E9613C">
      <w:pPr>
        <w:pStyle w:val="34fffa"/>
      </w:pPr>
    </w:p>
    <w:p w14:paraId="6BE680FD" w14:textId="77777777" w:rsidR="00350B99" w:rsidRDefault="00350B99" w:rsidP="00350B99">
      <w:pPr>
        <w:pStyle w:val="1"/>
        <w:rPr>
          <w:lang w:val="ru-RU"/>
        </w:rPr>
      </w:pPr>
      <w:bookmarkStart w:id="18" w:name="_Toc398629489"/>
      <w:bookmarkStart w:id="19" w:name="_Toc133414789"/>
      <w:r>
        <w:rPr>
          <w:lang w:val="ru-RU"/>
        </w:rPr>
        <w:t>Гарантии изготовителя (поставщика)</w:t>
      </w:r>
      <w:bookmarkEnd w:id="18"/>
      <w:bookmarkEnd w:id="19"/>
    </w:p>
    <w:p w14:paraId="04EF6A0B" w14:textId="77777777" w:rsidR="00674FE6" w:rsidRDefault="00674FE6" w:rsidP="00674FE6">
      <w:pPr>
        <w:pStyle w:val="34a0"/>
      </w:pPr>
      <w:r w:rsidRPr="00674FE6">
        <w:t xml:space="preserve">В разделе </w:t>
      </w:r>
      <w:r w:rsidR="00E9613C">
        <w:t>«</w:t>
      </w:r>
      <w:r w:rsidRPr="00674FE6">
        <w:t>Гарантии изготовителя</w:t>
      </w:r>
      <w:r w:rsidR="00E9613C">
        <w:t>»</w:t>
      </w:r>
      <w:r w:rsidRPr="00674FE6">
        <w:t xml:space="preserve"> приводят сроки гарантии АС в целом и ее отдельных составных частей, если эти сроки не совпадают со сроками гарантии АС в целом.</w:t>
      </w:r>
    </w:p>
    <w:p w14:paraId="6FC3CC7C" w14:textId="77777777" w:rsidR="00E9613C" w:rsidRDefault="00E9613C" w:rsidP="00E9613C">
      <w:pPr>
        <w:pStyle w:val="34b"/>
      </w:pPr>
    </w:p>
    <w:p w14:paraId="45889C7E" w14:textId="77777777" w:rsidR="00E9613C" w:rsidRPr="00E9613C" w:rsidRDefault="00E9613C" w:rsidP="00E9613C">
      <w:pPr>
        <w:pStyle w:val="34fffa"/>
      </w:pPr>
    </w:p>
    <w:p w14:paraId="24E879E6" w14:textId="77777777" w:rsidR="00863AFA" w:rsidRDefault="00863AFA" w:rsidP="00182AA1">
      <w:pPr>
        <w:pStyle w:val="34b"/>
      </w:pPr>
      <w:r>
        <w:t xml:space="preserve">Разработчик гарантирует работоспособность АС в течение 12 месяцев с момента ввода в эксплуатацию. </w:t>
      </w:r>
    </w:p>
    <w:p w14:paraId="05992428" w14:textId="77777777" w:rsidR="00863AFA" w:rsidRDefault="00863AFA" w:rsidP="00193433">
      <w:pPr>
        <w:pStyle w:val="34b"/>
      </w:pPr>
      <w:r>
        <w:t>Все гарантийные обязательства действуют при соблюдении условий эксплуатации и обслуживания.</w:t>
      </w:r>
    </w:p>
    <w:p w14:paraId="5F0CBD77" w14:textId="77777777" w:rsidR="0011573C" w:rsidRPr="0011573C" w:rsidRDefault="0011573C" w:rsidP="00863AFA">
      <w:pPr>
        <w:pStyle w:val="34fffa"/>
        <w:ind w:firstLine="0"/>
      </w:pPr>
    </w:p>
    <w:p w14:paraId="06CD5B25" w14:textId="77777777" w:rsidR="004A6227" w:rsidRPr="00674FE6" w:rsidRDefault="004A6227" w:rsidP="000611C2">
      <w:pPr>
        <w:pStyle w:val="3412"/>
      </w:pPr>
      <w:bookmarkStart w:id="20" w:name="_Toc397971534"/>
      <w:bookmarkStart w:id="21" w:name="_Toc398225599"/>
      <w:bookmarkEnd w:id="20"/>
      <w:bookmarkEnd w:id="21"/>
    </w:p>
    <w:p w14:paraId="0F2E56E9" w14:textId="77777777"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22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23" w:name="_Toc398225600"/>
      <w:bookmarkStart w:id="24" w:name="_Toc398629491"/>
      <w:bookmarkStart w:id="25" w:name="_Toc133414791"/>
      <w:r w:rsidR="00933698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22"/>
      <w:bookmarkEnd w:id="23"/>
      <w:bookmarkEnd w:id="24"/>
      <w:r w:rsidR="00C4048D">
        <w:instrText>Название приложения</w:instrText>
      </w:r>
      <w:bookmarkEnd w:id="25"/>
      <w:r w:rsidR="00A5066B">
        <w:instrText xml:space="preserve">" </w:instrText>
      </w:r>
      <w:r w:rsidR="00A5066B">
        <w:fldChar w:fldCharType="end"/>
      </w:r>
    </w:p>
    <w:p w14:paraId="7FC8F285" w14:textId="77777777" w:rsidR="00A5066B" w:rsidRDefault="000611C2" w:rsidP="000611C2">
      <w:pPr>
        <w:pStyle w:val="341b"/>
      </w:pPr>
      <w:r>
        <w:t>Название приложения</w:t>
      </w:r>
    </w:p>
    <w:p w14:paraId="5B0CDC44" w14:textId="77777777" w:rsidR="001149C9" w:rsidRPr="001149C9" w:rsidRDefault="001149C9" w:rsidP="001149C9">
      <w:pPr>
        <w:pStyle w:val="3420"/>
      </w:pPr>
      <w:bookmarkStart w:id="26" w:name="_Toc398225601"/>
      <w:bookmarkStart w:id="27" w:name="_Toc398629492"/>
      <w:bookmarkStart w:id="28" w:name="_Toc133414792"/>
      <w:r>
        <w:t>Заголовок 2</w:t>
      </w:r>
      <w:bookmarkEnd w:id="26"/>
      <w:bookmarkEnd w:id="27"/>
      <w:bookmarkEnd w:id="28"/>
    </w:p>
    <w:p w14:paraId="176AF19A" w14:textId="77777777" w:rsidR="000611C2" w:rsidRDefault="000611C2" w:rsidP="00A5066B">
      <w:pPr>
        <w:pStyle w:val="34b"/>
      </w:pPr>
    </w:p>
    <w:p w14:paraId="7CC34CB3" w14:textId="77777777" w:rsidR="002C35B5" w:rsidRDefault="002C35B5" w:rsidP="002C35B5">
      <w:pPr>
        <w:pStyle w:val="34fffa"/>
      </w:pPr>
    </w:p>
    <w:p w14:paraId="6B627239" w14:textId="77777777" w:rsidR="00147B49" w:rsidRDefault="002C35B5" w:rsidP="00147B49">
      <w:pPr>
        <w:pStyle w:val="3415"/>
        <w:rPr>
          <w:lang w:val="en-US"/>
        </w:rPr>
      </w:pPr>
      <w:bookmarkStart w:id="29" w:name="_Toc386572818"/>
      <w:bookmarkStart w:id="30" w:name="_Toc386572947"/>
      <w:bookmarkStart w:id="31" w:name="_Toc390811904"/>
      <w:bookmarkStart w:id="32" w:name="_Toc394586650"/>
      <w:bookmarkStart w:id="33" w:name="_Toc133414793"/>
      <w:r>
        <w:t>Перечень</w:t>
      </w:r>
      <w:r w:rsidR="00147B49">
        <w:t xml:space="preserve"> сокращений</w:t>
      </w:r>
      <w:bookmarkEnd w:id="29"/>
      <w:bookmarkEnd w:id="30"/>
      <w:bookmarkEnd w:id="31"/>
      <w:bookmarkEnd w:id="32"/>
      <w:bookmarkEnd w:id="33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39D651A0" w14:textId="77777777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AC4F702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144DCC5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9E0E40" w:rsidRPr="00A37C7D" w14:paraId="7ABBF57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E063BB7" w14:textId="77777777" w:rsidR="009E0E40" w:rsidRPr="00F02EBE" w:rsidRDefault="009E0E40" w:rsidP="009E0E40">
            <w:pPr>
              <w:pStyle w:val="34ff6"/>
            </w:pPr>
            <w:r w:rsidRPr="00F02EBE">
              <w:t>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02DDE76" w14:textId="77777777" w:rsidR="009E0E40" w:rsidRPr="00F02EBE" w:rsidRDefault="009E0E40" w:rsidP="009E0E40">
            <w:pPr>
              <w:pStyle w:val="34ff6"/>
            </w:pPr>
            <w:r w:rsidRPr="00F02EBE">
              <w:t>Автоматизированная система</w:t>
            </w:r>
          </w:p>
        </w:tc>
      </w:tr>
      <w:tr w:rsidR="009E0E40" w:rsidRPr="00A37C7D" w14:paraId="65EF196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7C48A3C" w14:textId="77777777" w:rsidR="009E0E40" w:rsidRPr="00F02EBE" w:rsidRDefault="009E0E40" w:rsidP="009E0E40">
            <w:pPr>
              <w:pStyle w:val="34ff6"/>
            </w:pPr>
            <w:r w:rsidRPr="00F02EBE"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9F7E3E8" w14:textId="77777777" w:rsidR="009E0E40" w:rsidRPr="00F02EBE" w:rsidRDefault="009E0E40" w:rsidP="009E0E40">
            <w:pPr>
              <w:pStyle w:val="34ff6"/>
            </w:pPr>
            <w:r w:rsidRPr="00F02EBE">
              <w:t>Автоматизированное рабочее место</w:t>
            </w:r>
          </w:p>
        </w:tc>
      </w:tr>
      <w:tr w:rsidR="009E0E40" w:rsidRPr="00A37C7D" w14:paraId="34E3B8C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0ADF090" w14:textId="77777777" w:rsidR="009E0E40" w:rsidRPr="00F02EBE" w:rsidRDefault="009E0E40" w:rsidP="009E0E40">
            <w:pPr>
              <w:pStyle w:val="34ff6"/>
            </w:pPr>
            <w:r w:rsidRPr="00F02EBE">
              <w:t>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BF298FB" w14:textId="77777777" w:rsidR="009E0E40" w:rsidRPr="00F02EBE" w:rsidRDefault="009E0E40" w:rsidP="009E0E40">
            <w:pPr>
              <w:pStyle w:val="34ff6"/>
            </w:pPr>
            <w:r w:rsidRPr="00F02EBE">
              <w:t>Автоматизированная система</w:t>
            </w:r>
          </w:p>
        </w:tc>
      </w:tr>
      <w:tr w:rsidR="009E0E40" w:rsidRPr="00A37C7D" w14:paraId="760F111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F33FA0B" w14:textId="77777777" w:rsidR="009E0E40" w:rsidRPr="00F02EBE" w:rsidRDefault="009E0E40" w:rsidP="009E0E40">
            <w:pPr>
              <w:pStyle w:val="34ff6"/>
            </w:pPr>
            <w:r w:rsidRPr="00F02EBE">
              <w:t>ДТП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80C2C5F" w14:textId="77777777" w:rsidR="009E0E40" w:rsidRPr="00F02EBE" w:rsidRDefault="009E0E40" w:rsidP="009E0E40">
            <w:pPr>
              <w:pStyle w:val="34ff6"/>
            </w:pPr>
            <w:r w:rsidRPr="00F02EBE">
              <w:t>Дорожно-транспортное происшествие</w:t>
            </w:r>
          </w:p>
        </w:tc>
      </w:tr>
      <w:tr w:rsidR="009E0E40" w:rsidRPr="00A37C7D" w14:paraId="0AEE73C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B0EFA91" w14:textId="77777777" w:rsidR="009E0E40" w:rsidRPr="00F02EBE" w:rsidRDefault="009E0E40" w:rsidP="009E0E40">
            <w:pPr>
              <w:pStyle w:val="34ff6"/>
            </w:pPr>
            <w:r w:rsidRPr="00F02EBE">
              <w:t>УАТ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8AF5F79" w14:textId="77777777" w:rsidR="009E0E40" w:rsidRPr="00F02EBE" w:rsidRDefault="009E0E40" w:rsidP="009E0E40">
            <w:pPr>
              <w:pStyle w:val="34ff6"/>
            </w:pPr>
            <w:r w:rsidRPr="00F02EBE">
              <w:t xml:space="preserve">Управление </w:t>
            </w:r>
            <w:proofErr w:type="spellStart"/>
            <w:r w:rsidRPr="00F02EBE">
              <w:t>АвтоТранспортом</w:t>
            </w:r>
            <w:proofErr w:type="spellEnd"/>
          </w:p>
        </w:tc>
      </w:tr>
      <w:tr w:rsidR="009E0E40" w:rsidRPr="00A37C7D" w14:paraId="0D3707E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8DC9CCA" w14:textId="77777777" w:rsidR="009E0E40" w:rsidRPr="00F02EBE" w:rsidRDefault="009E0E40" w:rsidP="009E0E40">
            <w:pPr>
              <w:pStyle w:val="34ff6"/>
            </w:pPr>
            <w:r w:rsidRPr="00F02EBE">
              <w:t>РБУ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277E91E" w14:textId="77777777" w:rsidR="009E0E40" w:rsidRPr="00F02EBE" w:rsidRDefault="009E0E40" w:rsidP="009E0E40">
            <w:pPr>
              <w:pStyle w:val="34ff6"/>
            </w:pPr>
            <w:r w:rsidRPr="00F02EBE">
              <w:t>Растворный Бетонный Узел</w:t>
            </w:r>
          </w:p>
        </w:tc>
      </w:tr>
      <w:tr w:rsidR="009E0E40" w:rsidRPr="00A37C7D" w14:paraId="4DCD73D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337FBBF" w14:textId="77777777" w:rsidR="009E0E40" w:rsidRPr="00F02EBE" w:rsidRDefault="009E0E40" w:rsidP="009E0E40">
            <w:pPr>
              <w:pStyle w:val="34ff6"/>
            </w:pPr>
            <w:r w:rsidRPr="00F02EBE">
              <w:t>ЗУП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5C19066" w14:textId="77777777" w:rsidR="009E0E40" w:rsidRPr="00F02EBE" w:rsidRDefault="009E0E40" w:rsidP="009E0E40">
            <w:pPr>
              <w:pStyle w:val="34ff6"/>
            </w:pPr>
            <w:r w:rsidRPr="00F02EBE">
              <w:t>Зарплата и управление персоналом</w:t>
            </w:r>
          </w:p>
        </w:tc>
      </w:tr>
      <w:tr w:rsidR="009E0E40" w:rsidRPr="00A37C7D" w14:paraId="769274B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DE2EB2E" w14:textId="77777777" w:rsidR="009E0E40" w:rsidRPr="00F02EBE" w:rsidRDefault="009E0E40" w:rsidP="009E0E40">
            <w:pPr>
              <w:pStyle w:val="34ff6"/>
            </w:pPr>
            <w:r w:rsidRPr="00F02EBE">
              <w:t>ОЗУ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5653440" w14:textId="77777777" w:rsidR="009E0E40" w:rsidRPr="00F02EBE" w:rsidRDefault="009E0E40" w:rsidP="009E0E40">
            <w:pPr>
              <w:pStyle w:val="34ff6"/>
            </w:pPr>
            <w:r w:rsidRPr="00F02EBE">
              <w:t>Оперативное запоминающее устройство</w:t>
            </w:r>
          </w:p>
        </w:tc>
      </w:tr>
      <w:tr w:rsidR="009E0E40" w:rsidRPr="00A37C7D" w14:paraId="1F4412B2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B942E73" w14:textId="77777777" w:rsidR="009E0E40" w:rsidRPr="00F02EBE" w:rsidRDefault="009E0E40" w:rsidP="009E0E40">
            <w:pPr>
              <w:pStyle w:val="34ff6"/>
            </w:pPr>
            <w:r w:rsidRPr="00F02EBE">
              <w:t>ТБ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C6E4CB" w14:textId="77777777" w:rsidR="009E0E40" w:rsidRPr="00F02EBE" w:rsidRDefault="009E0E40" w:rsidP="009E0E40">
            <w:pPr>
              <w:pStyle w:val="34ff6"/>
            </w:pPr>
            <w:proofErr w:type="spellStart"/>
            <w:r w:rsidRPr="00F02EBE">
              <w:t>Террабайт</w:t>
            </w:r>
            <w:proofErr w:type="spellEnd"/>
          </w:p>
        </w:tc>
      </w:tr>
      <w:tr w:rsidR="009E0E40" w:rsidRPr="00A37C7D" w14:paraId="15B418E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18DED11" w14:textId="77777777" w:rsidR="009E0E40" w:rsidRPr="00F02EBE" w:rsidRDefault="009E0E40" w:rsidP="009E0E40">
            <w:pPr>
              <w:pStyle w:val="34ff6"/>
            </w:pPr>
            <w:r w:rsidRPr="00F02EBE">
              <w:t>ГИБДД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CCC53B6" w14:textId="77777777" w:rsidR="009E0E40" w:rsidRPr="00F02EBE" w:rsidRDefault="009E0E40" w:rsidP="009E0E40">
            <w:pPr>
              <w:pStyle w:val="34ff6"/>
            </w:pPr>
            <w:r w:rsidRPr="00F02EBE">
              <w:t>Государственная инспекция безопасности дорожного движения</w:t>
            </w:r>
          </w:p>
        </w:tc>
      </w:tr>
      <w:tr w:rsidR="009E0E40" w:rsidRPr="00A37C7D" w14:paraId="25BC59B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92B2636" w14:textId="77777777" w:rsidR="009E0E40" w:rsidRPr="00F02EBE" w:rsidRDefault="009E0E40" w:rsidP="009E0E40">
            <w:pPr>
              <w:pStyle w:val="34ff6"/>
            </w:pPr>
            <w:r w:rsidRPr="00F02EBE">
              <w:t>СУБД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765C17B" w14:textId="77777777" w:rsidR="009E0E40" w:rsidRPr="00F02EBE" w:rsidRDefault="009E0E40" w:rsidP="009E0E40">
            <w:pPr>
              <w:pStyle w:val="34ff6"/>
            </w:pPr>
            <w:r w:rsidRPr="00F02EBE">
              <w:t>Система управления базами данных.</w:t>
            </w:r>
          </w:p>
        </w:tc>
      </w:tr>
      <w:tr w:rsidR="009E0E40" w:rsidRPr="00A37C7D" w14:paraId="2E84672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5C96BC9" w14:textId="77777777" w:rsidR="009E0E40" w:rsidRPr="00F02EBE" w:rsidRDefault="009E0E40" w:rsidP="009E0E40">
            <w:pPr>
              <w:pStyle w:val="34ff6"/>
            </w:pPr>
            <w:r w:rsidRPr="00F02EBE">
              <w:t>АС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B38D65C" w14:textId="77777777" w:rsidR="009E0E40" w:rsidRPr="00F02EBE" w:rsidRDefault="009E0E40" w:rsidP="009E0E40">
            <w:pPr>
              <w:pStyle w:val="34ff6"/>
            </w:pPr>
            <w:r w:rsidRPr="00F02EBE">
              <w:t>Автоматизированная система</w:t>
            </w:r>
          </w:p>
        </w:tc>
      </w:tr>
      <w:tr w:rsidR="00147B49" w:rsidRPr="00A37C7D" w14:paraId="7D8539E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8772ECC" w14:textId="77777777"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F4B0ED7" w14:textId="77777777" w:rsidR="00147B49" w:rsidRPr="00F800E2" w:rsidRDefault="00147B49" w:rsidP="00D358E9">
            <w:pPr>
              <w:pStyle w:val="34ff6"/>
            </w:pPr>
          </w:p>
        </w:tc>
      </w:tr>
      <w:tr w:rsidR="00147B49" w:rsidRPr="00A37C7D" w14:paraId="1B468DD4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B0C219F" w14:textId="77777777"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B72B997" w14:textId="77777777" w:rsidR="00147B49" w:rsidRPr="00F800E2" w:rsidRDefault="00147B49" w:rsidP="00D358E9">
            <w:pPr>
              <w:pStyle w:val="34ff6"/>
            </w:pPr>
          </w:p>
        </w:tc>
      </w:tr>
      <w:tr w:rsidR="00147B49" w:rsidRPr="00A37C7D" w14:paraId="6CCA1E8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CBBCBCA" w14:textId="77777777"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B85F30D" w14:textId="77777777" w:rsidR="00147B49" w:rsidRPr="00F800E2" w:rsidRDefault="00147B49" w:rsidP="00D358E9">
            <w:pPr>
              <w:pStyle w:val="34ff6"/>
            </w:pPr>
          </w:p>
        </w:tc>
      </w:tr>
      <w:tr w:rsidR="00147B49" w:rsidRPr="00A37C7D" w14:paraId="169DDB0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100FA1B" w14:textId="77777777"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D879CF9" w14:textId="77777777" w:rsidR="00147B49" w:rsidRPr="00F800E2" w:rsidRDefault="00147B49" w:rsidP="00D358E9">
            <w:pPr>
              <w:pStyle w:val="34ff6"/>
            </w:pPr>
          </w:p>
        </w:tc>
      </w:tr>
      <w:tr w:rsidR="00147B49" w:rsidRPr="00A37C7D" w14:paraId="171987D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0E80B22" w14:textId="77777777"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0FFF9A9" w14:textId="77777777" w:rsidR="00147B49" w:rsidRPr="00F800E2" w:rsidRDefault="00147B49" w:rsidP="00D358E9">
            <w:pPr>
              <w:pStyle w:val="34ff6"/>
            </w:pPr>
          </w:p>
        </w:tc>
      </w:tr>
      <w:tr w:rsidR="00147B49" w:rsidRPr="00A37C7D" w14:paraId="4EF1FF66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97DD6FE" w14:textId="77777777"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BADA077" w14:textId="77777777" w:rsidR="00147B49" w:rsidRPr="00F800E2" w:rsidRDefault="00147B49" w:rsidP="00D358E9">
            <w:pPr>
              <w:pStyle w:val="34ff6"/>
            </w:pPr>
          </w:p>
        </w:tc>
      </w:tr>
    </w:tbl>
    <w:p w14:paraId="34DFC3CC" w14:textId="77777777" w:rsidR="00147B49" w:rsidRDefault="00147B49" w:rsidP="002C35B5">
      <w:pPr>
        <w:pStyle w:val="34fffa"/>
      </w:pPr>
    </w:p>
    <w:p w14:paraId="0767377D" w14:textId="77777777" w:rsidR="002C35B5" w:rsidRPr="002C35B5" w:rsidRDefault="002C35B5" w:rsidP="002C35B5">
      <w:pPr>
        <w:pStyle w:val="3415"/>
      </w:pPr>
      <w:bookmarkStart w:id="34" w:name="_Toc133414794"/>
      <w:r>
        <w:t>Перечень терминов</w:t>
      </w:r>
      <w:bookmarkEnd w:id="34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412C7353" w14:textId="77777777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DC869BD" w14:textId="77777777"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C8D3B66" w14:textId="77777777"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9E0E40" w:rsidRPr="00A37C7D" w14:paraId="28262A5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15104A0" w14:textId="77777777" w:rsidR="009E0E40" w:rsidRPr="00F02EBE" w:rsidRDefault="009E0E40" w:rsidP="009E0E40">
            <w:pPr>
              <w:pStyle w:val="34ff6"/>
            </w:pPr>
            <w:r w:rsidRPr="00F02EBE">
              <w:rPr>
                <w:lang w:val="en-US"/>
              </w:rPr>
              <w:t>API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C2B6748" w14:textId="77777777" w:rsidR="009E0E40" w:rsidRPr="00F02EBE" w:rsidRDefault="009E0E40" w:rsidP="009E0E40">
            <w:pPr>
              <w:pStyle w:val="34ff6"/>
            </w:pPr>
            <w:r w:rsidRPr="00F02EBE">
              <w:t>Интерфейс программирования приложений.</w:t>
            </w:r>
          </w:p>
        </w:tc>
      </w:tr>
      <w:tr w:rsidR="009E0E40" w:rsidRPr="00A37C7D" w14:paraId="5E9E189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B334F1A" w14:textId="77777777" w:rsidR="009E0E40" w:rsidRPr="00F02EBE" w:rsidRDefault="009E0E40" w:rsidP="009E0E40">
            <w:pPr>
              <w:pStyle w:val="34ff6"/>
            </w:pPr>
            <w:r w:rsidRPr="00F02EBE">
              <w:rPr>
                <w:lang w:val="en-US"/>
              </w:rPr>
              <w:t>LDAP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5A6E902E" w14:textId="77777777" w:rsidR="009E0E40" w:rsidRPr="00F02EBE" w:rsidRDefault="009E0E40" w:rsidP="009E0E40">
            <w:pPr>
              <w:pStyle w:val="34ff6"/>
            </w:pPr>
            <w:r w:rsidRPr="00F02EBE">
              <w:t>Облегчённый протокол доступа к каталогам.</w:t>
            </w:r>
          </w:p>
        </w:tc>
      </w:tr>
      <w:tr w:rsidR="009E0E40" w:rsidRPr="00A37C7D" w14:paraId="7ECAA79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2223790" w14:textId="77777777" w:rsidR="009E0E40" w:rsidRPr="00F02EBE" w:rsidRDefault="009E0E40" w:rsidP="009E0E40">
            <w:pPr>
              <w:pStyle w:val="34ff6"/>
            </w:pPr>
            <w:r w:rsidRPr="00F02EBE">
              <w:rPr>
                <w:lang w:val="en-US"/>
              </w:rPr>
              <w:t>RBAC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5BA7FEF" w14:textId="77777777" w:rsidR="009E0E40" w:rsidRPr="006006CE" w:rsidRDefault="009E0E40" w:rsidP="009E0E40">
            <w:pPr>
              <w:pStyle w:val="34ff6"/>
            </w:pPr>
            <w:r w:rsidRPr="006006CE">
              <w:rPr>
                <w:rStyle w:val="afb"/>
                <w:b w:val="0"/>
              </w:rPr>
              <w:t>Ролевое управление доступом</w:t>
            </w:r>
            <w:r w:rsidRPr="006006CE">
              <w:t>, модель управления доступом, основанная на ролях пользователей</w:t>
            </w:r>
          </w:p>
        </w:tc>
      </w:tr>
      <w:tr w:rsidR="009E0E40" w:rsidRPr="00A37C7D" w14:paraId="6C4710D1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F8C8621" w14:textId="77777777" w:rsidR="009E0E40" w:rsidRPr="00F02EBE" w:rsidRDefault="009E0E40" w:rsidP="009E0E40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CPU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D02690C" w14:textId="77777777" w:rsidR="009E0E40" w:rsidRPr="006006CE" w:rsidRDefault="009E0E40" w:rsidP="009E0E40">
            <w:pPr>
              <w:pStyle w:val="afa"/>
              <w:spacing w:line="276" w:lineRule="auto"/>
              <w:jc w:val="both"/>
              <w:rPr>
                <w:sz w:val="20"/>
                <w:szCs w:val="20"/>
              </w:rPr>
            </w:pPr>
            <w:r w:rsidRPr="006006CE">
              <w:rPr>
                <w:rStyle w:val="afb"/>
                <w:b w:val="0"/>
                <w:sz w:val="20"/>
                <w:szCs w:val="20"/>
              </w:rPr>
              <w:t>Центральный процессор</w:t>
            </w:r>
            <w:r w:rsidRPr="006006CE">
              <w:rPr>
                <w:sz w:val="20"/>
                <w:szCs w:val="20"/>
              </w:rPr>
              <w:t>, основной компонент компьютера, который отвечает за выполнение вычислений и управление всеми процессами в системе.</w:t>
            </w:r>
          </w:p>
          <w:p w14:paraId="3084A8A8" w14:textId="77777777" w:rsidR="009E0E40" w:rsidRPr="00F02EBE" w:rsidRDefault="009E0E40" w:rsidP="009E0E40">
            <w:pPr>
              <w:pStyle w:val="34ff6"/>
            </w:pPr>
          </w:p>
        </w:tc>
      </w:tr>
      <w:tr w:rsidR="009E0E40" w:rsidRPr="00A37C7D" w14:paraId="02BBE34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D5D0F51" w14:textId="77777777" w:rsidR="009E0E40" w:rsidRPr="00F02EBE" w:rsidRDefault="009E0E40" w:rsidP="009E0E40">
            <w:pPr>
              <w:pStyle w:val="34ff6"/>
            </w:pPr>
            <w:r w:rsidRPr="00F02EBE">
              <w:t>SSD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6219E1E" w14:textId="77777777" w:rsidR="009E0E40" w:rsidRPr="00F02EBE" w:rsidRDefault="009E0E40" w:rsidP="009E0E40">
            <w:pPr>
              <w:pStyle w:val="34ff6"/>
            </w:pPr>
            <w:r w:rsidRPr="00F02EBE">
              <w:rPr>
                <w:rStyle w:val="afb"/>
                <w:b w:val="0"/>
                <w:sz w:val="24"/>
                <w:szCs w:val="24"/>
              </w:rPr>
              <w:t>Твердотельный накопитель</w:t>
            </w:r>
            <w:r w:rsidRPr="00F02EBE">
              <w:t>, устройство для хранения данных, использующее память на основе флеш-технологии или других полупроводниковых технологий.</w:t>
            </w:r>
          </w:p>
        </w:tc>
      </w:tr>
      <w:tr w:rsidR="009E0E40" w:rsidRPr="00A37C7D" w14:paraId="5A62013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D0BEB4B" w14:textId="77777777" w:rsidR="009E0E40" w:rsidRPr="00F02EBE" w:rsidRDefault="009E0E40" w:rsidP="009E0E40">
            <w:pPr>
              <w:pStyle w:val="34ff6"/>
            </w:pPr>
            <w:r w:rsidRPr="00F02EBE">
              <w:rPr>
                <w:lang w:val="en-US"/>
              </w:rPr>
              <w:t>1C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D4E92C9" w14:textId="77777777" w:rsidR="009E0E40" w:rsidRPr="00F02EBE" w:rsidRDefault="009E0E40" w:rsidP="009E0E40">
            <w:pPr>
              <w:pStyle w:val="34ff6"/>
            </w:pPr>
            <w:r w:rsidRPr="00F02EBE">
              <w:t>Программная платформа, предназначенная для автоматизации различных бизнес-процессов и управления предприятиями.</w:t>
            </w:r>
          </w:p>
        </w:tc>
      </w:tr>
      <w:tr w:rsidR="009E0E40" w:rsidRPr="00A37C7D" w14:paraId="0F18458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CD5466F" w14:textId="77777777" w:rsidR="009E0E40" w:rsidRPr="00F02EBE" w:rsidRDefault="009E0E40" w:rsidP="009E0E40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Linux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CFC1E04" w14:textId="77777777" w:rsidR="009E0E40" w:rsidRPr="006006CE" w:rsidRDefault="009E0E40" w:rsidP="009E0E40">
            <w:pPr>
              <w:pStyle w:val="34ff6"/>
            </w:pPr>
            <w:r w:rsidRPr="006006CE">
              <w:rPr>
                <w:rStyle w:val="afb"/>
                <w:b w:val="0"/>
              </w:rPr>
              <w:t>Операционная система с открытым исходным кодом</w:t>
            </w:r>
            <w:r w:rsidRPr="006006CE">
              <w:t>, основанная на ядре Linux, которое впервые было разработано Линусом Торвальдсом в 1991 году.</w:t>
            </w:r>
          </w:p>
        </w:tc>
      </w:tr>
      <w:tr w:rsidR="009E0E40" w:rsidRPr="00A37C7D" w14:paraId="4024488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12F8610" w14:textId="77777777" w:rsidR="009E0E40" w:rsidRPr="00F02EBE" w:rsidRDefault="009E0E40" w:rsidP="009E0E40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Windows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736D4A1" w14:textId="77777777" w:rsidR="009E0E40" w:rsidRPr="006006CE" w:rsidRDefault="009E0E40" w:rsidP="009E0E40">
            <w:pPr>
              <w:pStyle w:val="afa"/>
              <w:spacing w:line="276" w:lineRule="auto"/>
              <w:jc w:val="both"/>
              <w:rPr>
                <w:sz w:val="20"/>
                <w:szCs w:val="20"/>
              </w:rPr>
            </w:pPr>
            <w:r w:rsidRPr="006006CE">
              <w:rPr>
                <w:sz w:val="20"/>
                <w:szCs w:val="20"/>
              </w:rPr>
              <w:t xml:space="preserve">Семейство операционных систем, разработанных компанией </w:t>
            </w:r>
            <w:r w:rsidRPr="006006CE">
              <w:rPr>
                <w:rStyle w:val="afb"/>
                <w:b w:val="0"/>
                <w:sz w:val="20"/>
                <w:szCs w:val="20"/>
              </w:rPr>
              <w:t>Microsoft</w:t>
            </w:r>
            <w:r w:rsidRPr="006006CE">
              <w:rPr>
                <w:rStyle w:val="afb"/>
                <w:sz w:val="20"/>
                <w:szCs w:val="20"/>
              </w:rPr>
              <w:t>.</w:t>
            </w:r>
          </w:p>
          <w:p w14:paraId="5D87DC88" w14:textId="77777777" w:rsidR="009E0E40" w:rsidRPr="00F02EBE" w:rsidRDefault="009E0E40" w:rsidP="009E0E40">
            <w:pPr>
              <w:pStyle w:val="34ff6"/>
            </w:pPr>
          </w:p>
        </w:tc>
      </w:tr>
      <w:tr w:rsidR="009E0E40" w:rsidRPr="00A37C7D" w14:paraId="5AD351DC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AFEB423" w14:textId="77777777" w:rsidR="009E0E40" w:rsidRPr="00F02EBE" w:rsidRDefault="009E0E40" w:rsidP="009E0E40">
            <w:pPr>
              <w:pStyle w:val="34ff6"/>
            </w:pPr>
            <w:r w:rsidRPr="00F02EBE">
              <w:t>Сервер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85187CB" w14:textId="77777777" w:rsidR="009E0E40" w:rsidRPr="00F02EBE" w:rsidRDefault="009E0E40" w:rsidP="009E0E40">
            <w:pPr>
              <w:pStyle w:val="34ff6"/>
            </w:pPr>
            <w:r w:rsidRPr="00F02EBE">
              <w:t>Компьютер или программное обеспечение, которое предоставляет услуги или ресурсы другим компьютерам, называемым клиентами, через сеть.</w:t>
            </w:r>
          </w:p>
        </w:tc>
      </w:tr>
      <w:tr w:rsidR="009E0E40" w:rsidRPr="00A37C7D" w14:paraId="5EF6522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7F839F6" w14:textId="77777777" w:rsidR="009E0E40" w:rsidRPr="00F02EBE" w:rsidRDefault="009E0E40" w:rsidP="009E0E40">
            <w:pPr>
              <w:pStyle w:val="34ff6"/>
            </w:pPr>
            <w:r w:rsidRPr="00F02EBE">
              <w:t>Среда выполнения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8D498CB" w14:textId="77777777" w:rsidR="009E0E40" w:rsidRPr="00F02EBE" w:rsidRDefault="009E0E40" w:rsidP="009E0E40">
            <w:pPr>
              <w:pStyle w:val="34ff6"/>
            </w:pPr>
            <w:r w:rsidRPr="00F02EBE">
              <w:t xml:space="preserve">Среда выполнения (или </w:t>
            </w:r>
            <w:proofErr w:type="spellStart"/>
            <w:r w:rsidRPr="00F02EBE">
              <w:t>runtime</w:t>
            </w:r>
            <w:proofErr w:type="spellEnd"/>
            <w:r w:rsidRPr="00F02EBE">
              <w:t xml:space="preserve"> </w:t>
            </w:r>
            <w:proofErr w:type="spellStart"/>
            <w:r w:rsidRPr="00F02EBE">
              <w:t>environment</w:t>
            </w:r>
            <w:proofErr w:type="spellEnd"/>
            <w:r w:rsidRPr="00F02EBE">
              <w:t>) — это программная среда, в которой выполняется программа.</w:t>
            </w:r>
          </w:p>
        </w:tc>
      </w:tr>
      <w:tr w:rsidR="009E0E40" w:rsidRPr="00A37C7D" w14:paraId="54D729E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AB9802D" w14:textId="77777777" w:rsidR="009E0E40" w:rsidRPr="00F02EBE" w:rsidRDefault="009E0E40" w:rsidP="009E0E40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Java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976FD10" w14:textId="77777777" w:rsidR="009E0E40" w:rsidRPr="00F02EBE" w:rsidRDefault="009E0E40" w:rsidP="009E0E40">
            <w:pPr>
              <w:pStyle w:val="34ff6"/>
            </w:pPr>
            <w:r w:rsidRPr="00F02EBE">
              <w:t>Объектно-ориентированный язык программирования и платформа для разработки и запуска программ</w:t>
            </w:r>
          </w:p>
        </w:tc>
      </w:tr>
      <w:tr w:rsidR="009E0E40" w:rsidRPr="00A37C7D" w14:paraId="23D9D25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D703E24" w14:textId="77777777" w:rsidR="009E0E40" w:rsidRPr="00F02EBE" w:rsidRDefault="009E0E40" w:rsidP="009E0E40">
            <w:pPr>
              <w:pStyle w:val="34ff6"/>
            </w:pPr>
            <w:r w:rsidRPr="00F02EBE">
              <w:rPr>
                <w:lang w:val="en-US"/>
              </w:rPr>
              <w:t>JSON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60CCB23" w14:textId="77777777" w:rsidR="009E0E40" w:rsidRPr="00F02EBE" w:rsidRDefault="009E0E40" w:rsidP="009E0E40">
            <w:pPr>
              <w:pStyle w:val="34ff6"/>
            </w:pPr>
            <w:r w:rsidRPr="00F02EBE">
              <w:t xml:space="preserve">JSON (JavaScript Object </w:t>
            </w:r>
            <w:proofErr w:type="spellStart"/>
            <w:r w:rsidRPr="00F02EBE">
              <w:t>Notation</w:t>
            </w:r>
            <w:proofErr w:type="spellEnd"/>
            <w:r w:rsidRPr="00F02EBE">
              <w:t>) — это легкий формат обмена данными, который легко читается людьми и удобно обрабатывается программами.</w:t>
            </w:r>
          </w:p>
        </w:tc>
      </w:tr>
      <w:tr w:rsidR="009E0E40" w:rsidRPr="00A37C7D" w14:paraId="25017342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665FD4F" w14:textId="77777777" w:rsidR="009E0E40" w:rsidRPr="00F02EBE" w:rsidRDefault="009E0E40" w:rsidP="009E0E40">
            <w:pPr>
              <w:pStyle w:val="34ff6"/>
            </w:pPr>
            <w:r w:rsidRPr="00F02EBE">
              <w:rPr>
                <w:lang w:val="en-US"/>
              </w:rPr>
              <w:t>HTTPS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1B3AD05" w14:textId="77777777" w:rsidR="009E0E40" w:rsidRPr="006006CE" w:rsidRDefault="009E0E40" w:rsidP="009E0E40">
            <w:pPr>
              <w:pStyle w:val="34ff6"/>
            </w:pPr>
            <w:r w:rsidRPr="006006CE">
              <w:t xml:space="preserve">Защищённая версия протокола </w:t>
            </w:r>
            <w:r w:rsidRPr="006006CE">
              <w:rPr>
                <w:rStyle w:val="afb"/>
                <w:b w:val="0"/>
              </w:rPr>
              <w:t>HTTP (</w:t>
            </w:r>
            <w:proofErr w:type="spellStart"/>
            <w:r w:rsidRPr="006006CE">
              <w:rPr>
                <w:rStyle w:val="afb"/>
                <w:b w:val="0"/>
              </w:rPr>
              <w:t>Hypertext</w:t>
            </w:r>
            <w:proofErr w:type="spellEnd"/>
            <w:r w:rsidRPr="006006CE">
              <w:rPr>
                <w:rStyle w:val="afb"/>
                <w:b w:val="0"/>
              </w:rPr>
              <w:t xml:space="preserve"> Transfer Protocol)</w:t>
            </w:r>
            <w:r w:rsidRPr="006006CE">
              <w:t>, который используется для передачи данных между веб-браузером и сервером</w:t>
            </w:r>
          </w:p>
        </w:tc>
      </w:tr>
      <w:tr w:rsidR="009E0E40" w:rsidRPr="00A37C7D" w14:paraId="2BA23A8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3AF67AB" w14:textId="77777777" w:rsidR="009E0E40" w:rsidRPr="00F02EBE" w:rsidRDefault="009E0E40" w:rsidP="009E0E40">
            <w:pPr>
              <w:pStyle w:val="34ff6"/>
              <w:rPr>
                <w:lang w:val="en-US"/>
              </w:rPr>
            </w:pPr>
            <w:r w:rsidRPr="00F02EBE">
              <w:rPr>
                <w:lang w:val="en-US"/>
              </w:rPr>
              <w:t>TLS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B28E9E8" w14:textId="77777777" w:rsidR="009E0E40" w:rsidRPr="00F02EBE" w:rsidRDefault="009E0E40" w:rsidP="009E0E40">
            <w:pPr>
              <w:pStyle w:val="34ff6"/>
            </w:pPr>
            <w:r w:rsidRPr="00F02EBE">
              <w:t>Криптографический протокол, предназначенный для обеспечения безопасности данных при их передаче через сети, такие как Интернет</w:t>
            </w:r>
          </w:p>
        </w:tc>
      </w:tr>
      <w:tr w:rsidR="009E0E40" w:rsidRPr="00A37C7D" w14:paraId="400DBBE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9AB3CCF" w14:textId="77777777" w:rsidR="009E0E40" w:rsidRPr="00F02EBE" w:rsidRDefault="009E0E40" w:rsidP="009E0E40">
            <w:pPr>
              <w:pStyle w:val="34ff6"/>
            </w:pPr>
            <w:r w:rsidRPr="00F02EBE">
              <w:t>РБУ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94891CB" w14:textId="77777777" w:rsidR="009E0E40" w:rsidRPr="00F02EBE" w:rsidRDefault="009E0E40" w:rsidP="009E0E40">
            <w:pPr>
              <w:pStyle w:val="34ff6"/>
            </w:pPr>
            <w:r w:rsidRPr="00F02EBE">
              <w:t>Тип программного обеспечения, предназначенный для управления и автоматизации основных бизнес-процессов в организации РБУ.</w:t>
            </w:r>
          </w:p>
        </w:tc>
      </w:tr>
      <w:tr w:rsidR="009E0E40" w:rsidRPr="00A37C7D" w14:paraId="0DFD7484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9EDD492" w14:textId="77777777" w:rsidR="009E0E40" w:rsidRPr="00F02EBE" w:rsidRDefault="009E0E40" w:rsidP="009E0E40">
            <w:pPr>
              <w:pStyle w:val="34ff6"/>
            </w:pPr>
            <w:r w:rsidRPr="00F02EBE">
              <w:t>REST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400CE76" w14:textId="77777777" w:rsidR="009E0E40" w:rsidRPr="00F02EBE" w:rsidRDefault="009E0E40" w:rsidP="009E0E40">
            <w:pPr>
              <w:pStyle w:val="34ff6"/>
            </w:pPr>
            <w:r w:rsidRPr="00F02EBE">
              <w:t>Архитектурный стиль для создания сетевых приложений, который использует стандартные HTTP-методы (GET, POST, PUT, DELETE и т.д.) для выполнения операций с ресурсами.</w:t>
            </w:r>
          </w:p>
        </w:tc>
      </w:tr>
      <w:tr w:rsidR="009E0E40" w:rsidRPr="00A37C7D" w14:paraId="590BA824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F6B91CB" w14:textId="77777777" w:rsidR="009E0E40" w:rsidRPr="00F800E2" w:rsidRDefault="009E0E40" w:rsidP="009E0E40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CC4E82B" w14:textId="77777777" w:rsidR="009E0E40" w:rsidRPr="00F800E2" w:rsidRDefault="009E0E40" w:rsidP="009E0E40">
            <w:pPr>
              <w:pStyle w:val="34ff6"/>
            </w:pPr>
          </w:p>
        </w:tc>
      </w:tr>
      <w:tr w:rsidR="009E0E40" w:rsidRPr="00A37C7D" w14:paraId="2D6A2EC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F3E43EC" w14:textId="77777777" w:rsidR="009E0E40" w:rsidRPr="00F800E2" w:rsidRDefault="009E0E40" w:rsidP="009E0E40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2C07C38" w14:textId="77777777" w:rsidR="009E0E40" w:rsidRPr="00F800E2" w:rsidRDefault="009E0E40" w:rsidP="009E0E40">
            <w:pPr>
              <w:pStyle w:val="34ff6"/>
            </w:pPr>
          </w:p>
        </w:tc>
      </w:tr>
    </w:tbl>
    <w:p w14:paraId="5D90AE15" w14:textId="77777777" w:rsidR="002C35B5" w:rsidRDefault="002C35B5" w:rsidP="002C35B5">
      <w:pPr>
        <w:pStyle w:val="34fffa"/>
      </w:pPr>
    </w:p>
    <w:p w14:paraId="127331CD" w14:textId="77777777" w:rsidR="00E1581E" w:rsidRPr="00BB426D" w:rsidRDefault="00E1581E" w:rsidP="00E1581E">
      <w:pPr>
        <w:pStyle w:val="3418"/>
      </w:pPr>
      <w:r w:rsidRPr="00BB426D"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86802" w:rsidRPr="005F1B2E" w14:paraId="2710E297" w14:textId="77777777" w:rsidTr="00193433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84A349A" w14:textId="77777777" w:rsidR="00686802" w:rsidRPr="00A86232" w:rsidRDefault="00686802" w:rsidP="00193433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01D0DB74" w14:textId="77777777" w:rsidR="00686802" w:rsidRPr="005F1B2E" w:rsidRDefault="00686802" w:rsidP="00193433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447FAD02" w14:textId="77777777" w:rsidR="00686802" w:rsidRPr="005F1B2E" w:rsidRDefault="00686802" w:rsidP="00193433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711D0496" w14:textId="77777777" w:rsidR="00686802" w:rsidRPr="005F1B2E" w:rsidRDefault="00686802" w:rsidP="00193433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0145DDB1" w14:textId="77777777" w:rsidR="00686802" w:rsidRPr="005F1B2E" w:rsidRDefault="00686802" w:rsidP="00193433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705671B1" w14:textId="77777777" w:rsidR="00686802" w:rsidRPr="005F1B2E" w:rsidRDefault="00686802" w:rsidP="00193433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F547B74" w14:textId="77777777" w:rsidR="00686802" w:rsidRPr="005F1B2E" w:rsidRDefault="00686802" w:rsidP="00193433">
            <w:pPr>
              <w:pStyle w:val="34ff8"/>
            </w:pPr>
            <w:r w:rsidRPr="005F1B2E">
              <w:t>Дата</w:t>
            </w:r>
          </w:p>
        </w:tc>
      </w:tr>
      <w:tr w:rsidR="00686802" w:rsidRPr="005F1B2E" w14:paraId="1B442719" w14:textId="77777777" w:rsidTr="00193433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4DD17F57" w14:textId="77777777" w:rsidR="00686802" w:rsidRPr="005F1B2E" w:rsidRDefault="00686802" w:rsidP="00193433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790F0731" w14:textId="77777777" w:rsidR="00686802" w:rsidRPr="005F1B2E" w:rsidRDefault="00686802" w:rsidP="00193433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5093D3CB" w14:textId="77777777" w:rsidR="00686802" w:rsidRPr="005F1B2E" w:rsidRDefault="00686802" w:rsidP="00193433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230E94A" w14:textId="77777777" w:rsidR="00686802" w:rsidRPr="005F1B2E" w:rsidRDefault="00686802" w:rsidP="00193433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39728DDB" w14:textId="77777777" w:rsidR="00686802" w:rsidRPr="005F1B2E" w:rsidRDefault="00686802" w:rsidP="00193433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7AB8D974" w14:textId="77777777" w:rsidR="00686802" w:rsidRPr="005F1B2E" w:rsidRDefault="00686802" w:rsidP="00193433">
            <w:pPr>
              <w:pStyle w:val="34ff8"/>
            </w:pPr>
          </w:p>
        </w:tc>
        <w:tc>
          <w:tcPr>
            <w:tcW w:w="1134" w:type="dxa"/>
            <w:vMerge/>
          </w:tcPr>
          <w:p w14:paraId="207B419C" w14:textId="77777777" w:rsidR="00686802" w:rsidRPr="005F1B2E" w:rsidRDefault="00686802" w:rsidP="00193433">
            <w:pPr>
              <w:pStyle w:val="34ff8"/>
            </w:pPr>
          </w:p>
        </w:tc>
        <w:tc>
          <w:tcPr>
            <w:tcW w:w="1276" w:type="dxa"/>
            <w:vMerge/>
          </w:tcPr>
          <w:p w14:paraId="3390CAED" w14:textId="77777777" w:rsidR="00686802" w:rsidRPr="005F1B2E" w:rsidRDefault="00686802" w:rsidP="00193433">
            <w:pPr>
              <w:pStyle w:val="34ff8"/>
            </w:pPr>
          </w:p>
        </w:tc>
        <w:tc>
          <w:tcPr>
            <w:tcW w:w="1246" w:type="dxa"/>
            <w:vMerge/>
          </w:tcPr>
          <w:p w14:paraId="54C5A3FD" w14:textId="77777777" w:rsidR="00686802" w:rsidRPr="005F1B2E" w:rsidRDefault="00686802" w:rsidP="00193433">
            <w:pPr>
              <w:pStyle w:val="34ff8"/>
            </w:pPr>
          </w:p>
        </w:tc>
        <w:tc>
          <w:tcPr>
            <w:tcW w:w="882" w:type="dxa"/>
            <w:vMerge/>
          </w:tcPr>
          <w:p w14:paraId="3D30FC19" w14:textId="77777777" w:rsidR="00686802" w:rsidRPr="005F1B2E" w:rsidRDefault="00686802" w:rsidP="00193433">
            <w:pPr>
              <w:pStyle w:val="34ff8"/>
            </w:pPr>
          </w:p>
        </w:tc>
      </w:tr>
      <w:tr w:rsidR="00686802" w14:paraId="75F463A8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209C9FA8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3A5C500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9836A16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189CD12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8D07C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7027C5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0B29F89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9F24FC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75AA5B2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9388D0" w14:textId="77777777" w:rsidR="00686802" w:rsidRDefault="00686802" w:rsidP="00165403">
            <w:pPr>
              <w:pStyle w:val="34ff6"/>
            </w:pPr>
          </w:p>
        </w:tc>
      </w:tr>
      <w:tr w:rsidR="00686802" w14:paraId="0DF559E5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3BA02AE7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A9AB7F6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C901C40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98B2D1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010E799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91B32C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93699C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478293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6939CF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EDBB681" w14:textId="77777777" w:rsidR="00686802" w:rsidRDefault="00686802" w:rsidP="00165403">
            <w:pPr>
              <w:pStyle w:val="34ff6"/>
            </w:pPr>
          </w:p>
        </w:tc>
      </w:tr>
      <w:tr w:rsidR="00686802" w14:paraId="37975719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1886504E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C376F5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CB77ECE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6886A99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6E272F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E1E102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A81E6A2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79DE0B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2483C51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3EAD9E" w14:textId="77777777" w:rsidR="00686802" w:rsidRDefault="00686802" w:rsidP="00165403">
            <w:pPr>
              <w:pStyle w:val="34ff6"/>
            </w:pPr>
          </w:p>
        </w:tc>
      </w:tr>
      <w:tr w:rsidR="00686802" w14:paraId="454F3276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43F5259C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EB0AF1C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3A8C0E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1BC87C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E6F6E4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9A6B5D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157CCB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613F74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CC1877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D3401B" w14:textId="77777777" w:rsidR="00686802" w:rsidRDefault="00686802" w:rsidP="00165403">
            <w:pPr>
              <w:pStyle w:val="34ff6"/>
            </w:pPr>
          </w:p>
        </w:tc>
      </w:tr>
      <w:tr w:rsidR="00686802" w14:paraId="748F5D7C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0A4FC3F1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1CBDAF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A5A0D7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182FC6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9ED865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476F0D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77C2F73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350D92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5655C2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24C466" w14:textId="77777777" w:rsidR="00686802" w:rsidRDefault="00686802" w:rsidP="00165403">
            <w:pPr>
              <w:pStyle w:val="34ff6"/>
            </w:pPr>
          </w:p>
        </w:tc>
      </w:tr>
      <w:tr w:rsidR="00686802" w14:paraId="21C67AA1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3B02557C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963E33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5DD27A9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473EE8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845332F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C950F1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32F03D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3720F6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F8752F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3B42A45" w14:textId="77777777" w:rsidR="00686802" w:rsidRDefault="00686802" w:rsidP="00165403">
            <w:pPr>
              <w:pStyle w:val="34ff6"/>
            </w:pPr>
          </w:p>
        </w:tc>
      </w:tr>
      <w:tr w:rsidR="00686802" w14:paraId="10B2597A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565B29A2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2592012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02FFB74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CE4B5D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2DFE6E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86C563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44F318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2B8AE3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A7C22EC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7548656" w14:textId="77777777" w:rsidR="00686802" w:rsidRDefault="00686802" w:rsidP="00165403">
            <w:pPr>
              <w:pStyle w:val="34ff6"/>
            </w:pPr>
          </w:p>
        </w:tc>
      </w:tr>
      <w:tr w:rsidR="00686802" w14:paraId="16DA0916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251F54B2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E00ED0F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931B5C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A8D7A21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0931870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1D2900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BAB433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9FEDA4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26C9E51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027F4A" w14:textId="77777777" w:rsidR="00686802" w:rsidRDefault="00686802" w:rsidP="00165403">
            <w:pPr>
              <w:pStyle w:val="34ff6"/>
            </w:pPr>
          </w:p>
        </w:tc>
      </w:tr>
      <w:tr w:rsidR="00686802" w14:paraId="5B1596E2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459B443E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95E1A7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FEA96C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B6617D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C6B64D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4C8329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5097E8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E07B39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3E3E850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9541E26" w14:textId="77777777" w:rsidR="00686802" w:rsidRDefault="00686802" w:rsidP="00165403">
            <w:pPr>
              <w:pStyle w:val="34ff6"/>
            </w:pPr>
          </w:p>
        </w:tc>
      </w:tr>
      <w:tr w:rsidR="00686802" w14:paraId="45C93131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664A3856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8602C16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C881099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F197CB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593B43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433E32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B60198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6800C2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F1D277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E23FDB6" w14:textId="77777777" w:rsidR="00686802" w:rsidRDefault="00686802" w:rsidP="00165403">
            <w:pPr>
              <w:pStyle w:val="34ff6"/>
            </w:pPr>
          </w:p>
        </w:tc>
      </w:tr>
      <w:tr w:rsidR="00686802" w14:paraId="5E2A140A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52710B3A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5C89586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1D0D46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92F6DD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5158494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8C0B30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962015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5991D5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3C67CF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56711FF" w14:textId="77777777" w:rsidR="00686802" w:rsidRDefault="00686802" w:rsidP="00165403">
            <w:pPr>
              <w:pStyle w:val="34ff6"/>
            </w:pPr>
          </w:p>
        </w:tc>
      </w:tr>
      <w:tr w:rsidR="00686802" w14:paraId="29FE63D5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0F4FB602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06344F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9117C6A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DEAD72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B0EC17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5DF192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91EE5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F2FB27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99E2D9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A04832" w14:textId="77777777" w:rsidR="00686802" w:rsidRDefault="00686802" w:rsidP="00165403">
            <w:pPr>
              <w:pStyle w:val="34ff6"/>
            </w:pPr>
          </w:p>
        </w:tc>
      </w:tr>
      <w:tr w:rsidR="00686802" w14:paraId="0E07E735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1F48A8AA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7B43C5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0E3B761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FEE3C6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74ED1D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B91E45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FCB0167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019911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A1A69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B403F0" w14:textId="77777777" w:rsidR="00686802" w:rsidRDefault="00686802" w:rsidP="00165403">
            <w:pPr>
              <w:pStyle w:val="34ff6"/>
            </w:pPr>
          </w:p>
        </w:tc>
      </w:tr>
      <w:tr w:rsidR="00686802" w14:paraId="3FB032DF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603D87A3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3895893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17C982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9A4C5B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700785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DD1F3B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A03F0D3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3AB90C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BD9FEDD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1347A4" w14:textId="77777777" w:rsidR="00686802" w:rsidRDefault="00686802" w:rsidP="00165403">
            <w:pPr>
              <w:pStyle w:val="34ff6"/>
            </w:pPr>
          </w:p>
        </w:tc>
      </w:tr>
      <w:tr w:rsidR="00686802" w14:paraId="48F63A56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659C7C1C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523BFA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0D3BEAF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4729BF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196CFC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76EF45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AC5D6E0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2D11AAE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AF94DBE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9284544" w14:textId="77777777" w:rsidR="00686802" w:rsidRDefault="00686802" w:rsidP="00165403">
            <w:pPr>
              <w:pStyle w:val="34ff6"/>
            </w:pPr>
          </w:p>
        </w:tc>
      </w:tr>
      <w:tr w:rsidR="00686802" w14:paraId="110FCCC9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2928E004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26CD13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9620A8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6F7CD7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514F33C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C4284D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4AF434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74DD2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C176D0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AF7D769" w14:textId="77777777" w:rsidR="00686802" w:rsidRDefault="00686802" w:rsidP="00165403">
            <w:pPr>
              <w:pStyle w:val="34ff6"/>
            </w:pPr>
          </w:p>
        </w:tc>
      </w:tr>
      <w:tr w:rsidR="00686802" w14:paraId="0DCC553C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262FF564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8E5C3EA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999F88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89EEBC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988354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F30FF9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FB89102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9FD37D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81537A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6C4CD5" w14:textId="77777777" w:rsidR="00686802" w:rsidRDefault="00686802" w:rsidP="00165403">
            <w:pPr>
              <w:pStyle w:val="34ff6"/>
            </w:pPr>
          </w:p>
        </w:tc>
      </w:tr>
      <w:tr w:rsidR="00686802" w14:paraId="2260DE63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72EE87B4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D90B56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94C153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C97A3F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563AEB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323E47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8C128B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B035CA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90C514F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98361E" w14:textId="77777777" w:rsidR="00686802" w:rsidRDefault="00686802" w:rsidP="00165403">
            <w:pPr>
              <w:pStyle w:val="34ff6"/>
            </w:pPr>
          </w:p>
        </w:tc>
      </w:tr>
      <w:tr w:rsidR="00686802" w14:paraId="6F100B55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79404C5C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BE61CE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BAE364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8B25F13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F63D63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9DBE81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A235E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FAACFF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0CB709A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7ABA61A" w14:textId="77777777" w:rsidR="00686802" w:rsidRDefault="00686802" w:rsidP="00165403">
            <w:pPr>
              <w:pStyle w:val="34ff6"/>
            </w:pPr>
          </w:p>
        </w:tc>
      </w:tr>
      <w:tr w:rsidR="00686802" w14:paraId="2135D7A8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558FBE8E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8E1F09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54960C2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11A6B4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351205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201205C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0433B65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4A6097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6864F6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F5FE9E" w14:textId="77777777" w:rsidR="00686802" w:rsidRDefault="00686802" w:rsidP="00165403">
            <w:pPr>
              <w:pStyle w:val="34ff6"/>
            </w:pPr>
          </w:p>
        </w:tc>
      </w:tr>
      <w:tr w:rsidR="00686802" w14:paraId="2B68358B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299EFCDB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3573992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4871FA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4958C9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AE01678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CAF8C0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B59AAA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FB5F73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58983A4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78BDB48" w14:textId="77777777" w:rsidR="00686802" w:rsidRDefault="00686802" w:rsidP="00165403">
            <w:pPr>
              <w:pStyle w:val="34ff6"/>
            </w:pPr>
          </w:p>
        </w:tc>
      </w:tr>
      <w:tr w:rsidR="00686802" w14:paraId="62DE7BFE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57DAEDE9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4E5EA60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35D197B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5A7246E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82D51E7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ABB867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CE04B5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9783EB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8ACCB5A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0214A2" w14:textId="77777777" w:rsidR="00686802" w:rsidRDefault="00686802" w:rsidP="00165403">
            <w:pPr>
              <w:pStyle w:val="34ff6"/>
            </w:pPr>
          </w:p>
        </w:tc>
      </w:tr>
      <w:tr w:rsidR="00686802" w14:paraId="1B97D163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0C47A3C1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361ECD8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C7EA1E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6D5DF5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CBA70C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851D91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CC2202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419ADD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1DEFF1A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ED7B15" w14:textId="77777777" w:rsidR="00686802" w:rsidRDefault="00686802" w:rsidP="00165403">
            <w:pPr>
              <w:pStyle w:val="34ff6"/>
            </w:pPr>
          </w:p>
        </w:tc>
      </w:tr>
      <w:tr w:rsidR="00686802" w14:paraId="71F52554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2A488714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72C203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89CC53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D7060D3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B3F3BDF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E89CD9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D60B91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86B89B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664E0C3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0F5323" w14:textId="77777777" w:rsidR="00686802" w:rsidRDefault="00686802" w:rsidP="00165403">
            <w:pPr>
              <w:pStyle w:val="34ff6"/>
            </w:pPr>
          </w:p>
        </w:tc>
      </w:tr>
      <w:tr w:rsidR="00686802" w14:paraId="2C13B73E" w14:textId="77777777" w:rsidTr="00165403">
        <w:trPr>
          <w:trHeight w:val="454"/>
        </w:trPr>
        <w:tc>
          <w:tcPr>
            <w:tcW w:w="518" w:type="dxa"/>
            <w:vAlign w:val="center"/>
          </w:tcPr>
          <w:p w14:paraId="64A5E985" w14:textId="77777777"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BFC83A2" w14:textId="77777777"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152C268" w14:textId="77777777"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F8E07A" w14:textId="77777777"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C89A36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D0E70D" w14:textId="77777777"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3CCAF8" w14:textId="77777777"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435FA5" w14:textId="77777777"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DB8DE5B" w14:textId="77777777"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3749B6" w14:textId="77777777" w:rsidR="00686802" w:rsidRDefault="00686802" w:rsidP="00165403">
            <w:pPr>
              <w:pStyle w:val="34ff6"/>
            </w:pPr>
          </w:p>
        </w:tc>
      </w:tr>
    </w:tbl>
    <w:p w14:paraId="0B697D20" w14:textId="77777777" w:rsidR="00AB28D5" w:rsidRPr="00AB28D5" w:rsidRDefault="00AB28D5" w:rsidP="002C35B5">
      <w:pPr>
        <w:pStyle w:val="34fffa"/>
      </w:pPr>
    </w:p>
    <w:sectPr w:rsidR="00AB28D5" w:rsidRPr="00AB28D5" w:rsidSect="00233474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4075F" w14:textId="77777777" w:rsidR="00193433" w:rsidRDefault="00193433" w:rsidP="00AD0715">
      <w:r>
        <w:separator/>
      </w:r>
    </w:p>
    <w:p w14:paraId="69CBAAB7" w14:textId="77777777" w:rsidR="00193433" w:rsidRDefault="00193433" w:rsidP="00AD0715"/>
  </w:endnote>
  <w:endnote w:type="continuationSeparator" w:id="0">
    <w:p w14:paraId="395D62DF" w14:textId="77777777" w:rsidR="00193433" w:rsidRDefault="00193433" w:rsidP="00AD0715">
      <w:r>
        <w:continuationSeparator/>
      </w:r>
    </w:p>
    <w:p w14:paraId="4EA6DBB4" w14:textId="77777777" w:rsidR="00193433" w:rsidRDefault="00193433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6AEC" w14:textId="77777777" w:rsidR="00193433" w:rsidRDefault="0019343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7E0E" w14:textId="77777777" w:rsidR="00193433" w:rsidRDefault="00193433" w:rsidP="00AA5A66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21D1" w14:textId="77777777" w:rsidR="00193433" w:rsidRDefault="00193433" w:rsidP="00AD0715">
      <w:r>
        <w:separator/>
      </w:r>
    </w:p>
    <w:p w14:paraId="764F210B" w14:textId="77777777" w:rsidR="00193433" w:rsidRDefault="00193433" w:rsidP="00AD0715"/>
  </w:footnote>
  <w:footnote w:type="continuationSeparator" w:id="0">
    <w:p w14:paraId="0AFBA81B" w14:textId="77777777" w:rsidR="00193433" w:rsidRDefault="00193433" w:rsidP="00AD0715">
      <w:r>
        <w:continuationSeparator/>
      </w:r>
    </w:p>
    <w:p w14:paraId="736CC269" w14:textId="77777777" w:rsidR="00193433" w:rsidRDefault="00193433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18A1" w14:textId="77777777" w:rsidR="00193433" w:rsidRDefault="0019343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15BB74BB" wp14:editId="5379ED1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BBC83C" w14:textId="77777777" w:rsidR="00193433" w:rsidRDefault="00193433" w:rsidP="00AA5A66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A2E4AD" w14:textId="77777777" w:rsidR="00193433" w:rsidRDefault="00193433" w:rsidP="00AA5A6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6903BF" w14:textId="77777777" w:rsidR="00193433" w:rsidRDefault="00193433" w:rsidP="00AA5A6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0CA930" w14:textId="77777777" w:rsidR="00193433" w:rsidRDefault="00193433" w:rsidP="00AA5A66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F0775E" w14:textId="77777777" w:rsidR="00193433" w:rsidRDefault="00193433" w:rsidP="00AA5A66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B90B3E" w14:textId="77777777" w:rsidR="00193433" w:rsidRDefault="00193433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187251" w14:textId="77777777" w:rsidR="00193433" w:rsidRDefault="00193433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B526C5" w14:textId="77777777" w:rsidR="00193433" w:rsidRDefault="00193433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BEE4AA" w14:textId="77777777" w:rsidR="00193433" w:rsidRDefault="00193433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F8A5DC" w14:textId="77777777" w:rsidR="00193433" w:rsidRDefault="00193433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834226" id="Группа 59" o:spid="_x0000_s1027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8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30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2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3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4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5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6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7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8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9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40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AA5A66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1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AA5A66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2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AA5A66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3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AA5A66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4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AA5A66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5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6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7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8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9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50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1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7F0D" w14:textId="77777777" w:rsidR="00193433" w:rsidRDefault="0019343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7889BCB" wp14:editId="1ECD5C7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0E3EDF" w14:textId="77777777" w:rsidR="00193433" w:rsidRDefault="00193433" w:rsidP="006E5C5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2477A" w14:textId="77777777" w:rsidR="00193433" w:rsidRDefault="00193433" w:rsidP="006E5C5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852231" w14:textId="77777777" w:rsidR="00193433" w:rsidRDefault="00193433" w:rsidP="006E5C5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43C834" w14:textId="77777777" w:rsidR="00193433" w:rsidRDefault="00193433" w:rsidP="006E5C5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061470" w14:textId="77777777" w:rsidR="00193433" w:rsidRDefault="00193433" w:rsidP="006E5C5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F0048" w14:textId="77777777" w:rsidR="00193433" w:rsidRDefault="00193433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30BB84" w14:textId="77777777" w:rsidR="00193433" w:rsidRDefault="00193433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9626E1" w14:textId="77777777" w:rsidR="00193433" w:rsidRDefault="00193433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6303FE" w14:textId="77777777" w:rsidR="00193433" w:rsidRDefault="00193433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18F710" w14:textId="77777777" w:rsidR="00193433" w:rsidRDefault="00193433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0E9F35" id="Группа 1" o:spid="_x0000_s1052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6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6E5C5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6E5C5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6E5C5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6E5C5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:rsidR="00193433" w:rsidRDefault="00193433" w:rsidP="006E5C5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7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193433" w:rsidRDefault="00193433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B540" w14:textId="77777777" w:rsidR="00193433" w:rsidRDefault="0019343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7611107" wp14:editId="71D7248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B7FE25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2861B0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9D3943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E08C9F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7BA564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6461A3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30930D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4F0C22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7C50EB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CDEA8E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DD46FE" w14:textId="77777777" w:rsidR="00193433" w:rsidRPr="00CB1016" w:rsidRDefault="00193433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BC38F8" w14:textId="77777777" w:rsidR="00193433" w:rsidRPr="005374BE" w:rsidRDefault="00193433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52787A" w14:textId="77777777" w:rsidR="00193433" w:rsidRDefault="00193433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A.B.XXX.ПС.XX.X-X.X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4FD465" w14:textId="77777777" w:rsidR="00193433" w:rsidRPr="00945CCC" w:rsidRDefault="00193433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97C214" w14:textId="77777777" w:rsidR="00193433" w:rsidRDefault="00193433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FF26BD" w14:textId="77777777" w:rsidR="00193433" w:rsidRPr="005E4A3B" w:rsidRDefault="0019343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DE01C4" w14:textId="77777777" w:rsidR="00193433" w:rsidRPr="000411E6" w:rsidRDefault="00193433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123D57B" w14:textId="77777777" w:rsidR="00193433" w:rsidRPr="005E4A3B" w:rsidRDefault="0019343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F2AFF0" w14:textId="77777777" w:rsidR="00193433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AA634" w14:textId="77777777" w:rsidR="00193433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E7B639" w14:textId="77777777" w:rsidR="00193433" w:rsidRPr="00945CCC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1EA318" w14:textId="77777777" w:rsidR="00193433" w:rsidRPr="00945CCC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C9CFFE5" w14:textId="77777777" w:rsidR="00193433" w:rsidRPr="005E4A3B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22FCB9" w14:textId="77777777" w:rsidR="00193433" w:rsidRPr="005E4A3B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678BF8" w14:textId="77777777" w:rsidR="00193433" w:rsidRPr="000411E6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5B93384" w14:textId="77777777" w:rsidR="00193433" w:rsidRPr="000411E6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9CBE2D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6EAA9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2BA52D" id="Группа 138" o:spid="_x0000_s1077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8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8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9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:rsidR="00193433" w:rsidRDefault="0019343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:rsidR="00193433" w:rsidRDefault="0019343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:rsidR="00193433" w:rsidRDefault="0019343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:rsidR="00193433" w:rsidRDefault="00193433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:rsidR="00193433" w:rsidRDefault="0019343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0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4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1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:rsidR="00193433" w:rsidRPr="00CB1016" w:rsidRDefault="00193433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:rsidR="00193433" w:rsidRPr="005374BE" w:rsidRDefault="00193433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2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:rsidR="00193433" w:rsidRDefault="00193433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A.B.XXX.ПС.XX.X-X.X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:rsidR="00193433" w:rsidRPr="00945CCC" w:rsidRDefault="00193433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:rsidR="00193433" w:rsidRDefault="00193433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:rsidR="00193433" w:rsidRPr="005E4A3B" w:rsidRDefault="00193433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:rsidR="00193433" w:rsidRPr="000411E6" w:rsidRDefault="00193433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:rsidR="00193433" w:rsidRPr="005E4A3B" w:rsidRDefault="00193433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:rsidR="00193433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:rsidR="00193433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:rsidR="00193433" w:rsidRPr="00945CCC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3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:rsidR="00193433" w:rsidRPr="00945CCC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:rsidR="00193433" w:rsidRPr="005E4A3B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:rsidR="00193433" w:rsidRPr="005E4A3B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:rsidR="00193433" w:rsidRPr="000411E6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:rsidR="00193433" w:rsidRPr="000411E6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:rsidR="00193433" w:rsidRPr="006C5C53" w:rsidRDefault="00193433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:rsidR="00193433" w:rsidRPr="006C5C53" w:rsidRDefault="00193433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B2EB" w14:textId="77777777" w:rsidR="00193433" w:rsidRDefault="0019343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65A1AAA8" wp14:editId="061CD7D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DA101B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C68490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A9E7BA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87C5AD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A22816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2AA1A4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08ACC9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F88C0F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1111F7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1678DE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4E8E0F" w14:textId="77777777" w:rsidR="00193433" w:rsidRPr="00945CCC" w:rsidRDefault="00193433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B14DBF" w14:textId="77777777" w:rsidR="00193433" w:rsidRDefault="00193433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283863" w14:textId="77777777" w:rsidR="00193433" w:rsidRDefault="00193433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66947B" w14:textId="77777777" w:rsidR="00193433" w:rsidRPr="005E4A3B" w:rsidRDefault="00193433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20C732" w14:textId="77777777" w:rsidR="00193433" w:rsidRPr="000411E6" w:rsidRDefault="00193433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FD10FA" w14:textId="77777777" w:rsidR="00193433" w:rsidRDefault="00193433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817F95" w14:textId="77777777" w:rsidR="00193433" w:rsidRDefault="00193433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65AD55" w14:textId="77777777" w:rsidR="00193433" w:rsidRPr="005E4A3B" w:rsidRDefault="00193433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E09982" w14:textId="77777777" w:rsidR="00193433" w:rsidRPr="00931BFC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DAD94F" w14:textId="77777777" w:rsidR="00193433" w:rsidRPr="00A32665" w:rsidRDefault="00193433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3C8E88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4BAD06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360FEA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F87272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B83D51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7D9873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E1070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28ABA6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CF43E8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79FB9D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3D99D" w14:textId="6D41D564" w:rsidR="00193433" w:rsidRPr="0079077B" w:rsidRDefault="00182AA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BB0F66">
                                    <w:t>ООО "</w:t>
                                  </w:r>
                                  <w:proofErr w:type="spellStart"/>
                                  <w:r w:rsidR="006006CE">
                                    <w:t>Бетонсити</w:t>
                                  </w:r>
                                  <w:proofErr w:type="spellEnd"/>
                                  <w:r w:rsidR="00BB0F66">
                                    <w:t>"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CDC316" w14:textId="77777777" w:rsidR="00193433" w:rsidRPr="00A32665" w:rsidRDefault="00193433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BA184F" w14:textId="77777777" w:rsidR="00193433" w:rsidRPr="00CB1016" w:rsidRDefault="00193433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F9BD6" w14:textId="77777777" w:rsidR="00193433" w:rsidRPr="00CB1016" w:rsidRDefault="00193433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485AFA" w14:textId="32D500B7" w:rsidR="00193433" w:rsidRPr="005374BE" w:rsidRDefault="00193433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06CE" w:rsidRPr="006006CE">
                                    <w:rPr>
                                      <w:noProof/>
                                    </w:rPr>
                                    <w:instrText>14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06CE">
                                    <w:rPr>
                                      <w:noProof/>
                                    </w:rPr>
                                    <w:t>14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BE915C" w14:textId="77777777" w:rsidR="00193433" w:rsidRPr="005374BE" w:rsidRDefault="00193433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67DEA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588664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47516E" w14:textId="77777777" w:rsidR="006006CE" w:rsidRDefault="006006CE" w:rsidP="006006CE">
                                  <w:pPr>
                                    <w:pStyle w:val="34f5"/>
                                  </w:pPr>
                                  <w:r w:rsidRPr="0003648D">
                                    <w:fldChar w:fldCharType="begin"/>
                                  </w:r>
                                  <w:r w:rsidRPr="0003648D">
                                    <w:instrText xml:space="preserve"> DOCPROPERTY  </w:instrText>
                                  </w:r>
                                  <w:r w:rsidRPr="0003648D">
                                    <w:rPr>
                                      <w:highlight w:val="lightGray"/>
                                    </w:rPr>
                                    <w:instrText>обозначение</w:instrText>
                                  </w:r>
                                  <w:r w:rsidRPr="0003648D">
                                    <w:instrText xml:space="preserve">_документа  \* MERGEFORMAT </w:instrText>
                                  </w:r>
                                  <w:r w:rsidRPr="0003648D">
                                    <w:fldChar w:fldCharType="separate"/>
                                  </w:r>
                                  <w:r w:rsidRPr="002C318F">
                                    <w:t>412768098</w:t>
                                  </w:r>
                                  <w:r w:rsidRPr="0003648D">
                                    <w:t>.</w:t>
                                  </w:r>
                                  <w:r w:rsidRPr="0003648D">
                                    <w:rPr>
                                      <w:color w:val="000000"/>
                                    </w:rPr>
                                    <w:t>425750.</w:t>
                                  </w:r>
                                  <w:r w:rsidRPr="0003648D">
                                    <w:t>001.01</w:t>
                                  </w:r>
                                  <w:r w:rsidRPr="0003648D">
                                    <w:fldChar w:fldCharType="end"/>
                                  </w:r>
                                  <w:r>
                                    <w:t>. ТО</w:t>
                                  </w:r>
                                </w:p>
                                <w:p w14:paraId="6A602B1F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BA2F48" w14:textId="77777777" w:rsidR="00193433" w:rsidRDefault="00193433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14:paraId="15B4A397" w14:textId="77777777" w:rsidR="00193433" w:rsidRPr="009A4FE3" w:rsidRDefault="00193433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Паспорт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D65C68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246950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A4AF24" w14:textId="77777777" w:rsidR="00193433" w:rsidRPr="00945CCC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C38528" w14:textId="77777777" w:rsidR="00193433" w:rsidRPr="00945CCC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EB59D7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72AA33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B93F9F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F607DE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711DA6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B2B314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A1AAA8" id="Группа 137" o:spid="_x0000_s1138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+4xw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">
              <v:group id="Группа 448" o:spid="_x0000_s1139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4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5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8DA101B" w14:textId="77777777" w:rsidR="00193433" w:rsidRDefault="00193433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C68490" w14:textId="77777777" w:rsidR="00193433" w:rsidRDefault="00193433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A9E7BA" w14:textId="77777777" w:rsidR="00193433" w:rsidRDefault="00193433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87C5AD" w14:textId="77777777" w:rsidR="00193433" w:rsidRDefault="00193433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6A22816" w14:textId="77777777" w:rsidR="00193433" w:rsidRDefault="00193433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0C2AA1A4" w14:textId="77777777" w:rsidR="00193433" w:rsidRDefault="0019343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6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708ACC9" w14:textId="77777777" w:rsidR="00193433" w:rsidRDefault="0019343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5F88C0F" w14:textId="77777777" w:rsidR="00193433" w:rsidRDefault="0019343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01111F7" w14:textId="77777777" w:rsidR="00193433" w:rsidRDefault="0019343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31678DE" w14:textId="77777777" w:rsidR="00193433" w:rsidRDefault="0019343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5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6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7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8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9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70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1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2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3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4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5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7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8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9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80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1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2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3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4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5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6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7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8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9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0E4E8E0F" w14:textId="77777777" w:rsidR="00193433" w:rsidRPr="00945CCC" w:rsidRDefault="00193433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90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6B14DBF" w14:textId="77777777" w:rsidR="00193433" w:rsidRDefault="00193433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1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0A283863" w14:textId="77777777" w:rsidR="00193433" w:rsidRDefault="00193433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2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7B66947B" w14:textId="77777777" w:rsidR="00193433" w:rsidRPr="005E4A3B" w:rsidRDefault="00193433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3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A20C732" w14:textId="77777777" w:rsidR="00193433" w:rsidRPr="000411E6" w:rsidRDefault="00193433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4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35FD10FA" w14:textId="77777777" w:rsidR="00193433" w:rsidRDefault="00193433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5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A817F95" w14:textId="77777777" w:rsidR="00193433" w:rsidRDefault="00193433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6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565AD55" w14:textId="77777777" w:rsidR="00193433" w:rsidRPr="005E4A3B" w:rsidRDefault="00193433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7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72E09982" w14:textId="77777777" w:rsidR="00193433" w:rsidRPr="00931BFC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8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72DAD94F" w14:textId="77777777" w:rsidR="00193433" w:rsidRPr="00A32665" w:rsidRDefault="00193433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9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73C8E88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D4BAD06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53360FEA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08F87272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3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66B83D51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97D9873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51AE1070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228ABA6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4FCF43E8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8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3A79FB9D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9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17A3D99D" w14:textId="6D41D564" w:rsidR="00193433" w:rsidRPr="0079077B" w:rsidRDefault="00182AA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BB0F66">
                              <w:t>ООО "</w:t>
                            </w:r>
                            <w:proofErr w:type="spellStart"/>
                            <w:r w:rsidR="006006CE">
                              <w:t>Бетонсити</w:t>
                            </w:r>
                            <w:proofErr w:type="spellEnd"/>
                            <w:r w:rsidR="00BB0F66">
                              <w:t>"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10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8CDC316" w14:textId="77777777" w:rsidR="00193433" w:rsidRPr="00A32665" w:rsidRDefault="00193433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1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63BA184F" w14:textId="77777777" w:rsidR="00193433" w:rsidRPr="00CB1016" w:rsidRDefault="00193433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2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39DF9BD6" w14:textId="77777777" w:rsidR="00193433" w:rsidRPr="00CB1016" w:rsidRDefault="00193433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3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4D485AFA" w14:textId="32D500B7" w:rsidR="00193433" w:rsidRPr="005374BE" w:rsidRDefault="00193433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06CE" w:rsidRPr="006006CE">
                              <w:rPr>
                                <w:noProof/>
                              </w:rPr>
                              <w:instrText>14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06CE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4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33BE915C" w14:textId="77777777" w:rsidR="00193433" w:rsidRPr="005374BE" w:rsidRDefault="00193433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67DEA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5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6588664" w14:textId="77777777" w:rsidR="00193433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6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0747516E" w14:textId="77777777" w:rsidR="006006CE" w:rsidRDefault="006006CE" w:rsidP="006006CE">
                            <w:pPr>
                              <w:pStyle w:val="34f5"/>
                            </w:pPr>
                            <w:r w:rsidRPr="0003648D">
                              <w:fldChar w:fldCharType="begin"/>
                            </w:r>
                            <w:r w:rsidRPr="0003648D">
                              <w:instrText xml:space="preserve"> DOCPROPERTY  </w:instrText>
                            </w:r>
                            <w:r w:rsidRPr="0003648D">
                              <w:rPr>
                                <w:highlight w:val="lightGray"/>
                              </w:rPr>
                              <w:instrText>обозначение</w:instrText>
                            </w:r>
                            <w:r w:rsidRPr="0003648D">
                              <w:instrText xml:space="preserve">_документа  \* MERGEFORMAT </w:instrText>
                            </w:r>
                            <w:r w:rsidRPr="0003648D">
                              <w:fldChar w:fldCharType="separate"/>
                            </w:r>
                            <w:r w:rsidRPr="002C318F">
                              <w:t>412768098</w:t>
                            </w:r>
                            <w:r w:rsidRPr="0003648D">
                              <w:t>.</w:t>
                            </w:r>
                            <w:r w:rsidRPr="0003648D">
                              <w:rPr>
                                <w:color w:val="000000"/>
                              </w:rPr>
                              <w:t>425750.</w:t>
                            </w:r>
                            <w:r w:rsidRPr="0003648D">
                              <w:t>001.01</w:t>
                            </w:r>
                            <w:r w:rsidRPr="0003648D">
                              <w:fldChar w:fldCharType="end"/>
                            </w:r>
                            <w:r>
                              <w:t>. ТО</w:t>
                            </w:r>
                          </w:p>
                          <w:p w14:paraId="6A602B1F" w14:textId="77777777" w:rsidR="00193433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9" o:spid="_x0000_s1217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24BA2F48" w14:textId="77777777" w:rsidR="00193433" w:rsidRDefault="00193433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14:paraId="15B4A397" w14:textId="77777777" w:rsidR="00193433" w:rsidRPr="009A4FE3" w:rsidRDefault="00193433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Паспорт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3DD65C68" w14:textId="77777777" w:rsidR="00193433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9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21246950" w14:textId="77777777" w:rsidR="00193433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5FA4AF24" w14:textId="77777777" w:rsidR="00193433" w:rsidRPr="00945CCC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1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68C38528" w14:textId="77777777" w:rsidR="00193433" w:rsidRPr="00945CCC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14EB59D7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3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972AA33" w14:textId="77777777" w:rsidR="00193433" w:rsidRPr="005E4A3B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2B93F9F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5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9F607DE" w14:textId="77777777" w:rsidR="00193433" w:rsidRPr="000411E6" w:rsidRDefault="0019343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53711DA6" w14:textId="77777777" w:rsidR="00193433" w:rsidRPr="006C5C53" w:rsidRDefault="00193433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3AB2B314" w14:textId="77777777" w:rsidR="00193433" w:rsidRPr="006C5C53" w:rsidRDefault="00193433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B5830" w14:textId="77777777" w:rsidR="00193433" w:rsidRDefault="0019343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1B91CAD2" wp14:editId="431EA11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3BF4F2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F06182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1298D5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A275FA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EDC785" w14:textId="77777777" w:rsidR="00193433" w:rsidRDefault="0019343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3F859E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D5231D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600940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A44406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1B7117" w14:textId="77777777" w:rsidR="00193433" w:rsidRDefault="0019343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2F0E97" w14:textId="77777777" w:rsidR="00193433" w:rsidRPr="00CB1016" w:rsidRDefault="00193433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65AC31" w14:textId="77777777" w:rsidR="00193433" w:rsidRPr="005374BE" w:rsidRDefault="00193433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82AA1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11D530" w14:textId="77777777" w:rsidR="006006CE" w:rsidRDefault="006006CE" w:rsidP="006006CE">
                                    <w:pPr>
                                      <w:pStyle w:val="34f5"/>
                                    </w:pPr>
                                    <w:r w:rsidRPr="0003648D">
                                      <w:fldChar w:fldCharType="begin"/>
                                    </w:r>
                                    <w:r w:rsidRPr="0003648D">
                                      <w:instrText xml:space="preserve"> DOCPROPERTY  </w:instrText>
                                    </w:r>
                                    <w:r w:rsidRPr="0003648D">
                                      <w:rPr>
                                        <w:highlight w:val="lightGray"/>
                                      </w:rPr>
                                      <w:instrText>обозначение</w:instrText>
                                    </w:r>
                                    <w:r w:rsidRPr="0003648D">
                                      <w:instrText xml:space="preserve">_документа  \* MERGEFORMAT </w:instrText>
                                    </w:r>
                                    <w:r w:rsidRPr="0003648D">
                                      <w:fldChar w:fldCharType="separate"/>
                                    </w:r>
                                    <w:r w:rsidRPr="002C318F">
                                      <w:t>412768098</w:t>
                                    </w:r>
                                    <w:r w:rsidRPr="0003648D">
                                      <w:t>.</w:t>
                                    </w:r>
                                    <w:r w:rsidRPr="0003648D">
                                      <w:rPr>
                                        <w:color w:val="000000"/>
                                      </w:rPr>
                                      <w:t>425750.</w:t>
                                    </w:r>
                                    <w:r w:rsidRPr="0003648D">
                                      <w:t>001.01</w:t>
                                    </w:r>
                                    <w:r w:rsidRPr="0003648D">
                                      <w:fldChar w:fldCharType="end"/>
                                    </w:r>
                                    <w:r>
                                      <w:t>. ТО</w:t>
                                    </w:r>
                                  </w:p>
                                  <w:p w14:paraId="612ED4AE" w14:textId="075BD548" w:rsidR="00193433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FF0AFC" w14:textId="77777777" w:rsidR="00193433" w:rsidRPr="00945CCC" w:rsidRDefault="00193433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E92513" w14:textId="77777777" w:rsidR="00193433" w:rsidRDefault="00193433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C74941" w14:textId="77777777" w:rsidR="00193433" w:rsidRPr="005E4A3B" w:rsidRDefault="0019343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4E7482" w14:textId="77777777" w:rsidR="00193433" w:rsidRPr="000411E6" w:rsidRDefault="00193433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EC496D" w14:textId="77777777" w:rsidR="00193433" w:rsidRPr="005E4A3B" w:rsidRDefault="0019343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33AB5E" w14:textId="77777777" w:rsidR="00193433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1ADFAF7" w14:textId="77777777" w:rsidR="00193433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4FEDA9" w14:textId="77777777" w:rsidR="00193433" w:rsidRPr="00945CCC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A7FF2B" w14:textId="77777777" w:rsidR="00193433" w:rsidRPr="00945CCC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E353C5" w14:textId="77777777" w:rsidR="00193433" w:rsidRPr="005E4A3B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254614" w14:textId="77777777" w:rsidR="00193433" w:rsidRPr="005E4A3B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2E0F21" w14:textId="77777777" w:rsidR="00193433" w:rsidRPr="000411E6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601EF2" w14:textId="77777777" w:rsidR="00193433" w:rsidRPr="000411E6" w:rsidRDefault="0019343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E7408E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DE93EC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91CAD2" id="Группа 550" o:spid="_x0000_s1229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30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4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C3BF4F2" w14:textId="77777777" w:rsidR="00193433" w:rsidRDefault="0019343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FF06182" w14:textId="77777777" w:rsidR="00193433" w:rsidRDefault="0019343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01298D5" w14:textId="77777777" w:rsidR="00193433" w:rsidRDefault="0019343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BA275FA" w14:textId="77777777" w:rsidR="00193433" w:rsidRDefault="00193433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5EDC785" w14:textId="77777777" w:rsidR="00193433" w:rsidRDefault="0019343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5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E3F859E" w14:textId="77777777"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ED5231D" w14:textId="77777777"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C600940" w14:textId="77777777"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EA44406" w14:textId="77777777"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B1B7117" w14:textId="77777777" w:rsidR="00193433" w:rsidRDefault="0019343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6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7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8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9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60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1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2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3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4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5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6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7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8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9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70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672F0E97" w14:textId="77777777" w:rsidR="00193433" w:rsidRPr="00CB1016" w:rsidRDefault="00193433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1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165AC31" w14:textId="77777777" w:rsidR="00193433" w:rsidRPr="005374BE" w:rsidRDefault="00193433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82AA1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2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911D530" w14:textId="77777777" w:rsidR="006006CE" w:rsidRDefault="006006CE" w:rsidP="006006CE">
                              <w:pPr>
                                <w:pStyle w:val="34f5"/>
                              </w:pPr>
                              <w:r w:rsidRPr="0003648D">
                                <w:fldChar w:fldCharType="begin"/>
                              </w:r>
                              <w:r w:rsidRPr="0003648D">
                                <w:instrText xml:space="preserve"> DOCPROPERTY  </w:instrText>
                              </w:r>
                              <w:r w:rsidRPr="0003648D">
                                <w:rPr>
                                  <w:highlight w:val="lightGray"/>
                                </w:rPr>
                                <w:instrText>обозначение</w:instrText>
                              </w:r>
                              <w:r w:rsidRPr="0003648D">
                                <w:instrText xml:space="preserve">_документа  \* MERGEFORMAT </w:instrText>
                              </w:r>
                              <w:r w:rsidRPr="0003648D">
                                <w:fldChar w:fldCharType="separate"/>
                              </w:r>
                              <w:r w:rsidRPr="002C318F">
                                <w:t>412768098</w:t>
                              </w:r>
                              <w:r w:rsidRPr="0003648D">
                                <w:t>.</w:t>
                              </w:r>
                              <w:r w:rsidRPr="0003648D">
                                <w:rPr>
                                  <w:color w:val="000000"/>
                                </w:rPr>
                                <w:t>425750.</w:t>
                              </w:r>
                              <w:r w:rsidRPr="0003648D">
                                <w:t>001.01</w:t>
                              </w:r>
                              <w:r w:rsidRPr="0003648D">
                                <w:fldChar w:fldCharType="end"/>
                              </w:r>
                              <w:r>
                                <w:t>. ТО</w:t>
                              </w:r>
                            </w:p>
                            <w:p w14:paraId="612ED4AE" w14:textId="075BD548" w:rsidR="00193433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  <v:group id="Группа 594" o:spid="_x0000_s1273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4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4EFF0AFC" w14:textId="77777777" w:rsidR="00193433" w:rsidRPr="00945CCC" w:rsidRDefault="00193433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5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46E92513" w14:textId="77777777" w:rsidR="00193433" w:rsidRDefault="00193433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6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2EC74941" w14:textId="77777777" w:rsidR="00193433" w:rsidRPr="005E4A3B" w:rsidRDefault="00193433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7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1D4E7482" w14:textId="77777777" w:rsidR="00193433" w:rsidRPr="000411E6" w:rsidRDefault="00193433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8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37EC496D" w14:textId="77777777" w:rsidR="00193433" w:rsidRPr="005E4A3B" w:rsidRDefault="00193433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1733AB5E" w14:textId="77777777" w:rsidR="00193433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80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61ADFAF7" w14:textId="77777777" w:rsidR="00193433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E4FEDA9" w14:textId="77777777" w:rsidR="00193433" w:rsidRPr="00945CCC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2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2EA7FF2B" w14:textId="77777777" w:rsidR="00193433" w:rsidRPr="00945CCC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35E353C5" w14:textId="77777777" w:rsidR="00193433" w:rsidRPr="005E4A3B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4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0254614" w14:textId="77777777" w:rsidR="00193433" w:rsidRPr="005E4A3B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82E0F21" w14:textId="77777777" w:rsidR="00193433" w:rsidRPr="000411E6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6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28601EF2" w14:textId="77777777" w:rsidR="00193433" w:rsidRPr="000411E6" w:rsidRDefault="0019343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50E7408E" w14:textId="77777777" w:rsidR="00193433" w:rsidRPr="006C5C53" w:rsidRDefault="00193433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05DE93EC" w14:textId="77777777" w:rsidR="00193433" w:rsidRPr="006C5C53" w:rsidRDefault="00193433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3DBA" w14:textId="77777777" w:rsidR="00193433" w:rsidRDefault="0019343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09170883" wp14:editId="53AE478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456232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D6933C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9412A8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C5F960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717FB8" w14:textId="77777777" w:rsidR="00193433" w:rsidRDefault="00193433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62DBEF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AD514D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45D3A4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9EC372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B6665B" w14:textId="77777777" w:rsidR="00193433" w:rsidRDefault="0019343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E5E04E" w14:textId="77777777" w:rsidR="00193433" w:rsidRPr="00945CCC" w:rsidRDefault="00193433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339C82" w14:textId="77777777" w:rsidR="00193433" w:rsidRDefault="00193433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972376" w14:textId="77777777" w:rsidR="00193433" w:rsidRDefault="00193433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32943" w14:textId="77777777" w:rsidR="00193433" w:rsidRPr="005E4A3B" w:rsidRDefault="00193433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66994E" w14:textId="77777777" w:rsidR="00193433" w:rsidRPr="000411E6" w:rsidRDefault="00193433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97B517" w14:textId="77777777" w:rsidR="00193433" w:rsidRDefault="00193433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73186A" w14:textId="77777777" w:rsidR="00193433" w:rsidRDefault="00193433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C83733" w14:textId="77777777" w:rsidR="00193433" w:rsidRPr="005E4A3B" w:rsidRDefault="00193433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4B659D" w14:textId="77777777" w:rsidR="00193433" w:rsidRPr="00931BFC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17BCA6" w14:textId="77777777" w:rsidR="00193433" w:rsidRPr="00A32665" w:rsidRDefault="00193433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199363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C6356C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E98124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3CB5BB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B8FC1C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50FF4A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2FE5AC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B5EF8B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69E6ED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F29384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E10AC" w14:textId="77777777" w:rsidR="00193433" w:rsidRPr="0079077B" w:rsidRDefault="00193433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C7BDED" w14:textId="77777777" w:rsidR="00193433" w:rsidRPr="00A32665" w:rsidRDefault="00193433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BC7014" w14:textId="77777777" w:rsidR="00193433" w:rsidRPr="00CB1016" w:rsidRDefault="00193433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4DC6BF" w14:textId="77777777" w:rsidR="00193433" w:rsidRPr="00CB1016" w:rsidRDefault="00193433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6BAA71" w14:textId="77777777" w:rsidR="00193433" w:rsidRPr="005374BE" w:rsidRDefault="00193433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93369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0CF6F5" w14:textId="77777777" w:rsidR="00193433" w:rsidRPr="005374BE" w:rsidRDefault="00193433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5C76F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1D9FF7" w14:textId="77777777" w:rsidR="00193433" w:rsidRDefault="00193433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A.B.XXX.ПС.XX.X-X.X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479E06" w14:textId="77777777" w:rsidR="00193433" w:rsidRDefault="00193433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14:paraId="74860CC4" w14:textId="77777777" w:rsidR="00193433" w:rsidRPr="009A4FE3" w:rsidRDefault="00193433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Паспорт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43B2B9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D04252" w14:textId="77777777" w:rsidR="00193433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B9B20D" w14:textId="77777777" w:rsidR="00193433" w:rsidRPr="00945CCC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0423DB" w14:textId="77777777" w:rsidR="00193433" w:rsidRPr="00945CCC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7C5C9E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51BB3A" w14:textId="77777777" w:rsidR="00193433" w:rsidRPr="005E4A3B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500425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F98576" w14:textId="77777777" w:rsidR="00193433" w:rsidRPr="000411E6" w:rsidRDefault="0019343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A0175A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7D04F1" w14:textId="77777777" w:rsidR="00193433" w:rsidRPr="006C5C53" w:rsidRDefault="00193433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866DFD" id="Группа 139" o:spid="_x0000_s1290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1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7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8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9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20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1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2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3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4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5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6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7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9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30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1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2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3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4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5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6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7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8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9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40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:rsidR="00233474" w:rsidRPr="00945CCC" w:rsidRDefault="00233474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2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3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4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5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6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7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8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9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:rsidR="00233474" w:rsidRPr="00931BFC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50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:rsidR="00233474" w:rsidRPr="00A32665" w:rsidRDefault="00233474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1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5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0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1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:rsidR="00233474" w:rsidRPr="0079077B" w:rsidRDefault="00863AFA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2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:rsidR="00233474" w:rsidRPr="00A32665" w:rsidRDefault="00233474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3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:rsidR="00233474" w:rsidRPr="00CB1016" w:rsidRDefault="00233474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4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:rsidR="00233474" w:rsidRPr="00CB1016" w:rsidRDefault="00233474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5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:rsidR="00233474" w:rsidRPr="005374BE" w:rsidRDefault="00233474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33698" w:rsidRPr="0093369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3369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6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:rsidR="00233474" w:rsidRPr="005374BE" w:rsidRDefault="00233474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7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8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A.B.XXX.ПС.XX.X-X.X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9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:rsidR="00233474" w:rsidRDefault="00863AFA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233474">
                              <w:t>.</w:t>
                            </w:r>
                          </w:p>
                          <w:p w:rsidR="00233474" w:rsidRPr="009A4FE3" w:rsidRDefault="00233474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933698">
                              <w:rPr>
                                <w:rStyle w:val="34fe"/>
                              </w:rPr>
                              <w:t>Паспорт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7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1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:rsidR="00233474" w:rsidRPr="00945CCC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3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:rsidR="00233474" w:rsidRPr="00945CCC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5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7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:rsidR="00233474" w:rsidRPr="006C5C53" w:rsidRDefault="00233474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8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:rsidR="00233474" w:rsidRPr="006C5C53" w:rsidRDefault="00233474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4805D98"/>
    <w:multiLevelType w:val="multilevel"/>
    <w:tmpl w:val="C66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3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4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 w15:restartNumberingAfterBreak="0">
    <w:nsid w:val="4EED19E9"/>
    <w:multiLevelType w:val="multilevel"/>
    <w:tmpl w:val="870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4261B1"/>
    <w:multiLevelType w:val="multilevel"/>
    <w:tmpl w:val="1B1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90F64"/>
    <w:multiLevelType w:val="multilevel"/>
    <w:tmpl w:val="3C1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D61A52"/>
    <w:multiLevelType w:val="multilevel"/>
    <w:tmpl w:val="DB9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8221262"/>
    <w:multiLevelType w:val="multilevel"/>
    <w:tmpl w:val="D77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212809">
    <w:abstractNumId w:val="37"/>
  </w:num>
  <w:num w:numId="2" w16cid:durableId="1079475685">
    <w:abstractNumId w:val="31"/>
  </w:num>
  <w:num w:numId="3" w16cid:durableId="2118599506">
    <w:abstractNumId w:val="10"/>
  </w:num>
  <w:num w:numId="4" w16cid:durableId="1215115383">
    <w:abstractNumId w:val="4"/>
  </w:num>
  <w:num w:numId="5" w16cid:durableId="2136871377">
    <w:abstractNumId w:val="39"/>
  </w:num>
  <w:num w:numId="6" w16cid:durableId="1887791402">
    <w:abstractNumId w:val="29"/>
  </w:num>
  <w:num w:numId="7" w16cid:durableId="982123758">
    <w:abstractNumId w:val="3"/>
  </w:num>
  <w:num w:numId="8" w16cid:durableId="1887327672">
    <w:abstractNumId w:val="16"/>
  </w:num>
  <w:num w:numId="9" w16cid:durableId="1765686749">
    <w:abstractNumId w:val="6"/>
  </w:num>
  <w:num w:numId="10" w16cid:durableId="516432655">
    <w:abstractNumId w:val="17"/>
  </w:num>
  <w:num w:numId="11" w16cid:durableId="1313607469">
    <w:abstractNumId w:val="30"/>
  </w:num>
  <w:num w:numId="12" w16cid:durableId="2022925855">
    <w:abstractNumId w:val="25"/>
  </w:num>
  <w:num w:numId="13" w16cid:durableId="1896113053">
    <w:abstractNumId w:val="1"/>
  </w:num>
  <w:num w:numId="14" w16cid:durableId="1923250514">
    <w:abstractNumId w:val="23"/>
  </w:num>
  <w:num w:numId="15" w16cid:durableId="332613677">
    <w:abstractNumId w:val="15"/>
  </w:num>
  <w:num w:numId="16" w16cid:durableId="2111000868">
    <w:abstractNumId w:val="34"/>
  </w:num>
  <w:num w:numId="17" w16cid:durableId="422071179">
    <w:abstractNumId w:val="22"/>
  </w:num>
  <w:num w:numId="18" w16cid:durableId="1177620867">
    <w:abstractNumId w:val="27"/>
  </w:num>
  <w:num w:numId="19" w16cid:durableId="1900676749">
    <w:abstractNumId w:val="0"/>
  </w:num>
  <w:num w:numId="20" w16cid:durableId="1939869510">
    <w:abstractNumId w:val="14"/>
  </w:num>
  <w:num w:numId="21" w16cid:durableId="1715349568">
    <w:abstractNumId w:val="21"/>
  </w:num>
  <w:num w:numId="22" w16cid:durableId="1845899948">
    <w:abstractNumId w:val="37"/>
  </w:num>
  <w:num w:numId="23" w16cid:durableId="1075476409">
    <w:abstractNumId w:val="40"/>
  </w:num>
  <w:num w:numId="24" w16cid:durableId="1884172974">
    <w:abstractNumId w:val="40"/>
    <w:lvlOverride w:ilvl="0">
      <w:startOverride w:val="1"/>
    </w:lvlOverride>
  </w:num>
  <w:num w:numId="25" w16cid:durableId="2050181144">
    <w:abstractNumId w:val="4"/>
    <w:lvlOverride w:ilvl="0">
      <w:startOverride w:val="1"/>
    </w:lvlOverride>
  </w:num>
  <w:num w:numId="26" w16cid:durableId="111946746">
    <w:abstractNumId w:val="30"/>
    <w:lvlOverride w:ilvl="0">
      <w:startOverride w:val="1"/>
    </w:lvlOverride>
  </w:num>
  <w:num w:numId="27" w16cid:durableId="18031828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38570785">
    <w:abstractNumId w:val="13"/>
  </w:num>
  <w:num w:numId="29" w16cid:durableId="1004355619">
    <w:abstractNumId w:val="5"/>
  </w:num>
  <w:num w:numId="30" w16cid:durableId="1302534378">
    <w:abstractNumId w:val="18"/>
  </w:num>
  <w:num w:numId="31" w16cid:durableId="212742792">
    <w:abstractNumId w:val="26"/>
  </w:num>
  <w:num w:numId="32" w16cid:durableId="1147741701">
    <w:abstractNumId w:val="2"/>
  </w:num>
  <w:num w:numId="33" w16cid:durableId="665478860">
    <w:abstractNumId w:val="35"/>
  </w:num>
  <w:num w:numId="34" w16cid:durableId="23621247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3305928">
    <w:abstractNumId w:val="35"/>
    <w:lvlOverride w:ilvl="0">
      <w:startOverride w:val="1"/>
    </w:lvlOverride>
  </w:num>
  <w:num w:numId="36" w16cid:durableId="1053962128">
    <w:abstractNumId w:val="8"/>
  </w:num>
  <w:num w:numId="37" w16cid:durableId="1892955455">
    <w:abstractNumId w:val="12"/>
  </w:num>
  <w:num w:numId="38" w16cid:durableId="189806928">
    <w:abstractNumId w:val="7"/>
  </w:num>
  <w:num w:numId="39" w16cid:durableId="2070568683">
    <w:abstractNumId w:val="41"/>
  </w:num>
  <w:num w:numId="40" w16cid:durableId="499004288">
    <w:abstractNumId w:val="20"/>
  </w:num>
  <w:num w:numId="41" w16cid:durableId="2011831298">
    <w:abstractNumId w:val="20"/>
    <w:lvlOverride w:ilvl="0">
      <w:startOverride w:val="1"/>
    </w:lvlOverride>
  </w:num>
  <w:num w:numId="42" w16cid:durableId="1256523000">
    <w:abstractNumId w:val="11"/>
  </w:num>
  <w:num w:numId="43" w16cid:durableId="1526596576">
    <w:abstractNumId w:val="9"/>
  </w:num>
  <w:num w:numId="44" w16cid:durableId="1725988746">
    <w:abstractNumId w:val="24"/>
  </w:num>
  <w:num w:numId="45" w16cid:durableId="760371634">
    <w:abstractNumId w:val="32"/>
  </w:num>
  <w:num w:numId="46" w16cid:durableId="334303266">
    <w:abstractNumId w:val="38"/>
  </w:num>
  <w:num w:numId="47" w16cid:durableId="1556771015">
    <w:abstractNumId w:val="36"/>
  </w:num>
  <w:num w:numId="48" w16cid:durableId="61832310">
    <w:abstractNumId w:val="33"/>
  </w:num>
  <w:num w:numId="49" w16cid:durableId="606427751">
    <w:abstractNumId w:val="19"/>
  </w:num>
  <w:num w:numId="50" w16cid:durableId="1553884586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872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7E6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2A4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25B6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55A6"/>
    <w:rsid w:val="00106A0D"/>
    <w:rsid w:val="001076CB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5A10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4C1A"/>
    <w:rsid w:val="00164D13"/>
    <w:rsid w:val="0016505D"/>
    <w:rsid w:val="00165403"/>
    <w:rsid w:val="00165934"/>
    <w:rsid w:val="001701CA"/>
    <w:rsid w:val="00170E2F"/>
    <w:rsid w:val="0017199C"/>
    <w:rsid w:val="001732DB"/>
    <w:rsid w:val="00173333"/>
    <w:rsid w:val="0017335F"/>
    <w:rsid w:val="001734A7"/>
    <w:rsid w:val="0017407B"/>
    <w:rsid w:val="0017488F"/>
    <w:rsid w:val="0017689A"/>
    <w:rsid w:val="00177176"/>
    <w:rsid w:val="00177243"/>
    <w:rsid w:val="00180DCA"/>
    <w:rsid w:val="00181131"/>
    <w:rsid w:val="001816A5"/>
    <w:rsid w:val="00182AA1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3433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57C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474"/>
    <w:rsid w:val="00233D57"/>
    <w:rsid w:val="00237982"/>
    <w:rsid w:val="0024086F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3BC"/>
    <w:rsid w:val="00275783"/>
    <w:rsid w:val="0027638B"/>
    <w:rsid w:val="0027648B"/>
    <w:rsid w:val="00276FF4"/>
    <w:rsid w:val="0027788B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19B8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506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3DA1"/>
    <w:rsid w:val="003640A9"/>
    <w:rsid w:val="0036435C"/>
    <w:rsid w:val="0036481C"/>
    <w:rsid w:val="0036582E"/>
    <w:rsid w:val="00370F07"/>
    <w:rsid w:val="00374140"/>
    <w:rsid w:val="00375211"/>
    <w:rsid w:val="00376A22"/>
    <w:rsid w:val="0038006C"/>
    <w:rsid w:val="0038024E"/>
    <w:rsid w:val="00382C71"/>
    <w:rsid w:val="00385AB4"/>
    <w:rsid w:val="0038650C"/>
    <w:rsid w:val="00386595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6ED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0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26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609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1901"/>
    <w:rsid w:val="004626F1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D6437"/>
    <w:rsid w:val="004E1A74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22D9"/>
    <w:rsid w:val="00524E2B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37E4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33EA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554D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F87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06CE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011D"/>
    <w:rsid w:val="00682254"/>
    <w:rsid w:val="006830FA"/>
    <w:rsid w:val="00683D99"/>
    <w:rsid w:val="00683E31"/>
    <w:rsid w:val="00685512"/>
    <w:rsid w:val="00685B5E"/>
    <w:rsid w:val="006865B3"/>
    <w:rsid w:val="00686802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E5C5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36BB4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846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69E5"/>
    <w:rsid w:val="007D0522"/>
    <w:rsid w:val="007D1B61"/>
    <w:rsid w:val="007D4F13"/>
    <w:rsid w:val="007D5BE5"/>
    <w:rsid w:val="007D748C"/>
    <w:rsid w:val="007E1202"/>
    <w:rsid w:val="007E224A"/>
    <w:rsid w:val="007E5D84"/>
    <w:rsid w:val="007E63EC"/>
    <w:rsid w:val="007E6B44"/>
    <w:rsid w:val="007F4719"/>
    <w:rsid w:val="007F545B"/>
    <w:rsid w:val="007F6332"/>
    <w:rsid w:val="007F7667"/>
    <w:rsid w:val="007F7CFD"/>
    <w:rsid w:val="00801FF1"/>
    <w:rsid w:val="00802BC5"/>
    <w:rsid w:val="0080442A"/>
    <w:rsid w:val="00804B04"/>
    <w:rsid w:val="008067A1"/>
    <w:rsid w:val="00807886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16F47"/>
    <w:rsid w:val="00822383"/>
    <w:rsid w:val="0082444C"/>
    <w:rsid w:val="008246F8"/>
    <w:rsid w:val="008249E6"/>
    <w:rsid w:val="008258E8"/>
    <w:rsid w:val="008268BF"/>
    <w:rsid w:val="00826F34"/>
    <w:rsid w:val="00827CA9"/>
    <w:rsid w:val="0083148F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007"/>
    <w:rsid w:val="00843A33"/>
    <w:rsid w:val="00846DF8"/>
    <w:rsid w:val="0085004F"/>
    <w:rsid w:val="00850C9B"/>
    <w:rsid w:val="008513A9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FA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0B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5A59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B6F39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1C6B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3956"/>
    <w:rsid w:val="00915D14"/>
    <w:rsid w:val="009168F2"/>
    <w:rsid w:val="00920196"/>
    <w:rsid w:val="009203B7"/>
    <w:rsid w:val="0092073A"/>
    <w:rsid w:val="00921987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3698"/>
    <w:rsid w:val="00934712"/>
    <w:rsid w:val="00934B7A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3E44"/>
    <w:rsid w:val="00955611"/>
    <w:rsid w:val="00956CCB"/>
    <w:rsid w:val="00957120"/>
    <w:rsid w:val="009574B5"/>
    <w:rsid w:val="00960312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E09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934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B09"/>
    <w:rsid w:val="009B40F3"/>
    <w:rsid w:val="009B6DFF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0E40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5F7C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37354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51F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A66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672C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5FB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161F"/>
    <w:rsid w:val="00BA3313"/>
    <w:rsid w:val="00BA3CCE"/>
    <w:rsid w:val="00BA3F9F"/>
    <w:rsid w:val="00BB01B2"/>
    <w:rsid w:val="00BB0C69"/>
    <w:rsid w:val="00BB0F66"/>
    <w:rsid w:val="00BB1A01"/>
    <w:rsid w:val="00BB2474"/>
    <w:rsid w:val="00BB256A"/>
    <w:rsid w:val="00BB2628"/>
    <w:rsid w:val="00BB426D"/>
    <w:rsid w:val="00BB6394"/>
    <w:rsid w:val="00BB6EE7"/>
    <w:rsid w:val="00BB7D84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52D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E3F"/>
    <w:rsid w:val="00C6216B"/>
    <w:rsid w:val="00C62893"/>
    <w:rsid w:val="00C62D59"/>
    <w:rsid w:val="00C62F46"/>
    <w:rsid w:val="00C64348"/>
    <w:rsid w:val="00C672FD"/>
    <w:rsid w:val="00C6746B"/>
    <w:rsid w:val="00C67DEA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104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00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4310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977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2F6"/>
    <w:rsid w:val="00D43AE1"/>
    <w:rsid w:val="00D43DF9"/>
    <w:rsid w:val="00D44DDA"/>
    <w:rsid w:val="00D455E6"/>
    <w:rsid w:val="00D45EE9"/>
    <w:rsid w:val="00D46D41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5042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4F7A"/>
    <w:rsid w:val="00E06E27"/>
    <w:rsid w:val="00E07153"/>
    <w:rsid w:val="00E077E2"/>
    <w:rsid w:val="00E1081E"/>
    <w:rsid w:val="00E14517"/>
    <w:rsid w:val="00E153A2"/>
    <w:rsid w:val="00E1581E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3276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33E1"/>
    <w:rsid w:val="00EB378D"/>
    <w:rsid w:val="00EB3C58"/>
    <w:rsid w:val="00EB4501"/>
    <w:rsid w:val="00EB5531"/>
    <w:rsid w:val="00EB67E2"/>
    <w:rsid w:val="00EB6D69"/>
    <w:rsid w:val="00EC0A6C"/>
    <w:rsid w:val="00EC172C"/>
    <w:rsid w:val="00EC3BD8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914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87335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36D5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7FC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1704C4A4"/>
  <w15:docId w15:val="{CB1369DC-FB31-4E1B-AF75-F1171515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33698"/>
    <w:rPr>
      <w:sz w:val="24"/>
    </w:rPr>
  </w:style>
  <w:style w:type="paragraph" w:styleId="1">
    <w:name w:val="heading 1"/>
    <w:next w:val="34b"/>
    <w:link w:val="10"/>
    <w:qFormat/>
    <w:rsid w:val="00933698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33698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33698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33698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33698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33698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33698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33698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33698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933698"/>
    <w:rPr>
      <w:rFonts w:ascii="Calibri" w:hAnsi="Calibri"/>
    </w:rPr>
  </w:style>
  <w:style w:type="paragraph" w:customStyle="1" w:styleId="34b">
    <w:name w:val="34_Абзац_Обычный"/>
    <w:link w:val="34d"/>
    <w:qFormat/>
    <w:rsid w:val="0093369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33698"/>
    <w:rPr>
      <w:sz w:val="24"/>
      <w:lang w:eastAsia="x-none"/>
    </w:rPr>
  </w:style>
  <w:style w:type="character" w:customStyle="1" w:styleId="10">
    <w:name w:val="Заголовок 1 Знак"/>
    <w:link w:val="1"/>
    <w:rsid w:val="0093369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33698"/>
    <w:rPr>
      <w:b/>
      <w:sz w:val="32"/>
    </w:rPr>
  </w:style>
  <w:style w:type="character" w:customStyle="1" w:styleId="30">
    <w:name w:val="Заголовок 3 Знак"/>
    <w:link w:val="3"/>
    <w:rsid w:val="00933698"/>
    <w:rPr>
      <w:b/>
      <w:bCs/>
      <w:sz w:val="28"/>
    </w:rPr>
  </w:style>
  <w:style w:type="character" w:customStyle="1" w:styleId="40">
    <w:name w:val="Заголовок 4 Знак"/>
    <w:link w:val="4"/>
    <w:rsid w:val="00933698"/>
    <w:rPr>
      <w:b/>
      <w:sz w:val="24"/>
    </w:rPr>
  </w:style>
  <w:style w:type="character" w:customStyle="1" w:styleId="50">
    <w:name w:val="Заголовок 5 Знак"/>
    <w:link w:val="5"/>
    <w:rsid w:val="0093369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3369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3369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3369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3369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33698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33698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33698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933698"/>
    <w:rPr>
      <w:u w:val="single"/>
    </w:rPr>
  </w:style>
  <w:style w:type="paragraph" w:customStyle="1" w:styleId="349">
    <w:name w:val="34_Список_Библиография"/>
    <w:basedOn w:val="34b"/>
    <w:rsid w:val="0093369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B7D8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3369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3369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3369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3369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3369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B7D8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93369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B7D8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3369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3369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3369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33698"/>
    <w:rPr>
      <w:b w:val="0"/>
      <w:i/>
    </w:rPr>
  </w:style>
  <w:style w:type="character" w:customStyle="1" w:styleId="34fc">
    <w:name w:val="34_Знак_Название_файла"/>
    <w:qFormat/>
    <w:rsid w:val="00933698"/>
    <w:rPr>
      <w:rFonts w:ascii="Calibri" w:hAnsi="Calibri"/>
    </w:rPr>
  </w:style>
  <w:style w:type="character" w:customStyle="1" w:styleId="34fd">
    <w:name w:val="34_Знак_Термин"/>
    <w:rsid w:val="00933698"/>
    <w:rPr>
      <w:i/>
    </w:rPr>
  </w:style>
  <w:style w:type="character" w:customStyle="1" w:styleId="34fe">
    <w:name w:val="34_Знак_Полужирный"/>
    <w:rsid w:val="00933698"/>
    <w:rPr>
      <w:b/>
    </w:rPr>
  </w:style>
  <w:style w:type="character" w:customStyle="1" w:styleId="34ff">
    <w:name w:val="34_Знак_Верхний_индекс"/>
    <w:rsid w:val="00933698"/>
    <w:rPr>
      <w:vertAlign w:val="superscript"/>
    </w:rPr>
  </w:style>
  <w:style w:type="character" w:customStyle="1" w:styleId="3424">
    <w:name w:val="34_Список_Марк_2 Знак"/>
    <w:link w:val="3423"/>
    <w:rsid w:val="00D46D4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33698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93369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3369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33698"/>
    <w:pPr>
      <w:numPr>
        <w:numId w:val="33"/>
      </w:numPr>
    </w:pPr>
  </w:style>
  <w:style w:type="character" w:customStyle="1" w:styleId="3419">
    <w:name w:val="34_Список_Марк_1 Знак"/>
    <w:link w:val="3413"/>
    <w:rsid w:val="00BB7D84"/>
    <w:rPr>
      <w:sz w:val="24"/>
      <w:lang w:eastAsia="x-none"/>
    </w:rPr>
  </w:style>
  <w:style w:type="paragraph" w:styleId="a4">
    <w:name w:val="footnote text"/>
    <w:basedOn w:val="34b"/>
    <w:link w:val="a5"/>
    <w:rsid w:val="0093369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33698"/>
    <w:pPr>
      <w:numPr>
        <w:numId w:val="32"/>
      </w:numPr>
    </w:pPr>
  </w:style>
  <w:style w:type="character" w:customStyle="1" w:styleId="341a">
    <w:name w:val="34_Список_Нум_1 Знак"/>
    <w:link w:val="341"/>
    <w:rsid w:val="00BB7D8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33698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BB7D8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33698"/>
    <w:pPr>
      <w:keepNext/>
    </w:pPr>
  </w:style>
  <w:style w:type="paragraph" w:customStyle="1" w:styleId="34f1">
    <w:name w:val="34_Рамка_Основной"/>
    <w:basedOn w:val="34b"/>
    <w:link w:val="34f0"/>
    <w:rsid w:val="0093369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3369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3369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3369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3369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3369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3369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3369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3369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3369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93369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3369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3369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3369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33698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BB7D8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33698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93369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3369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3369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3369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33698"/>
    <w:rPr>
      <w:sz w:val="18"/>
      <w:lang w:eastAsia="x-none"/>
    </w:rPr>
  </w:style>
  <w:style w:type="paragraph" w:customStyle="1" w:styleId="34fff1">
    <w:name w:val="34_Листинг"/>
    <w:basedOn w:val="34b"/>
    <w:rsid w:val="0093369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33698"/>
    <w:rPr>
      <w:b/>
    </w:rPr>
  </w:style>
  <w:style w:type="paragraph" w:customStyle="1" w:styleId="3440">
    <w:name w:val="34_Заголовок_4_Приложение"/>
    <w:basedOn w:val="4"/>
    <w:next w:val="34b"/>
    <w:rsid w:val="00933698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93369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3369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33698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93369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3369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33698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3369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3369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3369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3369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3369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3369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3369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3369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33698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93369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33698"/>
  </w:style>
  <w:style w:type="paragraph" w:customStyle="1" w:styleId="34fffb">
    <w:name w:val="34_Пример_Заголовок"/>
    <w:basedOn w:val="34f8"/>
    <w:next w:val="34f8"/>
    <w:rsid w:val="00933698"/>
    <w:pPr>
      <w:keepNext/>
      <w:spacing w:after="120"/>
    </w:pPr>
    <w:rPr>
      <w:b/>
      <w:lang w:eastAsia="ru-RU"/>
    </w:rPr>
  </w:style>
  <w:style w:type="character" w:styleId="a7">
    <w:name w:val="FollowedHyperlink"/>
    <w:rsid w:val="00933698"/>
    <w:rPr>
      <w:color w:val="auto"/>
    </w:rPr>
  </w:style>
  <w:style w:type="character" w:customStyle="1" w:styleId="34fffc">
    <w:name w:val="34_Знак_Нижний_индекс"/>
    <w:rsid w:val="00933698"/>
    <w:rPr>
      <w:vertAlign w:val="subscript"/>
    </w:rPr>
  </w:style>
  <w:style w:type="character" w:styleId="a8">
    <w:name w:val="footnote reference"/>
    <w:basedOn w:val="a1"/>
    <w:semiHidden/>
    <w:rsid w:val="00933698"/>
    <w:rPr>
      <w:vertAlign w:val="superscript"/>
    </w:rPr>
  </w:style>
  <w:style w:type="paragraph" w:styleId="a9">
    <w:name w:val="header"/>
    <w:basedOn w:val="34b"/>
    <w:link w:val="aa"/>
    <w:rsid w:val="0093369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33698"/>
    <w:rPr>
      <w:lang w:eastAsia="x-none"/>
    </w:rPr>
  </w:style>
  <w:style w:type="paragraph" w:styleId="ab">
    <w:name w:val="footer"/>
    <w:basedOn w:val="34b"/>
    <w:link w:val="ac"/>
    <w:rsid w:val="0093369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33698"/>
    <w:rPr>
      <w:lang w:eastAsia="x-none"/>
    </w:rPr>
  </w:style>
  <w:style w:type="numbering" w:customStyle="1" w:styleId="a">
    <w:name w:val="Приложение"/>
    <w:uiPriority w:val="99"/>
    <w:rsid w:val="0093369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33698"/>
    <w:pPr>
      <w:keepNext/>
    </w:pPr>
  </w:style>
  <w:style w:type="character" w:customStyle="1" w:styleId="3434">
    <w:name w:val="34_Список_Марк_3 Знак"/>
    <w:basedOn w:val="34d"/>
    <w:link w:val="3432"/>
    <w:rsid w:val="00D46D4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3369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3369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B7D8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B7D8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B7D8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3369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33698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933698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BB7D8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33698"/>
    <w:pPr>
      <w:keepNext/>
    </w:pPr>
  </w:style>
  <w:style w:type="character" w:customStyle="1" w:styleId="34ffff0">
    <w:name w:val="34_Процедура_Подшаг Знак"/>
    <w:basedOn w:val="34d"/>
    <w:link w:val="344"/>
    <w:rsid w:val="00BB7D84"/>
    <w:rPr>
      <w:sz w:val="24"/>
      <w:lang w:eastAsia="x-none"/>
    </w:rPr>
  </w:style>
  <w:style w:type="character" w:customStyle="1" w:styleId="34ffff2">
    <w:name w:val="34_Знак_Клавиши"/>
    <w:rsid w:val="0093369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3369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33698"/>
  </w:style>
  <w:style w:type="paragraph" w:styleId="ad">
    <w:name w:val="caption"/>
    <w:basedOn w:val="34b"/>
    <w:next w:val="34b"/>
    <w:rsid w:val="00FE17F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3369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3369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3369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B7D84"/>
    <w:rPr>
      <w:sz w:val="24"/>
      <w:lang w:eastAsia="x-none"/>
    </w:rPr>
  </w:style>
  <w:style w:type="character" w:customStyle="1" w:styleId="ae">
    <w:name w:val="Основной текст Знак"/>
    <w:semiHidden/>
    <w:rsid w:val="0093369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33698"/>
    <w:rPr>
      <w:rFonts w:ascii="Arial" w:hAnsi="Arial"/>
    </w:rPr>
  </w:style>
  <w:style w:type="character" w:customStyle="1" w:styleId="af0">
    <w:name w:val="Тема примечания Знак"/>
    <w:semiHidden/>
    <w:rsid w:val="0093369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3369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3369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33698"/>
  </w:style>
  <w:style w:type="character" w:styleId="af3">
    <w:name w:val="annotation reference"/>
    <w:semiHidden/>
    <w:rsid w:val="00933698"/>
    <w:rPr>
      <w:sz w:val="16"/>
      <w:szCs w:val="16"/>
    </w:rPr>
  </w:style>
  <w:style w:type="character" w:styleId="af4">
    <w:name w:val="page number"/>
    <w:rsid w:val="00933698"/>
  </w:style>
  <w:style w:type="paragraph" w:styleId="af5">
    <w:name w:val="Body Text"/>
    <w:basedOn w:val="a0"/>
    <w:link w:val="13"/>
    <w:semiHidden/>
    <w:unhideWhenUsed/>
    <w:rsid w:val="0093369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33698"/>
    <w:rPr>
      <w:sz w:val="24"/>
    </w:rPr>
  </w:style>
  <w:style w:type="paragraph" w:styleId="af6">
    <w:name w:val="annotation subject"/>
    <w:basedOn w:val="af2"/>
    <w:next w:val="af2"/>
    <w:link w:val="14"/>
    <w:semiHidden/>
    <w:rsid w:val="0093369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33698"/>
    <w:rPr>
      <w:b/>
      <w:bCs/>
    </w:rPr>
  </w:style>
  <w:style w:type="paragraph" w:styleId="af7">
    <w:name w:val="Balloon Text"/>
    <w:basedOn w:val="a0"/>
    <w:link w:val="15"/>
    <w:semiHidden/>
    <w:rsid w:val="0093369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3369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33698"/>
  </w:style>
  <w:style w:type="paragraph" w:customStyle="1" w:styleId="34ffff9">
    <w:name w:val="34_ТЛ_Подпись"/>
    <w:basedOn w:val="34f6"/>
    <w:rsid w:val="00933698"/>
  </w:style>
  <w:style w:type="paragraph" w:customStyle="1" w:styleId="34ffffa">
    <w:name w:val="34_ТЛ_Подпись_скрытый"/>
    <w:basedOn w:val="34ffff9"/>
    <w:rsid w:val="00933698"/>
    <w:rPr>
      <w:vanish/>
    </w:rPr>
  </w:style>
  <w:style w:type="paragraph" w:customStyle="1" w:styleId="34ffffb">
    <w:name w:val="34_Комментарий_Философта"/>
    <w:basedOn w:val="34b"/>
    <w:rsid w:val="0093369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3369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3369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33698"/>
    <w:rPr>
      <w:b/>
    </w:rPr>
  </w:style>
  <w:style w:type="paragraph" w:customStyle="1" w:styleId="34ffffe">
    <w:name w:val="34_Таблица_Сноска_Линия"/>
    <w:basedOn w:val="34fff7"/>
    <w:next w:val="34fff7"/>
    <w:rsid w:val="00933698"/>
    <w:pPr>
      <w:keepNext/>
    </w:pPr>
  </w:style>
  <w:style w:type="paragraph" w:customStyle="1" w:styleId="34fffff">
    <w:name w:val="34_Таблица_Примечание"/>
    <w:basedOn w:val="34fff7"/>
    <w:rsid w:val="00933698"/>
  </w:style>
  <w:style w:type="character" w:customStyle="1" w:styleId="34fffff0">
    <w:name w:val="34_Знак_Значение"/>
    <w:qFormat/>
    <w:rsid w:val="00933698"/>
    <w:rPr>
      <w:rFonts w:ascii="Calibri" w:hAnsi="Calibri"/>
    </w:rPr>
  </w:style>
  <w:style w:type="character" w:styleId="af8">
    <w:name w:val="Hyperlink"/>
    <w:uiPriority w:val="99"/>
    <w:rsid w:val="00933698"/>
    <w:rPr>
      <w:color w:val="0000FF"/>
      <w:u w:val="single"/>
    </w:rPr>
  </w:style>
  <w:style w:type="paragraph" w:customStyle="1" w:styleId="34fffff1">
    <w:name w:val="34_Рисунок_Подпись"/>
    <w:basedOn w:val="34b"/>
    <w:rsid w:val="0093369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3369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3369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33698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93369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3369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3369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16540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3369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3369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3369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3369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3369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3369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3369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3369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3369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3369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3369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3369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336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FE17FC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93369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3369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33698"/>
    <w:pPr>
      <w:jc w:val="center"/>
    </w:pPr>
  </w:style>
  <w:style w:type="paragraph" w:customStyle="1" w:styleId="3411">
    <w:name w:val="34_Таблица_Список_Марк_1_без_отступа"/>
    <w:basedOn w:val="34ff6"/>
    <w:rsid w:val="00933698"/>
    <w:pPr>
      <w:numPr>
        <w:numId w:val="43"/>
      </w:numPr>
    </w:pPr>
  </w:style>
  <w:style w:type="paragraph" w:customStyle="1" w:styleId="34fffff9">
    <w:name w:val="34_Формула"/>
    <w:basedOn w:val="a0"/>
    <w:rsid w:val="0093369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3369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33698"/>
    <w:pPr>
      <w:ind w:left="680"/>
    </w:pPr>
  </w:style>
  <w:style w:type="paragraph" w:styleId="afa">
    <w:name w:val="Normal (Web)"/>
    <w:basedOn w:val="a0"/>
    <w:uiPriority w:val="99"/>
    <w:unhideWhenUsed/>
    <w:rsid w:val="00863AFA"/>
    <w:pPr>
      <w:spacing w:before="100" w:beforeAutospacing="1" w:after="100" w:afterAutospacing="1"/>
    </w:pPr>
    <w:rPr>
      <w:szCs w:val="24"/>
    </w:rPr>
  </w:style>
  <w:style w:type="character" w:styleId="afb">
    <w:name w:val="Strong"/>
    <w:basedOn w:val="a1"/>
    <w:uiPriority w:val="22"/>
    <w:qFormat/>
    <w:rsid w:val="009E0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FD540-71F0-4210-A591-B2A57BD6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</TotalTime>
  <Pages>14</Pages>
  <Words>779</Words>
  <Characters>8108</Characters>
  <Application>Microsoft Office Word</Application>
  <DocSecurity>0</DocSecurity>
  <Lines>67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Паспорт</vt:lpstr>
    </vt:vector>
  </TitlesOfParts>
  <Company>Название организации</Company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</dc:title>
  <dc:creator>Oksana</dc:creator>
  <cp:lastModifiedBy>Полина Варганова</cp:lastModifiedBy>
  <cp:revision>2</cp:revision>
  <cp:lastPrinted>2014-09-08T01:50:00Z</cp:lastPrinted>
  <dcterms:created xsi:type="dcterms:W3CDTF">2025-04-06T20:07:00Z</dcterms:created>
  <dcterms:modified xsi:type="dcterms:W3CDTF">2025-04-06T20:07:00Z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A.B.XXX.ПС.XX.X-X.X</vt:lpwstr>
  </property>
  <property fmtid="{D5CDD505-2E9C-101B-9397-08002B2CF9AE}" pid="8" name="год_издания">
    <vt:lpwstr>2023</vt:lpwstr>
  </property>
</Properties>
</file>