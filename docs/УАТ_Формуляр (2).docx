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F302" w14:textId="26623C57" w:rsidR="00421EAB" w:rsidRDefault="00E13F43" w:rsidP="006C4DAF">
      <w:pPr>
        <w:pStyle w:val="34ffffc"/>
      </w:pPr>
      <w:r>
        <w:t>ООО «</w:t>
      </w:r>
      <w:proofErr w:type="spellStart"/>
      <w:r w:rsidR="006A2FB0">
        <w:t>Бетонсити</w:t>
      </w:r>
      <w:proofErr w:type="spellEnd"/>
      <w:r>
        <w:t>»</w:t>
      </w:r>
      <w:r w:rsidR="00951171">
        <w:fldChar w:fldCharType="begin"/>
      </w:r>
      <w:r w:rsidR="00951171">
        <w:instrText xml:space="preserve"> DOCPROPERTY  Company  \* MERGEFORMAT </w:instrText>
      </w:r>
      <w:r w:rsidR="00951171">
        <w:fldChar w:fldCharType="end"/>
      </w:r>
    </w:p>
    <w:p w14:paraId="3D52373E" w14:textId="77777777" w:rsidR="00421EAB" w:rsidRPr="00C816E8" w:rsidRDefault="00421EAB" w:rsidP="006C4DAF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421EAB" w:rsidRPr="00C816E8" w14:paraId="63B05418" w14:textId="77777777" w:rsidTr="006C4DAF">
        <w:trPr>
          <w:trHeight w:val="360"/>
        </w:trPr>
        <w:tc>
          <w:tcPr>
            <w:tcW w:w="5554" w:type="dxa"/>
            <w:vMerge w:val="restart"/>
          </w:tcPr>
          <w:p w14:paraId="161E231D" w14:textId="77777777" w:rsidR="00421EAB" w:rsidRPr="00C816E8" w:rsidRDefault="00421EAB" w:rsidP="006C4DAF">
            <w:pPr>
              <w:pStyle w:val="34ffff8"/>
            </w:pPr>
            <w:r w:rsidRPr="00C816E8">
              <w:t>УТВЕРЖДЕН</w:t>
            </w:r>
          </w:p>
          <w:p w14:paraId="1D35C975" w14:textId="1E054B54" w:rsidR="00421EAB" w:rsidRPr="00C816E8" w:rsidRDefault="009263FB" w:rsidP="006C4DAF">
            <w:pPr>
              <w:pStyle w:val="34ffff9"/>
            </w:pPr>
            <w:r w:rsidRPr="0066037E">
              <w:fldChar w:fldCharType="begin"/>
            </w:r>
            <w:r w:rsidRPr="0066037E">
              <w:instrText xml:space="preserve"> DOCPROPERTY  </w:instrText>
            </w:r>
            <w:r w:rsidRPr="0066037E">
              <w:rPr>
                <w:highlight w:val="lightGray"/>
              </w:rPr>
              <w:instrText>обозначение</w:instrText>
            </w:r>
            <w:r w:rsidRPr="0066037E">
              <w:instrText xml:space="preserve">_документа  \* MERGEFORMAT </w:instrText>
            </w:r>
            <w:r w:rsidRPr="0066037E">
              <w:fldChar w:fldCharType="separate"/>
            </w:r>
            <w:r w:rsidR="006A2FB0" w:rsidRPr="00485F18">
              <w:t>412768098</w:t>
            </w:r>
            <w:r w:rsidRPr="0066037E">
              <w:t>.</w:t>
            </w:r>
            <w:r w:rsidRPr="0066037E">
              <w:rPr>
                <w:color w:val="000000"/>
              </w:rPr>
              <w:t>425750.</w:t>
            </w:r>
            <w:r>
              <w:rPr>
                <w:color w:val="000000"/>
              </w:rPr>
              <w:t xml:space="preserve">ФО </w:t>
            </w:r>
            <w:r w:rsidRPr="0066037E">
              <w:t>001.01</w:t>
            </w:r>
            <w:r w:rsidRPr="0066037E">
              <w:fldChar w:fldCharType="end"/>
            </w:r>
            <w:r w:rsidR="00421EAB" w:rsidRPr="00C816E8">
              <w:t>-ЛУ</w:t>
            </w:r>
          </w:p>
          <w:p w14:paraId="337E50A4" w14:textId="77777777" w:rsidR="00421EAB" w:rsidRPr="00C816E8" w:rsidRDefault="00421EAB" w:rsidP="006C4DAF">
            <w:pPr>
              <w:pStyle w:val="34ffff9"/>
            </w:pPr>
          </w:p>
        </w:tc>
        <w:tc>
          <w:tcPr>
            <w:tcW w:w="4563" w:type="dxa"/>
          </w:tcPr>
          <w:p w14:paraId="0FE873D4" w14:textId="77777777" w:rsidR="00421EAB" w:rsidRPr="00C816E8" w:rsidRDefault="00421EAB" w:rsidP="006C4DAF">
            <w:pPr>
              <w:pStyle w:val="34ffff8"/>
            </w:pPr>
            <w:r w:rsidRPr="00C816E8">
              <w:t>УТВЕРЖДАЮ</w:t>
            </w:r>
          </w:p>
        </w:tc>
      </w:tr>
      <w:tr w:rsidR="00421EAB" w:rsidRPr="00C816E8" w14:paraId="420D10D2" w14:textId="77777777" w:rsidTr="006C4DAF">
        <w:trPr>
          <w:trHeight w:val="630"/>
        </w:trPr>
        <w:tc>
          <w:tcPr>
            <w:tcW w:w="5554" w:type="dxa"/>
            <w:vMerge/>
          </w:tcPr>
          <w:p w14:paraId="7E9712E1" w14:textId="77777777" w:rsidR="00421EAB" w:rsidRPr="00C816E8" w:rsidRDefault="00421EAB" w:rsidP="006C4DAF"/>
        </w:tc>
        <w:tc>
          <w:tcPr>
            <w:tcW w:w="4563" w:type="dxa"/>
          </w:tcPr>
          <w:p w14:paraId="04BC2CBD" w14:textId="6224EC24" w:rsidR="00421EAB" w:rsidRPr="00C816E8" w:rsidRDefault="00E13F43" w:rsidP="006C4DAF">
            <w:pPr>
              <w:pStyle w:val="34ffff9"/>
            </w:pPr>
            <w:r w:rsidRPr="0000780F">
              <w:t xml:space="preserve">Генеральный </w:t>
            </w:r>
            <w:r>
              <w:t>директор ООО «</w:t>
            </w:r>
            <w:proofErr w:type="spellStart"/>
            <w:r w:rsidR="006A2FB0">
              <w:t>Бетонсити</w:t>
            </w:r>
            <w:proofErr w:type="spellEnd"/>
            <w:r w:rsidRPr="0000780F">
              <w:t>».</w:t>
            </w:r>
          </w:p>
        </w:tc>
      </w:tr>
      <w:tr w:rsidR="00421EAB" w:rsidRPr="00C816E8" w14:paraId="79D40698" w14:textId="77777777" w:rsidTr="006C4DAF">
        <w:trPr>
          <w:trHeight w:val="353"/>
        </w:trPr>
        <w:tc>
          <w:tcPr>
            <w:tcW w:w="5554" w:type="dxa"/>
            <w:vMerge/>
          </w:tcPr>
          <w:p w14:paraId="0A4B310B" w14:textId="77777777" w:rsidR="00421EAB" w:rsidRPr="00C816E8" w:rsidRDefault="00421EAB" w:rsidP="006C4DAF"/>
        </w:tc>
        <w:tc>
          <w:tcPr>
            <w:tcW w:w="4563" w:type="dxa"/>
          </w:tcPr>
          <w:p w14:paraId="01A523EE" w14:textId="3CAAF3EF" w:rsidR="00421EAB" w:rsidRPr="00C816E8" w:rsidRDefault="00421EAB" w:rsidP="006C4DAF">
            <w:pPr>
              <w:pStyle w:val="34ffff9"/>
            </w:pPr>
            <w:r w:rsidRPr="00C816E8">
              <w:t xml:space="preserve">____________________ </w:t>
            </w:r>
            <w:r w:rsidR="00E13F43" w:rsidRPr="0000780F">
              <w:t xml:space="preserve">Иванов. </w:t>
            </w:r>
            <w:r w:rsidR="006A2FB0">
              <w:t>И</w:t>
            </w:r>
            <w:r w:rsidR="00E13F43" w:rsidRPr="0000780F">
              <w:t>.</w:t>
            </w:r>
            <w:r w:rsidR="006A2FB0">
              <w:t>И</w:t>
            </w:r>
          </w:p>
          <w:p w14:paraId="37600607" w14:textId="77777777" w:rsidR="00421EAB" w:rsidRPr="00C816E8" w:rsidRDefault="00421EAB" w:rsidP="00E13F43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="00E13F43">
              <w:t>2025</w:t>
            </w:r>
            <w:r w:rsidRPr="00C816E8">
              <w:t xml:space="preserve"> г.</w:t>
            </w:r>
          </w:p>
        </w:tc>
      </w:tr>
    </w:tbl>
    <w:p w14:paraId="560DE888" w14:textId="77777777" w:rsidR="00421EAB" w:rsidRPr="00C816E8" w:rsidRDefault="00421EAB" w:rsidP="006C4DAF">
      <w:pPr>
        <w:pStyle w:val="34f5"/>
      </w:pPr>
    </w:p>
    <w:p w14:paraId="6E9E9839" w14:textId="77777777" w:rsidR="00421EAB" w:rsidRDefault="00421EAB" w:rsidP="006C4DAF">
      <w:pPr>
        <w:pStyle w:val="34f5"/>
      </w:pPr>
    </w:p>
    <w:p w14:paraId="5542B559" w14:textId="77777777" w:rsidR="00421EAB" w:rsidRDefault="00421EAB" w:rsidP="006C4DAF">
      <w:pPr>
        <w:pStyle w:val="34f5"/>
      </w:pPr>
    </w:p>
    <w:p w14:paraId="7B33EDDF" w14:textId="77777777" w:rsidR="00421EAB" w:rsidRPr="00C816E8" w:rsidRDefault="00421EAB" w:rsidP="006C4DAF">
      <w:pPr>
        <w:pStyle w:val="34f5"/>
      </w:pPr>
    </w:p>
    <w:p w14:paraId="12397C5A" w14:textId="77777777" w:rsidR="00421EAB" w:rsidRPr="00C816E8" w:rsidRDefault="00421EAB" w:rsidP="006C4DAF">
      <w:pPr>
        <w:pStyle w:val="34f5"/>
      </w:pPr>
    </w:p>
    <w:p w14:paraId="42643162" w14:textId="77777777" w:rsidR="009263FB" w:rsidRDefault="009263FB" w:rsidP="006C4DAF">
      <w:pPr>
        <w:pStyle w:val="34ffc"/>
        <w:rPr>
          <w:bCs/>
          <w:caps/>
          <w:sz w:val="32"/>
          <w:szCs w:val="32"/>
        </w:rPr>
      </w:pPr>
      <w:r w:rsidRPr="009263FB">
        <w:rPr>
          <w:bCs/>
          <w:caps/>
          <w:sz w:val="32"/>
          <w:szCs w:val="32"/>
        </w:rPr>
        <w:t>Расширение для «1</w:t>
      </w:r>
      <w:proofErr w:type="gramStart"/>
      <w:r w:rsidRPr="009263FB">
        <w:rPr>
          <w:bCs/>
          <w:caps/>
          <w:sz w:val="32"/>
          <w:szCs w:val="32"/>
        </w:rPr>
        <w:t>С:Бухгалтерия</w:t>
      </w:r>
      <w:proofErr w:type="gramEnd"/>
      <w:r w:rsidRPr="009263FB">
        <w:rPr>
          <w:bCs/>
          <w:caps/>
          <w:sz w:val="32"/>
          <w:szCs w:val="32"/>
        </w:rPr>
        <w:t xml:space="preserve"> 3.0» для управления автотранспортом </w:t>
      </w:r>
    </w:p>
    <w:p w14:paraId="18C74848" w14:textId="77777777" w:rsidR="00421EAB" w:rsidRPr="00C816E8" w:rsidRDefault="00421EAB" w:rsidP="006C4DAF">
      <w:pPr>
        <w:pStyle w:val="34ffc"/>
      </w:pPr>
      <w:r w:rsidRPr="00C816E8">
        <w:t>(</w:t>
      </w:r>
      <w:r w:rsidR="009263FB">
        <w:t>УАТ</w:t>
      </w:r>
      <w:r w:rsidRPr="00C816E8">
        <w:t>)</w:t>
      </w:r>
    </w:p>
    <w:p w14:paraId="302CB72B" w14:textId="77777777" w:rsidR="00421EAB" w:rsidRPr="00C816E8" w:rsidRDefault="0085246A" w:rsidP="006C4DAF">
      <w:pPr>
        <w:pStyle w:val="34ffd"/>
      </w:pPr>
      <w:fldSimple w:instr=" DOCPROPERTY  Title  \* MERGEFORMAT ">
        <w:r>
          <w:t>Формуляр</w:t>
        </w:r>
      </w:fldSimple>
    </w:p>
    <w:p w14:paraId="3E7BAB43" w14:textId="0218EADE" w:rsidR="00A067F0" w:rsidRPr="0066037E" w:rsidRDefault="00A067F0" w:rsidP="00A067F0">
      <w:pPr>
        <w:pStyle w:val="34f5"/>
      </w:pPr>
      <w:r w:rsidRPr="0066037E">
        <w:fldChar w:fldCharType="begin"/>
      </w:r>
      <w:r w:rsidRPr="0066037E">
        <w:instrText xml:space="preserve"> DOCPROPERTY  </w:instrText>
      </w:r>
      <w:r w:rsidRPr="0066037E">
        <w:rPr>
          <w:highlight w:val="lightGray"/>
        </w:rPr>
        <w:instrText>обозначение</w:instrText>
      </w:r>
      <w:r w:rsidRPr="0066037E">
        <w:instrText xml:space="preserve">_документа  \* MERGEFORMAT </w:instrText>
      </w:r>
      <w:r w:rsidRPr="0066037E">
        <w:fldChar w:fldCharType="separate"/>
      </w:r>
      <w:bookmarkStart w:id="0" w:name="_Hlk194872393"/>
      <w:r w:rsidR="006A2FB0" w:rsidRPr="00485F18">
        <w:t>412768098</w:t>
      </w:r>
      <w:bookmarkEnd w:id="0"/>
      <w:r w:rsidRPr="0066037E">
        <w:t>.</w:t>
      </w:r>
      <w:r w:rsidRPr="0066037E">
        <w:rPr>
          <w:color w:val="000000"/>
        </w:rPr>
        <w:t>425750.</w:t>
      </w:r>
      <w:r>
        <w:rPr>
          <w:color w:val="000000"/>
        </w:rPr>
        <w:t xml:space="preserve">ФО </w:t>
      </w:r>
      <w:r w:rsidRPr="0066037E">
        <w:t>001.01</w:t>
      </w:r>
      <w:r w:rsidRPr="0066037E">
        <w:fldChar w:fldCharType="end"/>
      </w:r>
      <w:r>
        <w:t>.</w:t>
      </w:r>
    </w:p>
    <w:p w14:paraId="2965FD7C" w14:textId="77777777" w:rsidR="00421EAB" w:rsidRDefault="00421EAB" w:rsidP="0080036B">
      <w:pPr>
        <w:pStyle w:val="34f5"/>
        <w:jc w:val="left"/>
      </w:pPr>
    </w:p>
    <w:p w14:paraId="48BA5736" w14:textId="77777777" w:rsidR="00F4352F" w:rsidRPr="00B602CF" w:rsidRDefault="0080036B" w:rsidP="00F4352F">
      <w:pPr>
        <w:pStyle w:val="34f5"/>
      </w:pPr>
      <w:r>
        <w:t>Москва</w:t>
      </w:r>
      <w:r w:rsidR="00F4352F">
        <w:t xml:space="preserve"> 2024</w:t>
      </w:r>
    </w:p>
    <w:p w14:paraId="2FB0924D" w14:textId="77777777" w:rsidR="0080036B" w:rsidRDefault="0080036B" w:rsidP="0080036B">
      <w:pPr>
        <w:pStyle w:val="34f5"/>
      </w:pPr>
    </w:p>
    <w:p w14:paraId="23E96C17" w14:textId="77777777" w:rsidR="00AF06F9" w:rsidRPr="00B602CF" w:rsidRDefault="00AF06F9" w:rsidP="006C4DAF">
      <w:pPr>
        <w:pStyle w:val="34f5"/>
      </w:pPr>
    </w:p>
    <w:p w14:paraId="4CE47935" w14:textId="77777777" w:rsidR="00421EAB" w:rsidRDefault="00421EAB" w:rsidP="006C4DAF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421EAB" w:rsidRPr="00C816E8" w14:paraId="7B4E3B96" w14:textId="77777777" w:rsidTr="006C4DAF">
        <w:trPr>
          <w:trHeight w:val="404"/>
        </w:trPr>
        <w:tc>
          <w:tcPr>
            <w:tcW w:w="4564" w:type="dxa"/>
            <w:vAlign w:val="center"/>
          </w:tcPr>
          <w:p w14:paraId="740AD1B3" w14:textId="77777777" w:rsidR="00421EAB" w:rsidRPr="00C816E8" w:rsidRDefault="00421EAB" w:rsidP="006C4DAF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14:paraId="5E1BABFF" w14:textId="77777777" w:rsidR="00421EAB" w:rsidRPr="00C816E8" w:rsidRDefault="00421EAB" w:rsidP="006C4DAF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66A24C19" w14:textId="77777777" w:rsidR="00421EAB" w:rsidRPr="00C816E8" w:rsidRDefault="00421EAB" w:rsidP="006C4DAF">
            <w:pPr>
              <w:pStyle w:val="34ffff9"/>
            </w:pPr>
          </w:p>
        </w:tc>
      </w:tr>
      <w:tr w:rsidR="00421EAB" w:rsidRPr="00C816E8" w14:paraId="3229D81B" w14:textId="77777777" w:rsidTr="006C4DAF">
        <w:trPr>
          <w:trHeight w:val="868"/>
        </w:trPr>
        <w:tc>
          <w:tcPr>
            <w:tcW w:w="4564" w:type="dxa"/>
          </w:tcPr>
          <w:p w14:paraId="0350E7E6" w14:textId="4108A40A" w:rsidR="00421EAB" w:rsidRPr="00C816E8" w:rsidRDefault="00E13F43" w:rsidP="006C4DAF">
            <w:pPr>
              <w:pStyle w:val="34ffff9"/>
            </w:pPr>
            <w:r w:rsidRPr="0000780F">
              <w:t xml:space="preserve">Генеральный </w:t>
            </w:r>
            <w:r>
              <w:t>директор ООО «</w:t>
            </w:r>
            <w:proofErr w:type="spellStart"/>
            <w:r w:rsidR="006A2FB0">
              <w:t>Бетонсити</w:t>
            </w:r>
            <w:proofErr w:type="spellEnd"/>
            <w:r w:rsidRPr="0000780F">
              <w:t>».</w:t>
            </w:r>
          </w:p>
        </w:tc>
        <w:tc>
          <w:tcPr>
            <w:tcW w:w="990" w:type="dxa"/>
          </w:tcPr>
          <w:p w14:paraId="51DD2684" w14:textId="77777777" w:rsidR="00421EAB" w:rsidRPr="00C816E8" w:rsidRDefault="00421EAB" w:rsidP="006C4DAF">
            <w:pPr>
              <w:pStyle w:val="34ffff9"/>
            </w:pPr>
          </w:p>
        </w:tc>
        <w:tc>
          <w:tcPr>
            <w:tcW w:w="4563" w:type="dxa"/>
          </w:tcPr>
          <w:p w14:paraId="2C1B6621" w14:textId="1EAFF55B" w:rsidR="00421EAB" w:rsidRPr="00C816E8" w:rsidRDefault="00E13F43" w:rsidP="006C4DAF">
            <w:pPr>
              <w:pStyle w:val="34ffff9"/>
            </w:pPr>
            <w:r w:rsidRPr="00E13F43">
              <w:t>ООО «</w:t>
            </w:r>
            <w:proofErr w:type="spellStart"/>
            <w:r w:rsidR="006A2FB0">
              <w:t>Бетонсити</w:t>
            </w:r>
            <w:proofErr w:type="spellEnd"/>
            <w:r w:rsidRPr="00E13F43">
              <w:t>», подразделение «Администрация», директор по информационным технологиям</w:t>
            </w:r>
          </w:p>
        </w:tc>
      </w:tr>
      <w:tr w:rsidR="00421EAB" w:rsidRPr="00C816E8" w14:paraId="1F2C4A66" w14:textId="77777777" w:rsidTr="006C4DAF">
        <w:trPr>
          <w:trHeight w:val="404"/>
        </w:trPr>
        <w:tc>
          <w:tcPr>
            <w:tcW w:w="4564" w:type="dxa"/>
          </w:tcPr>
          <w:p w14:paraId="0A544EAA" w14:textId="6F412739" w:rsidR="00421EAB" w:rsidRPr="00C816E8" w:rsidRDefault="00421EAB" w:rsidP="006C4DAF">
            <w:pPr>
              <w:pStyle w:val="34ffff9"/>
            </w:pPr>
            <w:r w:rsidRPr="00C816E8">
              <w:t xml:space="preserve">____________________ </w:t>
            </w:r>
            <w:r w:rsidR="00E13F43" w:rsidRPr="00E13F43">
              <w:t xml:space="preserve">Иванов. </w:t>
            </w:r>
            <w:r w:rsidR="006A2FB0">
              <w:t>И</w:t>
            </w:r>
            <w:r w:rsidR="00E13F43" w:rsidRPr="00E13F43">
              <w:t>.</w:t>
            </w:r>
            <w:r w:rsidR="006A2FB0">
              <w:t>И</w:t>
            </w:r>
          </w:p>
          <w:p w14:paraId="5F5A94D7" w14:textId="77777777" w:rsidR="00421EAB" w:rsidRPr="00C816E8" w:rsidRDefault="00421EAB" w:rsidP="00A23621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5246A">
              <w:rPr>
                <w:noProof/>
              </w:rPr>
              <w:t>202</w:t>
            </w:r>
            <w:r w:rsidR="00A23621">
              <w:rPr>
                <w:noProof/>
                <w:lang w:val="en-US"/>
              </w:rPr>
              <w:t>5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14:paraId="310CE814" w14:textId="77777777" w:rsidR="00421EAB" w:rsidRPr="00C816E8" w:rsidRDefault="00421EAB" w:rsidP="006C4DAF">
            <w:pPr>
              <w:pStyle w:val="34ffff9"/>
            </w:pPr>
          </w:p>
        </w:tc>
        <w:tc>
          <w:tcPr>
            <w:tcW w:w="4563" w:type="dxa"/>
          </w:tcPr>
          <w:p w14:paraId="5730174A" w14:textId="7C0FAD1E" w:rsidR="00421EAB" w:rsidRPr="00C816E8" w:rsidRDefault="00421EAB" w:rsidP="006C4DAF">
            <w:pPr>
              <w:pStyle w:val="34ffff9"/>
            </w:pPr>
            <w:r w:rsidRPr="00C816E8">
              <w:t xml:space="preserve">____________________ </w:t>
            </w:r>
            <w:r w:rsidR="006A2FB0">
              <w:t xml:space="preserve">Емелин </w:t>
            </w:r>
            <w:r w:rsidR="00E13F43" w:rsidRPr="00E13F43">
              <w:t>К.М</w:t>
            </w:r>
          </w:p>
          <w:p w14:paraId="6AFA4B6B" w14:textId="77777777" w:rsidR="00421EAB" w:rsidRPr="00C816E8" w:rsidRDefault="00421EAB" w:rsidP="00A23621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5246A">
              <w:rPr>
                <w:noProof/>
              </w:rPr>
              <w:t>202</w:t>
            </w:r>
            <w:r w:rsidR="00A23621">
              <w:rPr>
                <w:noProof/>
                <w:lang w:val="en-US"/>
              </w:rPr>
              <w:t>5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421EAB" w:rsidRPr="00C816E8" w14:paraId="0C6D8B8E" w14:textId="77777777" w:rsidTr="006C4DAF">
        <w:trPr>
          <w:trHeight w:val="404"/>
        </w:trPr>
        <w:tc>
          <w:tcPr>
            <w:tcW w:w="4564" w:type="dxa"/>
            <w:vAlign w:val="center"/>
          </w:tcPr>
          <w:p w14:paraId="012EEEB8" w14:textId="77777777" w:rsidR="00421EAB" w:rsidRPr="00C816E8" w:rsidRDefault="00421EAB" w:rsidP="006C4DAF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0088BD26" w14:textId="77777777" w:rsidR="00421EAB" w:rsidRPr="00C816E8" w:rsidRDefault="00421EAB" w:rsidP="006C4DAF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18CD060B" w14:textId="77777777" w:rsidR="00421EAB" w:rsidRPr="00C816E8" w:rsidRDefault="00421EAB" w:rsidP="006C4DAF">
            <w:pPr>
              <w:pStyle w:val="34ffff8"/>
            </w:pPr>
          </w:p>
        </w:tc>
      </w:tr>
      <w:tr w:rsidR="00421EAB" w:rsidRPr="00C816E8" w14:paraId="4F9CB2C7" w14:textId="77777777" w:rsidTr="006C4DAF">
        <w:trPr>
          <w:trHeight w:val="864"/>
        </w:trPr>
        <w:tc>
          <w:tcPr>
            <w:tcW w:w="4564" w:type="dxa"/>
          </w:tcPr>
          <w:p w14:paraId="618F9093" w14:textId="56633378" w:rsidR="00421EAB" w:rsidRPr="00C816E8" w:rsidRDefault="00E13F43" w:rsidP="006C4DAF">
            <w:pPr>
              <w:pStyle w:val="34ffff9"/>
            </w:pPr>
            <w:r w:rsidRPr="00E13F43">
              <w:t>Генеральный директор ООО «</w:t>
            </w:r>
            <w:proofErr w:type="spellStart"/>
            <w:r w:rsidR="006A2FB0">
              <w:t>Бетонсити</w:t>
            </w:r>
            <w:proofErr w:type="spellEnd"/>
            <w:r w:rsidRPr="00E13F43">
              <w:t>».</w:t>
            </w:r>
          </w:p>
        </w:tc>
        <w:tc>
          <w:tcPr>
            <w:tcW w:w="990" w:type="dxa"/>
          </w:tcPr>
          <w:p w14:paraId="5BAA529F" w14:textId="77777777" w:rsidR="00421EAB" w:rsidRPr="00C816E8" w:rsidRDefault="00421EAB" w:rsidP="006C4DAF">
            <w:pPr>
              <w:pStyle w:val="34ffff9"/>
            </w:pPr>
          </w:p>
        </w:tc>
        <w:tc>
          <w:tcPr>
            <w:tcW w:w="4563" w:type="dxa"/>
          </w:tcPr>
          <w:p w14:paraId="30307F9F" w14:textId="5F64755B" w:rsidR="00421EAB" w:rsidRPr="00C816E8" w:rsidRDefault="00E13F43" w:rsidP="006C4DAF">
            <w:pPr>
              <w:pStyle w:val="34ffff9"/>
            </w:pPr>
            <w:r w:rsidRPr="00E13F43">
              <w:t>ООО «</w:t>
            </w:r>
            <w:proofErr w:type="spellStart"/>
            <w:r w:rsidR="006A2FB0">
              <w:t>Бетонсити</w:t>
            </w:r>
            <w:proofErr w:type="spellEnd"/>
            <w:r w:rsidRPr="00E13F43">
              <w:t>», подразделение «Администрация», директор по информационным технологиям</w:t>
            </w:r>
          </w:p>
        </w:tc>
      </w:tr>
      <w:tr w:rsidR="00421EAB" w:rsidRPr="00C816E8" w14:paraId="1962A9AF" w14:textId="77777777" w:rsidTr="006C4DAF">
        <w:trPr>
          <w:trHeight w:val="643"/>
        </w:trPr>
        <w:tc>
          <w:tcPr>
            <w:tcW w:w="4564" w:type="dxa"/>
          </w:tcPr>
          <w:p w14:paraId="49836917" w14:textId="459872B4" w:rsidR="00421EAB" w:rsidRPr="00C816E8" w:rsidRDefault="00421EAB" w:rsidP="006C4DAF">
            <w:pPr>
              <w:pStyle w:val="34ffff9"/>
            </w:pPr>
            <w:r w:rsidRPr="00C816E8">
              <w:t xml:space="preserve">____________________ </w:t>
            </w:r>
            <w:r w:rsidR="00E13F43" w:rsidRPr="00E13F43">
              <w:t xml:space="preserve">Иванов. </w:t>
            </w:r>
            <w:r w:rsidR="006A2FB0">
              <w:t>И</w:t>
            </w:r>
            <w:r w:rsidR="00E13F43" w:rsidRPr="00E13F43">
              <w:t>.</w:t>
            </w:r>
            <w:r w:rsidR="006A2FB0">
              <w:t>И</w:t>
            </w:r>
          </w:p>
          <w:p w14:paraId="5163674E" w14:textId="77777777" w:rsidR="00421EAB" w:rsidRPr="00C816E8" w:rsidRDefault="00421EAB" w:rsidP="00A23621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5246A">
              <w:rPr>
                <w:noProof/>
              </w:rPr>
              <w:t>202</w:t>
            </w:r>
            <w:r w:rsidR="00A23621">
              <w:rPr>
                <w:noProof/>
                <w:lang w:val="en-US"/>
              </w:rPr>
              <w:t>5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14:paraId="6D7EEDE8" w14:textId="77777777" w:rsidR="00421EAB" w:rsidRPr="00C816E8" w:rsidRDefault="00421EAB" w:rsidP="006C4DAF">
            <w:pPr>
              <w:pStyle w:val="34ffff9"/>
            </w:pPr>
          </w:p>
        </w:tc>
        <w:tc>
          <w:tcPr>
            <w:tcW w:w="4563" w:type="dxa"/>
          </w:tcPr>
          <w:p w14:paraId="3979BD91" w14:textId="5F61BDB5" w:rsidR="00421EAB" w:rsidRPr="00C816E8" w:rsidRDefault="00421EAB" w:rsidP="006C4DAF">
            <w:pPr>
              <w:pStyle w:val="34ffff9"/>
            </w:pPr>
            <w:r w:rsidRPr="00C816E8">
              <w:t xml:space="preserve">____________________ </w:t>
            </w:r>
            <w:r w:rsidR="006A2FB0">
              <w:t>Емелин</w:t>
            </w:r>
            <w:r w:rsidR="00E13F43" w:rsidRPr="00E13F43">
              <w:t xml:space="preserve"> К.М</w:t>
            </w:r>
          </w:p>
          <w:p w14:paraId="0E6A26E4" w14:textId="77777777" w:rsidR="00421EAB" w:rsidRPr="00C816E8" w:rsidRDefault="00421EAB" w:rsidP="00A23621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5246A">
              <w:rPr>
                <w:noProof/>
              </w:rPr>
              <w:t>202</w:t>
            </w:r>
            <w:r w:rsidR="00A23621">
              <w:rPr>
                <w:noProof/>
                <w:lang w:val="en-US"/>
              </w:rPr>
              <w:t>5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14:paraId="79146288" w14:textId="77777777" w:rsidR="00421EAB" w:rsidRPr="00801734" w:rsidRDefault="00421EAB" w:rsidP="006C4DAF">
      <w:pPr>
        <w:pStyle w:val="34f5"/>
        <w:rPr>
          <w:lang w:val="en-US"/>
        </w:rPr>
      </w:pPr>
    </w:p>
    <w:p w14:paraId="1E14F1F2" w14:textId="77777777" w:rsidR="00E71244" w:rsidRPr="00E71244" w:rsidRDefault="00E71244" w:rsidP="00035C6E">
      <w:pPr>
        <w:pStyle w:val="34f5"/>
      </w:pPr>
    </w:p>
    <w:p w14:paraId="2492922E" w14:textId="77777777" w:rsidR="0069117E" w:rsidRDefault="0069117E" w:rsidP="003F38DF">
      <w:pPr>
        <w:pStyle w:val="34b"/>
        <w:sectPr w:rsidR="0069117E" w:rsidSect="00E71244">
          <w:headerReference w:type="default" r:id="rId8"/>
          <w:headerReference w:type="first" r:id="rId9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25FEAA35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35D46F46" w14:textId="77777777" w:rsidR="00EF5E76" w:rsidRDefault="00715FA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91468659" w:history="1">
        <w:r w:rsidR="00EF5E76" w:rsidRPr="00715F4A">
          <w:rPr>
            <w:rStyle w:val="af8"/>
          </w:rPr>
          <w:t>1 Общие сведения</w:t>
        </w:r>
        <w:r w:rsidR="00EF5E76">
          <w:rPr>
            <w:webHidden/>
          </w:rPr>
          <w:tab/>
        </w:r>
        <w:r w:rsidR="00EF5E76">
          <w:rPr>
            <w:webHidden/>
          </w:rPr>
          <w:fldChar w:fldCharType="begin"/>
        </w:r>
        <w:r w:rsidR="00EF5E76">
          <w:rPr>
            <w:webHidden/>
          </w:rPr>
          <w:instrText xml:space="preserve"> PAGEREF _Toc191468659 \h </w:instrText>
        </w:r>
        <w:r w:rsidR="00EF5E76">
          <w:rPr>
            <w:webHidden/>
          </w:rPr>
        </w:r>
        <w:r w:rsidR="00EF5E76">
          <w:rPr>
            <w:webHidden/>
          </w:rPr>
          <w:fldChar w:fldCharType="separate"/>
        </w:r>
        <w:r w:rsidR="00EF5E76">
          <w:rPr>
            <w:webHidden/>
          </w:rPr>
          <w:t>5</w:t>
        </w:r>
        <w:r w:rsidR="00EF5E76">
          <w:rPr>
            <w:webHidden/>
          </w:rPr>
          <w:fldChar w:fldCharType="end"/>
        </w:r>
      </w:hyperlink>
    </w:p>
    <w:p w14:paraId="31BD96DD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60" w:history="1">
        <w:r w:rsidRPr="00715F4A">
          <w:rPr>
            <w:rStyle w:val="af8"/>
            <w:noProof/>
          </w:rPr>
          <w:t>1.1 Наименование АС и ее 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516C3C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61" w:history="1">
        <w:r w:rsidRPr="00715F4A">
          <w:rPr>
            <w:rStyle w:val="af8"/>
            <w:noProof/>
          </w:rPr>
          <w:t>1.2 Наименование 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B20C5E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62" w:history="1">
        <w:r w:rsidRPr="00715F4A">
          <w:rPr>
            <w:rStyle w:val="af8"/>
            <w:noProof/>
          </w:rPr>
          <w:t>1.3 Дата сдачи АС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91526F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63" w:history="1">
        <w:r w:rsidRPr="00715F4A">
          <w:rPr>
            <w:rStyle w:val="af8"/>
            <w:noProof/>
          </w:rPr>
          <w:t>1.4 Общие указания персоналу по эксплуатации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142F76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64" w:history="1">
        <w:r w:rsidRPr="00715F4A">
          <w:rPr>
            <w:rStyle w:val="af8"/>
            <w:noProof/>
          </w:rPr>
          <w:t>1.5 Требования по ведению формуляра и месту его хранения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6D921E" w14:textId="77777777" w:rsidR="00EF5E76" w:rsidRDefault="00EF5E76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91468665" w:history="1">
        <w:r w:rsidRPr="00715F4A">
          <w:rPr>
            <w:rStyle w:val="af8"/>
          </w:rPr>
          <w:t>2 Основные характеристики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_Toc191468665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D8B50FC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66" w:history="1">
        <w:r w:rsidRPr="00715F4A">
          <w:rPr>
            <w:rStyle w:val="af8"/>
            <w:noProof/>
          </w:rPr>
          <w:t>2.1 Перечень реализуемых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AE7CFC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67" w:history="1">
        <w:r w:rsidRPr="00715F4A">
          <w:rPr>
            <w:rStyle w:val="af8"/>
            <w:noProof/>
          </w:rPr>
          <w:t>2.2 Количественные и качественные характеристики АС и ее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FD942F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68" w:history="1">
        <w:r w:rsidRPr="00715F4A">
          <w:rPr>
            <w:rStyle w:val="af8"/>
            <w:noProof/>
          </w:rPr>
          <w:t>2.3 Описание принципов функционирования АС, регламент и</w:t>
        </w:r>
        <w:r w:rsidRPr="00715F4A">
          <w:rPr>
            <w:rStyle w:val="af8"/>
            <w:noProof/>
            <w:lang w:val="en-US"/>
          </w:rPr>
          <w:t> </w:t>
        </w:r>
        <w:r w:rsidRPr="00715F4A">
          <w:rPr>
            <w:rStyle w:val="af8"/>
            <w:noProof/>
          </w:rPr>
          <w:t>режимы функционирования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2A913D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69" w:history="1">
        <w:r w:rsidRPr="00715F4A">
          <w:rPr>
            <w:rStyle w:val="af8"/>
            <w:noProof/>
          </w:rPr>
          <w:t>2.4 Сведения о взаимодействии АС с другими системами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12938D" w14:textId="77777777" w:rsidR="00EF5E76" w:rsidRDefault="00EF5E76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91468670" w:history="1">
        <w:r w:rsidRPr="00715F4A">
          <w:rPr>
            <w:rStyle w:val="af8"/>
            <w:noProof/>
          </w:rPr>
          <w:t>2.4.1 Типы взаимодействий: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B33926" w14:textId="77777777" w:rsidR="00EF5E76" w:rsidRDefault="00EF5E76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91468671" w:history="1">
        <w:r w:rsidRPr="00715F4A">
          <w:rPr>
            <w:rStyle w:val="af8"/>
            <w:noProof/>
          </w:rPr>
          <w:t>2.4.2 Форматы данных и протоколы передачи: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A45819" w14:textId="77777777" w:rsidR="00EF5E76" w:rsidRDefault="00EF5E76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91468672" w:history="1">
        <w:r w:rsidRPr="00715F4A">
          <w:rPr>
            <w:rStyle w:val="af8"/>
            <w:noProof/>
          </w:rPr>
          <w:t>2.4.3 Частота и объём взаимодействий: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D48323" w14:textId="77777777" w:rsidR="00EF5E76" w:rsidRDefault="00EF5E76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91468673" w:history="1">
        <w:r w:rsidRPr="00715F4A">
          <w:rPr>
            <w:rStyle w:val="af8"/>
            <w:noProof/>
          </w:rPr>
          <w:t>2.4.4 Организационные и технические условия связи.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B79734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74" w:history="1">
        <w:r w:rsidRPr="00715F4A">
          <w:rPr>
            <w:rStyle w:val="af8"/>
            <w:noProof/>
          </w:rPr>
          <w:t>2.5 Перечень технических и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30764A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75" w:history="1">
        <w:r w:rsidRPr="00715F4A">
          <w:rPr>
            <w:rStyle w:val="af8"/>
            <w:noProof/>
          </w:rPr>
          <w:t>2.6 Перечень эксплуатационных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36CAE7" w14:textId="77777777" w:rsidR="00EF5E76" w:rsidRDefault="00EF5E76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91468676" w:history="1">
        <w:r w:rsidRPr="00715F4A">
          <w:rPr>
            <w:rStyle w:val="af8"/>
          </w:rPr>
          <w:t>3 Свидетельство о приемке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_Toc191468676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312C77A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77" w:history="1">
        <w:r w:rsidRPr="00715F4A">
          <w:rPr>
            <w:rStyle w:val="af8"/>
            <w:noProof/>
          </w:rPr>
          <w:t>3.1 Даты подписания актов о приемке АС и ее частей в</w:t>
        </w:r>
        <w:r w:rsidRPr="00715F4A">
          <w:rPr>
            <w:rStyle w:val="af8"/>
            <w:noProof/>
            <w:lang w:val="en-US"/>
          </w:rPr>
          <w:t> </w:t>
        </w:r>
        <w:r w:rsidRPr="00715F4A">
          <w:rPr>
            <w:rStyle w:val="af8"/>
            <w:noProof/>
          </w:rPr>
          <w:t>промышленную эксплуатацию.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7B58B4" w14:textId="77777777" w:rsidR="00EF5E76" w:rsidRDefault="00EF5E76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91468678" w:history="1">
        <w:r w:rsidRPr="00715F4A">
          <w:rPr>
            <w:rStyle w:val="af8"/>
          </w:rPr>
          <w:t>4 Гарантийные обязательства.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_Toc191468678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106D2DF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79" w:history="1">
        <w:r w:rsidRPr="00715F4A">
          <w:rPr>
            <w:rStyle w:val="af8"/>
            <w:noProof/>
          </w:rPr>
          <w:t>4.1 Общие положения.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D49AEA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80" w:history="1">
        <w:r w:rsidRPr="00715F4A">
          <w:rPr>
            <w:rStyle w:val="af8"/>
            <w:noProof/>
          </w:rPr>
          <w:t>4.2 Гарантийные сроки.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47DE0C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81" w:history="1">
        <w:r w:rsidRPr="00715F4A">
          <w:rPr>
            <w:rStyle w:val="af8"/>
            <w:noProof/>
          </w:rPr>
          <w:t>4.3 Обязательства разработчика.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1E4070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82" w:history="1">
        <w:r w:rsidRPr="00715F4A">
          <w:rPr>
            <w:rStyle w:val="af8"/>
            <w:noProof/>
          </w:rPr>
          <w:t>4.4 Условия аннулирования гарантии.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9AC681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83" w:history="1">
        <w:r w:rsidRPr="00715F4A">
          <w:rPr>
            <w:rStyle w:val="af8"/>
            <w:noProof/>
          </w:rPr>
          <w:t>4.5 Примечания.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BE1716" w14:textId="77777777" w:rsidR="00EF5E76" w:rsidRDefault="00EF5E76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91468684" w:history="1">
        <w:r w:rsidRPr="00715F4A">
          <w:rPr>
            <w:rStyle w:val="af8"/>
          </w:rPr>
          <w:t>5 Сведения о состоянии АС.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_Toc191468684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E8860C3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85" w:history="1">
        <w:r w:rsidRPr="00715F4A">
          <w:rPr>
            <w:rStyle w:val="af8"/>
            <w:noProof/>
          </w:rPr>
          <w:t>5.1 Общие положения.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F4F467" w14:textId="77777777" w:rsidR="00EF5E76" w:rsidRDefault="00EF5E76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91468686" w:history="1">
        <w:r w:rsidRPr="00715F4A">
          <w:rPr>
            <w:rStyle w:val="af8"/>
            <w:noProof/>
          </w:rPr>
          <w:t>5.1.1 Содержание регистрационных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50EBE9" w14:textId="77777777" w:rsidR="00EF5E76" w:rsidRDefault="00EF5E76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91468687" w:history="1">
        <w:r w:rsidRPr="00715F4A">
          <w:rPr>
            <w:rStyle w:val="af8"/>
            <w:noProof/>
          </w:rPr>
          <w:t>5.1.2 Требования к оформлению.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7710FA" w14:textId="77777777" w:rsidR="00EF5E76" w:rsidRDefault="00EF5E76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91468688" w:history="1">
        <w:r w:rsidRPr="00715F4A">
          <w:rPr>
            <w:rStyle w:val="af8"/>
            <w:noProof/>
          </w:rPr>
          <w:t>5.1.3 Порядок работы с неисправностями.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D31DAA" w14:textId="77777777" w:rsidR="00EF5E76" w:rsidRDefault="00EF5E76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91468689" w:history="1">
        <w:r w:rsidRPr="00715F4A">
          <w:rPr>
            <w:rStyle w:val="af8"/>
            <w:noProof/>
          </w:rPr>
          <w:t>5.1.4 Примечания</w:t>
        </w:r>
        <w:r w:rsidRPr="00715F4A">
          <w:rPr>
            <w:rStyle w:val="af8"/>
            <w:noProof/>
            <w:lang w:val="en-US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B25CA3D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90" w:history="1">
        <w:r w:rsidRPr="00715F4A">
          <w:rPr>
            <w:rStyle w:val="af8"/>
            <w:noProof/>
          </w:rPr>
          <w:t>5.2 Примеры типовых неисправностей.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CC6AF1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91" w:history="1">
        <w:r w:rsidRPr="00715F4A">
          <w:rPr>
            <w:rStyle w:val="af8"/>
            <w:noProof/>
          </w:rPr>
          <w:t>5.3 Сведения о ремонте технических средств и изменениях в программном обеспечении.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2F5EDD" w14:textId="77777777" w:rsidR="00EF5E76" w:rsidRDefault="00EF5E76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91468692" w:history="1">
        <w:r w:rsidRPr="00715F4A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_Toc191468692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85730C8" w14:textId="77777777" w:rsidR="00EF5E76" w:rsidRDefault="00EF5E7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91468693" w:history="1">
        <w:r w:rsidRPr="00715F4A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_Toc191468693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F74319" w14:textId="77777777" w:rsidR="00EF5E76" w:rsidRDefault="00EF5E76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91468694" w:history="1">
        <w:r w:rsidRPr="00715F4A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_Toc191468694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5FD5D2C6" w14:textId="77777777" w:rsidR="00EF5E76" w:rsidRDefault="00EF5E76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91468695" w:history="1">
        <w:r w:rsidRPr="00715F4A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_Toc191468695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903D4B7" w14:textId="77777777" w:rsidR="00D47C08" w:rsidRDefault="00715FA1" w:rsidP="00B121E3">
      <w:pPr>
        <w:pStyle w:val="11"/>
      </w:pPr>
      <w:r>
        <w:fldChar w:fldCharType="end"/>
      </w:r>
    </w:p>
    <w:p w14:paraId="130441B5" w14:textId="77777777" w:rsidR="006411D1" w:rsidRDefault="006411D1" w:rsidP="00715FA1">
      <w:pPr>
        <w:pStyle w:val="34fffa"/>
        <w:sectPr w:rsidR="006411D1" w:rsidSect="00047E67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25596C56" w14:textId="77777777" w:rsidR="00D47C08" w:rsidRDefault="00350B99" w:rsidP="00D47C08">
      <w:pPr>
        <w:pStyle w:val="1"/>
        <w:rPr>
          <w:lang w:val="ru-RU"/>
        </w:rPr>
      </w:pPr>
      <w:bookmarkStart w:id="1" w:name="_Toc398630137"/>
      <w:bookmarkStart w:id="2" w:name="_Toc403479651"/>
      <w:bookmarkStart w:id="3" w:name="_Toc191468659"/>
      <w:r>
        <w:rPr>
          <w:lang w:val="ru-RU"/>
        </w:rPr>
        <w:lastRenderedPageBreak/>
        <w:t>Общие сведения</w:t>
      </w:r>
      <w:bookmarkEnd w:id="1"/>
      <w:bookmarkEnd w:id="2"/>
      <w:bookmarkEnd w:id="3"/>
    </w:p>
    <w:p w14:paraId="729DDFD4" w14:textId="77777777" w:rsidR="00217306" w:rsidRPr="00217306" w:rsidRDefault="00217306" w:rsidP="00217306">
      <w:pPr>
        <w:pStyle w:val="2"/>
      </w:pPr>
      <w:bookmarkStart w:id="4" w:name="_Toc191468660"/>
      <w:r w:rsidRPr="00467C7E">
        <w:t xml:space="preserve">Наименование </w:t>
      </w:r>
      <w:r w:rsidR="00514EDA" w:rsidRPr="00467C7E">
        <w:t>АС</w:t>
      </w:r>
      <w:r w:rsidR="00514EDA">
        <w:t xml:space="preserve"> </w:t>
      </w:r>
      <w:r>
        <w:t>и</w:t>
      </w:r>
      <w:r w:rsidRPr="00467C7E">
        <w:t xml:space="preserve"> </w:t>
      </w:r>
      <w:r w:rsidR="00514EDA">
        <w:t xml:space="preserve">ее </w:t>
      </w:r>
      <w:r w:rsidRPr="00467C7E">
        <w:t>обозначение</w:t>
      </w:r>
      <w:bookmarkEnd w:id="4"/>
      <w:r w:rsidRPr="00217306">
        <w:t xml:space="preserve"> </w:t>
      </w:r>
    </w:p>
    <w:p w14:paraId="2DA0B7E3" w14:textId="77777777" w:rsidR="00E13F43" w:rsidRDefault="00951171" w:rsidP="00E13F43">
      <w:pPr>
        <w:pStyle w:val="34b"/>
        <w:rPr>
          <w:lang w:eastAsia="ru-RU"/>
        </w:rPr>
      </w:pPr>
      <w:r>
        <w:rPr>
          <w:lang w:eastAsia="ru-RU"/>
        </w:rPr>
        <w:t xml:space="preserve">Полное наименование </w:t>
      </w:r>
      <w:proofErr w:type="gramStart"/>
      <w:r>
        <w:rPr>
          <w:lang w:eastAsia="ru-RU"/>
        </w:rPr>
        <w:t>АС :</w:t>
      </w:r>
      <w:proofErr w:type="gramEnd"/>
      <w:r w:rsidR="00EF5E76">
        <w:rPr>
          <w:lang w:eastAsia="ru-RU"/>
        </w:rPr>
        <w:t xml:space="preserve"> </w:t>
      </w:r>
      <w:r w:rsidR="00E13F43">
        <w:rPr>
          <w:lang w:eastAsia="ru-RU"/>
        </w:rPr>
        <w:t>Расширение для «1С:БУХГАЛТЕРИЯ 3.0»</w:t>
      </w:r>
    </w:p>
    <w:p w14:paraId="09BB3A4A" w14:textId="77777777" w:rsidR="00E13F43" w:rsidRDefault="00951171" w:rsidP="00E13F43">
      <w:pPr>
        <w:pStyle w:val="34b"/>
        <w:rPr>
          <w:lang w:eastAsia="ru-RU"/>
        </w:rPr>
      </w:pPr>
      <w:r>
        <w:rPr>
          <w:lang w:eastAsia="ru-RU"/>
        </w:rPr>
        <w:t>Условное обозначение:</w:t>
      </w:r>
      <w:r w:rsidR="00E13F43">
        <w:rPr>
          <w:lang w:eastAsia="ru-RU"/>
        </w:rPr>
        <w:t xml:space="preserve"> УАТ</w:t>
      </w:r>
      <w:r w:rsidR="00EF5E76">
        <w:rPr>
          <w:lang w:eastAsia="ru-RU"/>
        </w:rPr>
        <w:t xml:space="preserve"> </w:t>
      </w:r>
      <w:r w:rsidR="00E13F43">
        <w:rPr>
          <w:lang w:eastAsia="ru-RU"/>
        </w:rPr>
        <w:t>(далее – Система).</w:t>
      </w:r>
    </w:p>
    <w:p w14:paraId="6EB7CC8C" w14:textId="77777777" w:rsidR="00715FA1" w:rsidRDefault="00715FA1" w:rsidP="00715FA1">
      <w:pPr>
        <w:pStyle w:val="34b"/>
      </w:pPr>
    </w:p>
    <w:p w14:paraId="1C2F0262" w14:textId="77777777" w:rsidR="00217306" w:rsidRDefault="00217306" w:rsidP="00217306">
      <w:pPr>
        <w:pStyle w:val="2"/>
      </w:pPr>
      <w:bookmarkStart w:id="5" w:name="_Toc191468661"/>
      <w:r w:rsidRPr="00467C7E">
        <w:t>Наименование разработчика</w:t>
      </w:r>
      <w:bookmarkEnd w:id="5"/>
    </w:p>
    <w:p w14:paraId="527B3641" w14:textId="037B6838" w:rsidR="00E13F43" w:rsidRPr="00E13F43" w:rsidRDefault="00E13F43" w:rsidP="00E13F43">
      <w:pPr>
        <w:pStyle w:val="34b"/>
        <w:rPr>
          <w:lang w:eastAsia="ru-RU"/>
        </w:rPr>
      </w:pPr>
      <w:r>
        <w:rPr>
          <w:lang w:eastAsia="ru-RU"/>
        </w:rPr>
        <w:t>ООО «</w:t>
      </w:r>
      <w:proofErr w:type="spellStart"/>
      <w:r w:rsidR="006A2FB0">
        <w:rPr>
          <w:lang w:eastAsia="ru-RU"/>
        </w:rPr>
        <w:t>Бетонсити</w:t>
      </w:r>
      <w:proofErr w:type="spellEnd"/>
      <w:r>
        <w:rPr>
          <w:lang w:eastAsia="ru-RU"/>
        </w:rPr>
        <w:t>»</w:t>
      </w:r>
      <w:r w:rsidR="00CB5CB4">
        <w:rPr>
          <w:lang w:eastAsia="ru-RU"/>
        </w:rPr>
        <w:t>.</w:t>
      </w:r>
    </w:p>
    <w:p w14:paraId="5BDD2E7C" w14:textId="77777777" w:rsidR="00217306" w:rsidRDefault="00217306" w:rsidP="00217306">
      <w:pPr>
        <w:pStyle w:val="34b"/>
      </w:pPr>
    </w:p>
    <w:p w14:paraId="4F4D20D7" w14:textId="77777777" w:rsidR="00217306" w:rsidRDefault="00217306" w:rsidP="00217306">
      <w:pPr>
        <w:pStyle w:val="2"/>
      </w:pPr>
      <w:bookmarkStart w:id="6" w:name="_Toc191468662"/>
      <w:r w:rsidRPr="00467C7E">
        <w:t>Дата сдачи АС в эксплуатацию</w:t>
      </w:r>
      <w:bookmarkEnd w:id="6"/>
    </w:p>
    <w:p w14:paraId="5CF1B11E" w14:textId="77777777" w:rsidR="00217306" w:rsidRDefault="006C4DAF" w:rsidP="00217306">
      <w:pPr>
        <w:pStyle w:val="34b"/>
      </w:pPr>
      <w:r>
        <w:t>Дата окончания: 01.07.2024.</w:t>
      </w:r>
    </w:p>
    <w:p w14:paraId="3F24C402" w14:textId="77777777" w:rsidR="00217306" w:rsidRDefault="00217306" w:rsidP="00217306">
      <w:pPr>
        <w:pStyle w:val="2"/>
      </w:pPr>
      <w:bookmarkStart w:id="7" w:name="_Toc191468663"/>
      <w:r w:rsidRPr="00467C7E">
        <w:t>Общие указания персоналу по эксплуатации АС</w:t>
      </w:r>
      <w:bookmarkEnd w:id="7"/>
    </w:p>
    <w:p w14:paraId="00806117" w14:textId="77777777" w:rsidR="004C4B38" w:rsidRDefault="004C4B38" w:rsidP="00951171">
      <w:pPr>
        <w:pStyle w:val="34b"/>
      </w:pPr>
      <w:r>
        <w:t>Автоматизированная система (АС) "</w:t>
      </w:r>
      <w:proofErr w:type="gramStart"/>
      <w:r>
        <w:t>1:УАТ</w:t>
      </w:r>
      <w:proofErr w:type="gramEnd"/>
      <w:r>
        <w:t xml:space="preserve"> – Расширение для Бухгалтерии" предназначена для учета транспортных операций и управления автотранспортным хозяйством организации. Для эффективного использования системы персоналу необходимо:</w:t>
      </w:r>
    </w:p>
    <w:p w14:paraId="58195318" w14:textId="77777777" w:rsidR="004C4B38" w:rsidRDefault="00951171" w:rsidP="00951171">
      <w:pPr>
        <w:pStyle w:val="3413"/>
      </w:pPr>
      <w:r>
        <w:t>о</w:t>
      </w:r>
      <w:r w:rsidR="004C4B38">
        <w:t>знакомиться с инструкцией по эксплуатации и ф</w:t>
      </w:r>
      <w:r>
        <w:t>ункциональными возможностями АС</w:t>
      </w:r>
      <w:r w:rsidRPr="00951171">
        <w:t>;</w:t>
      </w:r>
    </w:p>
    <w:p w14:paraId="5E95B235" w14:textId="77777777" w:rsidR="004C4B38" w:rsidRDefault="00951171" w:rsidP="00951171">
      <w:pPr>
        <w:pStyle w:val="3413"/>
      </w:pPr>
      <w:r>
        <w:t>п</w:t>
      </w:r>
      <w:r w:rsidR="004C4B38">
        <w:t>роходить регулярное обучение и повышение квал</w:t>
      </w:r>
      <w:r>
        <w:t>ификации при обновлении системы;</w:t>
      </w:r>
    </w:p>
    <w:p w14:paraId="2FE2958A" w14:textId="77777777" w:rsidR="004C4B38" w:rsidRDefault="00951171" w:rsidP="00951171">
      <w:pPr>
        <w:pStyle w:val="3413"/>
      </w:pPr>
      <w:r>
        <w:t>и</w:t>
      </w:r>
      <w:r w:rsidR="004C4B38">
        <w:t>спользовать АС в соответствии с регламентом и уст</w:t>
      </w:r>
      <w:r>
        <w:t>ановленными рабочими процессами</w:t>
      </w:r>
      <w:r w:rsidRPr="00951171">
        <w:t>;</w:t>
      </w:r>
    </w:p>
    <w:p w14:paraId="228F9365" w14:textId="77777777" w:rsidR="004C4B38" w:rsidRDefault="00951171" w:rsidP="00951171">
      <w:pPr>
        <w:pStyle w:val="3413"/>
      </w:pPr>
      <w:r>
        <w:t>о</w:t>
      </w:r>
      <w:r w:rsidR="004C4B38">
        <w:t>беспечивать защиту данных путем соблюдения требований информационной безопасности.</w:t>
      </w:r>
    </w:p>
    <w:p w14:paraId="79164F5F" w14:textId="77777777" w:rsidR="00217306" w:rsidRPr="004C4B38" w:rsidRDefault="00217306" w:rsidP="00217306">
      <w:pPr>
        <w:pStyle w:val="34b"/>
      </w:pPr>
    </w:p>
    <w:p w14:paraId="67EFECDD" w14:textId="77777777" w:rsidR="00217306" w:rsidRDefault="005E58A7" w:rsidP="00217306">
      <w:pPr>
        <w:pStyle w:val="2"/>
      </w:pPr>
      <w:bookmarkStart w:id="8" w:name="_Toc191468664"/>
      <w:r w:rsidRPr="00467C7E">
        <w:lastRenderedPageBreak/>
        <w:t xml:space="preserve">Требования </w:t>
      </w:r>
      <w:r w:rsidR="00217306" w:rsidRPr="00467C7E">
        <w:t>по ведению формуляра и мест</w:t>
      </w:r>
      <w:r w:rsidR="00514EDA">
        <w:t>у</w:t>
      </w:r>
      <w:r w:rsidR="00217306" w:rsidRPr="00467C7E">
        <w:t xml:space="preserve"> его хранения</w:t>
      </w:r>
      <w:bookmarkEnd w:id="8"/>
    </w:p>
    <w:p w14:paraId="7A5ED623" w14:textId="77777777" w:rsidR="00217306" w:rsidRDefault="00217306" w:rsidP="00217306">
      <w:pPr>
        <w:pStyle w:val="34a0"/>
      </w:pPr>
      <w:r w:rsidRPr="00467C7E">
        <w:t xml:space="preserve">В </w:t>
      </w:r>
      <w:r>
        <w:t xml:space="preserve">данном </w:t>
      </w:r>
      <w:r w:rsidRPr="00467C7E">
        <w:t xml:space="preserve">разделе </w:t>
      </w:r>
      <w:r w:rsidR="00471D5C">
        <w:t xml:space="preserve">указывают </w:t>
      </w:r>
      <w:r w:rsidRPr="00467C7E">
        <w:t>требования по ведению формуляра и мест</w:t>
      </w:r>
      <w:r w:rsidR="00514EDA">
        <w:t>у</w:t>
      </w:r>
      <w:r w:rsidRPr="00467C7E">
        <w:t xml:space="preserve"> его хранения, в т.</w:t>
      </w:r>
      <w:r>
        <w:t> </w:t>
      </w:r>
      <w:r w:rsidRPr="00467C7E">
        <w:t>ч. перечень технической документации, с которой должен быть ознакомлен персонал.</w:t>
      </w:r>
    </w:p>
    <w:p w14:paraId="234A0696" w14:textId="77777777" w:rsidR="00217306" w:rsidRDefault="00217306" w:rsidP="00217306">
      <w:pPr>
        <w:pStyle w:val="34b"/>
      </w:pPr>
    </w:p>
    <w:p w14:paraId="69EB645C" w14:textId="77777777" w:rsidR="004C4B38" w:rsidRDefault="004C4B38" w:rsidP="00951171">
      <w:pPr>
        <w:pStyle w:val="34b"/>
      </w:pPr>
      <w:r>
        <w:t>Формуляр системы должен вестись в актуальном состоянии и храниться в специально отведенном месте. Основные требования к ведению формуляра:</w:t>
      </w:r>
    </w:p>
    <w:p w14:paraId="0675FC49" w14:textId="77777777" w:rsidR="004C4B38" w:rsidRDefault="00951171" w:rsidP="00951171">
      <w:pPr>
        <w:pStyle w:val="3413"/>
      </w:pPr>
      <w:r>
        <w:t>з</w:t>
      </w:r>
      <w:r w:rsidR="004C4B38">
        <w:t>аполнение формуляра осуществл</w:t>
      </w:r>
      <w:r>
        <w:t>яется ответственным сотрудником</w:t>
      </w:r>
      <w:r w:rsidRPr="00951171">
        <w:t>;</w:t>
      </w:r>
    </w:p>
    <w:p w14:paraId="775C2E58" w14:textId="77777777" w:rsidR="004C4B38" w:rsidRDefault="00951171" w:rsidP="00951171">
      <w:pPr>
        <w:pStyle w:val="3413"/>
      </w:pPr>
      <w:r>
        <w:t>в</w:t>
      </w:r>
      <w:r w:rsidR="004C4B38">
        <w:t>несение изменений фиксируется с указанием даты и отве</w:t>
      </w:r>
      <w:r>
        <w:t>тственного лица;</w:t>
      </w:r>
    </w:p>
    <w:p w14:paraId="266ADE28" w14:textId="77777777" w:rsidR="004C4B38" w:rsidRDefault="00951171" w:rsidP="00951171">
      <w:pPr>
        <w:pStyle w:val="3413"/>
      </w:pPr>
      <w:r>
        <w:t>ф</w:t>
      </w:r>
      <w:r w:rsidR="004C4B38">
        <w:t>ормуляр хранится в электронном виде на защищенном сервере и в бумажном виде в архиве организации.</w:t>
      </w:r>
    </w:p>
    <w:p w14:paraId="6CD9657E" w14:textId="77777777" w:rsidR="00F379EC" w:rsidRPr="00F379EC" w:rsidRDefault="00F379EC" w:rsidP="00F379EC">
      <w:pPr>
        <w:pStyle w:val="2"/>
      </w:pPr>
      <w:r w:rsidRPr="00F379EC">
        <w:t>Комплектность документов</w:t>
      </w:r>
    </w:p>
    <w:p w14:paraId="6B177F1E" w14:textId="77777777" w:rsidR="00F379EC" w:rsidRPr="00F379EC" w:rsidRDefault="00F379EC" w:rsidP="0043645B">
      <w:pPr>
        <w:pStyle w:val="34b"/>
        <w:ind w:firstLine="0"/>
      </w:pPr>
      <w:r w:rsidRPr="00F379EC">
        <w:t>Комплект документов, входящих в состав автоматизированной системы (АС), включает:</w:t>
      </w:r>
    </w:p>
    <w:p w14:paraId="7F7494E9" w14:textId="77777777" w:rsidR="00F379EC" w:rsidRPr="00F379EC" w:rsidRDefault="00F379EC" w:rsidP="00F379EC">
      <w:pPr>
        <w:pStyle w:val="3413"/>
        <w:rPr>
          <w:b/>
        </w:rPr>
      </w:pPr>
      <w:r w:rsidRPr="00F379EC">
        <w:rPr>
          <w:rStyle w:val="afb"/>
          <w:b w:val="0"/>
        </w:rPr>
        <w:t>формуляр</w:t>
      </w:r>
      <w:r w:rsidRPr="00F379EC">
        <w:rPr>
          <w:b/>
        </w:rPr>
        <w:t>;</w:t>
      </w:r>
    </w:p>
    <w:p w14:paraId="3681A7F4" w14:textId="77777777" w:rsidR="00F379EC" w:rsidRPr="00F379EC" w:rsidRDefault="00F379EC" w:rsidP="00F379EC">
      <w:pPr>
        <w:pStyle w:val="3413"/>
        <w:rPr>
          <w:b/>
        </w:rPr>
      </w:pPr>
      <w:r w:rsidRPr="00F379EC">
        <w:rPr>
          <w:rStyle w:val="afb"/>
          <w:b w:val="0"/>
        </w:rPr>
        <w:t>руководство пользователя</w:t>
      </w:r>
      <w:r w:rsidRPr="00F379EC">
        <w:rPr>
          <w:b/>
        </w:rPr>
        <w:t>;</w:t>
      </w:r>
    </w:p>
    <w:p w14:paraId="2715187B" w14:textId="77777777" w:rsidR="00F379EC" w:rsidRPr="00F379EC" w:rsidRDefault="00F379EC" w:rsidP="00F379EC">
      <w:pPr>
        <w:pStyle w:val="3413"/>
        <w:rPr>
          <w:b/>
        </w:rPr>
      </w:pPr>
      <w:r w:rsidRPr="00F379EC">
        <w:rPr>
          <w:rStyle w:val="afb"/>
          <w:b w:val="0"/>
        </w:rPr>
        <w:t>паспорт системы</w:t>
      </w:r>
      <w:r w:rsidRPr="00F379EC">
        <w:rPr>
          <w:b/>
        </w:rPr>
        <w:t>;</w:t>
      </w:r>
    </w:p>
    <w:p w14:paraId="6F58DC2E" w14:textId="77777777" w:rsidR="00F379EC" w:rsidRPr="00F379EC" w:rsidRDefault="00F379EC" w:rsidP="00F379EC">
      <w:pPr>
        <w:pStyle w:val="3413"/>
        <w:rPr>
          <w:b/>
        </w:rPr>
      </w:pPr>
      <w:r w:rsidRPr="00F379EC">
        <w:rPr>
          <w:rStyle w:val="afb"/>
          <w:b w:val="0"/>
        </w:rPr>
        <w:t>спецификация программного обеспечения</w:t>
      </w:r>
      <w:r w:rsidRPr="00F379EC">
        <w:rPr>
          <w:b/>
        </w:rPr>
        <w:t>;</w:t>
      </w:r>
    </w:p>
    <w:p w14:paraId="3F03C513" w14:textId="77777777" w:rsidR="00F379EC" w:rsidRPr="00F379EC" w:rsidRDefault="00F379EC" w:rsidP="00F379EC">
      <w:pPr>
        <w:pStyle w:val="3413"/>
        <w:rPr>
          <w:b/>
        </w:rPr>
      </w:pPr>
      <w:r w:rsidRPr="00F379EC">
        <w:rPr>
          <w:rStyle w:val="afb"/>
          <w:b w:val="0"/>
        </w:rPr>
        <w:t>общее описание программного обеспечения</w:t>
      </w:r>
      <w:r w:rsidRPr="00F379EC">
        <w:rPr>
          <w:b/>
        </w:rPr>
        <w:t>;</w:t>
      </w:r>
    </w:p>
    <w:p w14:paraId="0EAC4731" w14:textId="77777777" w:rsidR="00F379EC" w:rsidRPr="00F379EC" w:rsidRDefault="00F379EC" w:rsidP="00F379EC">
      <w:pPr>
        <w:pStyle w:val="3413"/>
        <w:rPr>
          <w:b/>
        </w:rPr>
      </w:pPr>
      <w:r w:rsidRPr="00F379EC">
        <w:rPr>
          <w:rStyle w:val="afb"/>
          <w:b w:val="0"/>
        </w:rPr>
        <w:t>ведомость эксплуатационных документов</w:t>
      </w:r>
      <w:r w:rsidRPr="00F379EC">
        <w:rPr>
          <w:b/>
        </w:rPr>
        <w:t>;</w:t>
      </w:r>
    </w:p>
    <w:p w14:paraId="0233DBC0" w14:textId="77777777" w:rsidR="00F379EC" w:rsidRPr="00F379EC" w:rsidRDefault="00F379EC" w:rsidP="00F379EC">
      <w:pPr>
        <w:pStyle w:val="34b"/>
        <w:rPr>
          <w:rFonts w:ascii="Segoe UI" w:hAnsi="Segoe UI" w:cs="Segoe UI"/>
        </w:rPr>
      </w:pPr>
      <w:r w:rsidRPr="00F379EC">
        <w:t>Все документы должны быть предоставлены в электронном и бумажном виде. Электронные версии документов хранятся на защищённом сервере, а бумажные – в архиве организации</w:t>
      </w:r>
      <w:r w:rsidRPr="00F379EC">
        <w:rPr>
          <w:rFonts w:ascii="Segoe UI" w:hAnsi="Segoe UI" w:cs="Segoe UI"/>
        </w:rPr>
        <w:t>.</w:t>
      </w:r>
    </w:p>
    <w:p w14:paraId="1A820A07" w14:textId="77777777" w:rsidR="00217306" w:rsidRDefault="00F770AC" w:rsidP="00F770AC">
      <w:pPr>
        <w:pStyle w:val="2"/>
      </w:pPr>
      <w:r>
        <w:t>Нормативные ссылки.</w:t>
      </w:r>
    </w:p>
    <w:p w14:paraId="09C767A5" w14:textId="77777777" w:rsidR="00F770AC" w:rsidRDefault="00F770AC" w:rsidP="00F770AC">
      <w:pPr>
        <w:pStyle w:val="34b"/>
        <w:rPr>
          <w:lang w:eastAsia="ru-RU"/>
        </w:rPr>
      </w:pPr>
      <w:r>
        <w:rPr>
          <w:lang w:eastAsia="ru-RU"/>
        </w:rPr>
        <w:t>В настоящем формуляре использованы ссылки на следующие документы:</w:t>
      </w:r>
    </w:p>
    <w:p w14:paraId="41DFD8CB" w14:textId="77777777" w:rsidR="00F770AC" w:rsidRDefault="00F770AC" w:rsidP="00F770AC">
      <w:pPr>
        <w:pStyle w:val="34b"/>
        <w:rPr>
          <w:lang w:eastAsia="ru-RU"/>
        </w:rPr>
      </w:pPr>
    </w:p>
    <w:p w14:paraId="438CB1E5" w14:textId="77777777" w:rsidR="00F770AC" w:rsidRPr="006A2FB0" w:rsidRDefault="00F770AC" w:rsidP="00F770AC">
      <w:pPr>
        <w:pStyle w:val="3413"/>
      </w:pPr>
      <w:r>
        <w:t>ГОСТ 2.610-2006 ЕСКД. Правила выполнения эксплуатационных документов</w:t>
      </w:r>
      <w:r>
        <w:rPr>
          <w:rStyle w:val="a8"/>
          <w:lang w:val="en-US"/>
        </w:rPr>
        <w:footnoteReference w:id="1"/>
      </w:r>
      <w:r w:rsidRPr="006A2FB0">
        <w:t>;</w:t>
      </w:r>
    </w:p>
    <w:p w14:paraId="07918958" w14:textId="77777777" w:rsidR="00F770AC" w:rsidRPr="00F770AC" w:rsidRDefault="00F770AC" w:rsidP="00F770AC">
      <w:pPr>
        <w:pStyle w:val="3413"/>
        <w:rPr>
          <w:lang w:val="en-US"/>
        </w:rPr>
      </w:pPr>
      <w:r>
        <w:lastRenderedPageBreak/>
        <w:t>ГОСТ 34.602-89 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>
        <w:rPr>
          <w:lang w:val="en-US"/>
        </w:rPr>
        <w:t>;</w:t>
      </w:r>
      <w:r>
        <w:rPr>
          <w:rStyle w:val="a8"/>
          <w:lang w:val="en-US"/>
        </w:rPr>
        <w:footnoteReference w:id="2"/>
      </w:r>
    </w:p>
    <w:p w14:paraId="754E9EB3" w14:textId="77777777" w:rsidR="00F770AC" w:rsidRPr="00F770AC" w:rsidRDefault="00F770AC" w:rsidP="00F770AC">
      <w:pPr>
        <w:pStyle w:val="3413"/>
      </w:pPr>
      <w:r>
        <w:t>ГОСТ Р ИСО/МЭК 12207-2010 Информационная технология. Системная и программная инженерия. Процессы жизненного цикла программных средств;</w:t>
      </w:r>
      <w:r>
        <w:rPr>
          <w:rStyle w:val="a8"/>
        </w:rPr>
        <w:footnoteReference w:id="3"/>
      </w:r>
    </w:p>
    <w:p w14:paraId="642B3FE5" w14:textId="77777777" w:rsidR="00350B99" w:rsidRDefault="00350B99" w:rsidP="00350B99">
      <w:pPr>
        <w:pStyle w:val="1"/>
        <w:rPr>
          <w:lang w:val="ru-RU"/>
        </w:rPr>
      </w:pPr>
      <w:bookmarkStart w:id="9" w:name="_Toc398630138"/>
      <w:bookmarkStart w:id="10" w:name="_Toc403479652"/>
      <w:bookmarkStart w:id="11" w:name="_Toc191468665"/>
      <w:r>
        <w:rPr>
          <w:lang w:val="ru-RU"/>
        </w:rPr>
        <w:t>Основные характеристики</w:t>
      </w:r>
      <w:bookmarkEnd w:id="9"/>
      <w:bookmarkEnd w:id="10"/>
      <w:bookmarkEnd w:id="11"/>
    </w:p>
    <w:p w14:paraId="6A3F3298" w14:textId="77777777" w:rsidR="00350B99" w:rsidRDefault="00467C7E" w:rsidP="00350B99">
      <w:pPr>
        <w:pStyle w:val="2"/>
      </w:pPr>
      <w:bookmarkStart w:id="12" w:name="_Toc398630139"/>
      <w:bookmarkStart w:id="13" w:name="_Toc403479653"/>
      <w:bookmarkStart w:id="14" w:name="_Toc191468666"/>
      <w:r>
        <w:t>Перечень реализуемых функций</w:t>
      </w:r>
      <w:bookmarkEnd w:id="12"/>
      <w:bookmarkEnd w:id="13"/>
      <w:bookmarkEnd w:id="14"/>
    </w:p>
    <w:p w14:paraId="1584DB78" w14:textId="77777777" w:rsidR="006C4DAF" w:rsidRPr="00951171" w:rsidRDefault="006C4DAF" w:rsidP="00951171">
      <w:pPr>
        <w:pStyle w:val="3413"/>
      </w:pPr>
      <w:r w:rsidRPr="00951171">
        <w:t>учет путевых листов;</w:t>
      </w:r>
    </w:p>
    <w:p w14:paraId="24E453CD" w14:textId="77777777" w:rsidR="006C4DAF" w:rsidRPr="00951171" w:rsidRDefault="006C4DAF" w:rsidP="00951171">
      <w:pPr>
        <w:pStyle w:val="3413"/>
      </w:pPr>
      <w:r w:rsidRPr="00951171">
        <w:t>учет ремонтных листов;</w:t>
      </w:r>
    </w:p>
    <w:p w14:paraId="666FA4B4" w14:textId="77777777" w:rsidR="006C4DAF" w:rsidRPr="00951171" w:rsidRDefault="006C4DAF" w:rsidP="00951171">
      <w:pPr>
        <w:pStyle w:val="3413"/>
      </w:pPr>
      <w:r w:rsidRPr="00951171">
        <w:t>учет ДТП и штрафов;</w:t>
      </w:r>
    </w:p>
    <w:p w14:paraId="640E874C" w14:textId="77777777" w:rsidR="006C4DAF" w:rsidRPr="00951171" w:rsidRDefault="006C4DAF" w:rsidP="00951171">
      <w:pPr>
        <w:pStyle w:val="3413"/>
      </w:pPr>
      <w:r w:rsidRPr="00951171">
        <w:t>складской учет запчастей и расходных материалов;</w:t>
      </w:r>
    </w:p>
    <w:p w14:paraId="1C695CC2" w14:textId="77777777" w:rsidR="006C4DAF" w:rsidRPr="00951171" w:rsidRDefault="006C4DAF" w:rsidP="00951171">
      <w:pPr>
        <w:pStyle w:val="3413"/>
      </w:pPr>
      <w:r w:rsidRPr="00951171">
        <w:t>учет работы водителей.</w:t>
      </w:r>
    </w:p>
    <w:p w14:paraId="11183268" w14:textId="77777777" w:rsidR="006C4DAF" w:rsidRPr="006C4DAF" w:rsidRDefault="006C4DAF" w:rsidP="006C4DAF">
      <w:pPr>
        <w:pStyle w:val="34b"/>
        <w:rPr>
          <w:lang w:eastAsia="ru-RU"/>
        </w:rPr>
      </w:pPr>
    </w:p>
    <w:p w14:paraId="68526E89" w14:textId="77777777" w:rsidR="00715FA1" w:rsidRDefault="00715FA1" w:rsidP="00715FA1">
      <w:pPr>
        <w:pStyle w:val="34b"/>
        <w:rPr>
          <w:lang w:eastAsia="ru-RU"/>
        </w:rPr>
      </w:pPr>
    </w:p>
    <w:p w14:paraId="3D6764CC" w14:textId="77777777" w:rsidR="00350B99" w:rsidRDefault="00467C7E" w:rsidP="00350B99">
      <w:pPr>
        <w:pStyle w:val="2"/>
      </w:pPr>
      <w:bookmarkStart w:id="15" w:name="_Toc398630140"/>
      <w:bookmarkStart w:id="16" w:name="_Toc403479654"/>
      <w:bookmarkStart w:id="17" w:name="_Toc191468667"/>
      <w:r>
        <w:t>Количественные и качественные характеристики АС и ее частей</w:t>
      </w:r>
      <w:bookmarkEnd w:id="15"/>
      <w:bookmarkEnd w:id="16"/>
      <w:bookmarkEnd w:id="17"/>
    </w:p>
    <w:p w14:paraId="4292B695" w14:textId="77777777" w:rsidR="004C4B38" w:rsidRDefault="004C4B38" w:rsidP="00951171">
      <w:pPr>
        <w:pStyle w:val="34b"/>
      </w:pPr>
      <w:r>
        <w:t>АС обеспечивает обработку и хранение информации по автотранспортному хозяйству организации, включая:</w:t>
      </w:r>
    </w:p>
    <w:p w14:paraId="11734F1E" w14:textId="77777777" w:rsidR="004C4B38" w:rsidRDefault="00951171" w:rsidP="00951171">
      <w:pPr>
        <w:pStyle w:val="3413"/>
      </w:pPr>
      <w:r>
        <w:t>п</w:t>
      </w:r>
      <w:r w:rsidR="004C4B38">
        <w:t>оддержку одновременной работы до 100 пользователей;</w:t>
      </w:r>
    </w:p>
    <w:p w14:paraId="0FAEF556" w14:textId="77777777" w:rsidR="004C4B38" w:rsidRDefault="00951171" w:rsidP="00951171">
      <w:pPr>
        <w:pStyle w:val="3413"/>
      </w:pPr>
      <w:r>
        <w:t>и</w:t>
      </w:r>
      <w:r w:rsidR="004C4B38">
        <w:t>нтеграцию с учетными системами 1С;</w:t>
      </w:r>
    </w:p>
    <w:p w14:paraId="4606AA00" w14:textId="77777777" w:rsidR="004C4B38" w:rsidRDefault="00951171" w:rsidP="00951171">
      <w:pPr>
        <w:pStyle w:val="3413"/>
      </w:pPr>
      <w:r>
        <w:t>п</w:t>
      </w:r>
      <w:r w:rsidR="004C4B38">
        <w:t>оддержку ролевого доступа к данным;</w:t>
      </w:r>
    </w:p>
    <w:p w14:paraId="08B49FF7" w14:textId="77777777" w:rsidR="004C4B38" w:rsidRDefault="00951171" w:rsidP="00951171">
      <w:pPr>
        <w:pStyle w:val="3413"/>
      </w:pPr>
      <w:r>
        <w:t>х</w:t>
      </w:r>
      <w:r w:rsidR="004C4B38">
        <w:t>ранение данных в реляционной базе данных с резервным копированием;</w:t>
      </w:r>
    </w:p>
    <w:p w14:paraId="146971AB" w14:textId="77777777" w:rsidR="004C4B38" w:rsidRDefault="00951171" w:rsidP="00951171">
      <w:pPr>
        <w:pStyle w:val="3413"/>
      </w:pPr>
      <w:r>
        <w:t>а</w:t>
      </w:r>
      <w:r w:rsidR="004C4B38">
        <w:t>втоматизацию отчетности и выгрузку данных в стандартные форматы (Excel, PDF, XML).</w:t>
      </w:r>
    </w:p>
    <w:p w14:paraId="2C3A63AC" w14:textId="77777777" w:rsidR="00F379EC" w:rsidRDefault="00F379EC" w:rsidP="00471D5C">
      <w:pPr>
        <w:pStyle w:val="34b"/>
        <w:rPr>
          <w:lang w:eastAsia="ru-RU"/>
        </w:rPr>
      </w:pPr>
      <w:r>
        <w:rPr>
          <w:lang w:eastAsia="ru-RU"/>
        </w:rPr>
        <w:br w:type="page"/>
      </w:r>
    </w:p>
    <w:p w14:paraId="570E79F3" w14:textId="77777777" w:rsidR="00471D5C" w:rsidRDefault="00471D5C" w:rsidP="00471D5C">
      <w:pPr>
        <w:pStyle w:val="34b"/>
        <w:rPr>
          <w:lang w:eastAsia="ru-RU"/>
        </w:rPr>
      </w:pPr>
    </w:p>
    <w:p w14:paraId="61694F85" w14:textId="77777777" w:rsidR="00350B99" w:rsidRDefault="00467C7E" w:rsidP="00350B99">
      <w:pPr>
        <w:pStyle w:val="2"/>
      </w:pPr>
      <w:bookmarkStart w:id="18" w:name="_Toc398630141"/>
      <w:bookmarkStart w:id="19" w:name="_Toc403479655"/>
      <w:bookmarkStart w:id="20" w:name="_Toc191468668"/>
      <w:r>
        <w:t>Описание принципов функционирования АС, регламент и</w:t>
      </w:r>
      <w:r w:rsidR="00B602CF">
        <w:rPr>
          <w:lang w:val="en-US"/>
        </w:rPr>
        <w:t> </w:t>
      </w:r>
      <w:r>
        <w:t>режимы функционирования</w:t>
      </w:r>
      <w:bookmarkEnd w:id="18"/>
      <w:bookmarkEnd w:id="19"/>
      <w:r w:rsidR="00291041">
        <w:t xml:space="preserve"> АС</w:t>
      </w:r>
      <w:bookmarkEnd w:id="20"/>
    </w:p>
    <w:p w14:paraId="201C7EE7" w14:textId="77777777" w:rsidR="004C4B38" w:rsidRDefault="004C4B38" w:rsidP="00951171">
      <w:pPr>
        <w:pStyle w:val="34b"/>
      </w:pPr>
      <w:r>
        <w:t>АС функционирует в режиме реального времени и предоставляет пользователям доступ к актуальным данным. Основные принципы работы:</w:t>
      </w:r>
    </w:p>
    <w:p w14:paraId="003D38BE" w14:textId="77777777" w:rsidR="004C4B38" w:rsidRDefault="00951171" w:rsidP="00951171">
      <w:pPr>
        <w:pStyle w:val="3413"/>
      </w:pPr>
      <w:r>
        <w:t>д</w:t>
      </w:r>
      <w:r w:rsidR="004C4B38">
        <w:t>оступ к системе осуществляется через веб-интерфейс или кл</w:t>
      </w:r>
      <w:r>
        <w:t>иентское приложение</w:t>
      </w:r>
      <w:r w:rsidRPr="00951171">
        <w:t>;</w:t>
      </w:r>
    </w:p>
    <w:p w14:paraId="47B675D0" w14:textId="77777777" w:rsidR="004C4B38" w:rsidRDefault="00951171" w:rsidP="00951171">
      <w:pPr>
        <w:pStyle w:val="3413"/>
      </w:pPr>
      <w:r>
        <w:t>в</w:t>
      </w:r>
      <w:r w:rsidR="004C4B38">
        <w:t>се операции фиксируются в</w:t>
      </w:r>
      <w:r>
        <w:t xml:space="preserve"> журнале действий пользователей;</w:t>
      </w:r>
    </w:p>
    <w:p w14:paraId="3DD28D86" w14:textId="77777777" w:rsidR="004C4B38" w:rsidRDefault="00951171" w:rsidP="00951171">
      <w:pPr>
        <w:pStyle w:val="3413"/>
      </w:pPr>
      <w:r>
        <w:t>о</w:t>
      </w:r>
      <w:r w:rsidR="004C4B38">
        <w:t>бновления системы проводятся со</w:t>
      </w:r>
      <w:r>
        <w:t>гласно утвержденному регламенту;</w:t>
      </w:r>
    </w:p>
    <w:p w14:paraId="518C1130" w14:textId="77777777" w:rsidR="004C4B38" w:rsidRDefault="00951171" w:rsidP="00951171">
      <w:pPr>
        <w:pStyle w:val="3413"/>
      </w:pPr>
      <w:r>
        <w:t>р</w:t>
      </w:r>
      <w:r w:rsidR="004C4B38">
        <w:t>егламент работы включает ежедневное резервное копирование данных, ежеквартальное тестирование системы, ежегодный аудит безопасности.</w:t>
      </w:r>
    </w:p>
    <w:p w14:paraId="057C5188" w14:textId="77777777" w:rsidR="004C4B38" w:rsidRDefault="004C4B38" w:rsidP="00951171">
      <w:pPr>
        <w:pStyle w:val="34b"/>
      </w:pPr>
      <w:r>
        <w:t>АС работает в штатном режиме 24/7, с возможностью проведения технического обслуживания в согласованные временные окна.</w:t>
      </w:r>
    </w:p>
    <w:p w14:paraId="0D5081E3" w14:textId="77777777" w:rsidR="00715FA1" w:rsidRDefault="00715FA1" w:rsidP="00715FA1">
      <w:pPr>
        <w:pStyle w:val="34b"/>
        <w:rPr>
          <w:lang w:eastAsia="ru-RU"/>
        </w:rPr>
      </w:pPr>
    </w:p>
    <w:p w14:paraId="64938CC6" w14:textId="77777777" w:rsidR="00350B99" w:rsidRPr="00350B99" w:rsidRDefault="00350B99" w:rsidP="00350B99">
      <w:pPr>
        <w:pStyle w:val="2"/>
      </w:pPr>
      <w:bookmarkStart w:id="21" w:name="_Toc398630142"/>
      <w:bookmarkStart w:id="22" w:name="_Toc403479656"/>
      <w:bookmarkStart w:id="23" w:name="_Toc191468669"/>
      <w:r>
        <w:t>С</w:t>
      </w:r>
      <w:r w:rsidRPr="00350B99">
        <w:t xml:space="preserve">ведения о </w:t>
      </w:r>
      <w:r w:rsidR="00467C7E">
        <w:t>взаимодействии</w:t>
      </w:r>
      <w:r>
        <w:t xml:space="preserve"> АС с другими системами</w:t>
      </w:r>
      <w:bookmarkEnd w:id="21"/>
      <w:bookmarkEnd w:id="22"/>
      <w:bookmarkEnd w:id="23"/>
    </w:p>
    <w:p w14:paraId="0B8C6153" w14:textId="77777777" w:rsidR="006C4DAF" w:rsidRPr="00951171" w:rsidRDefault="006C4DAF" w:rsidP="00AA0E99">
      <w:pPr>
        <w:pStyle w:val="34b"/>
      </w:pPr>
      <w:r w:rsidRPr="00951171">
        <w:t>Взаимодействие осуществляется со следующими автоматизированными системами:</w:t>
      </w:r>
    </w:p>
    <w:p w14:paraId="237E5504" w14:textId="77777777" w:rsidR="006C4DAF" w:rsidRPr="002B33DB" w:rsidRDefault="006C4DAF" w:rsidP="00AA0E99">
      <w:pPr>
        <w:pStyle w:val="34b"/>
        <w:rPr>
          <w:lang w:eastAsia="ru-RU"/>
        </w:rPr>
      </w:pPr>
    </w:p>
    <w:p w14:paraId="40904635" w14:textId="77777777" w:rsidR="006C4DAF" w:rsidRPr="00951171" w:rsidRDefault="00F379EC" w:rsidP="00F379EC">
      <w:pPr>
        <w:pStyle w:val="3413"/>
      </w:pPr>
      <w:r>
        <w:t>1</w:t>
      </w:r>
      <w:proofErr w:type="gramStart"/>
      <w:r>
        <w:t>С:Бухгалтерия</w:t>
      </w:r>
      <w:proofErr w:type="gramEnd"/>
      <w:r>
        <w:t xml:space="preserve"> 3.0</w:t>
      </w:r>
      <w:r>
        <w:rPr>
          <w:lang w:val="en-US"/>
        </w:rPr>
        <w:t>;</w:t>
      </w:r>
    </w:p>
    <w:p w14:paraId="79E22B3A" w14:textId="77777777" w:rsidR="006C4DAF" w:rsidRPr="00951171" w:rsidRDefault="00F379EC" w:rsidP="00F379EC">
      <w:pPr>
        <w:pStyle w:val="3413"/>
      </w:pPr>
      <w:r>
        <w:t>1</w:t>
      </w:r>
      <w:proofErr w:type="gramStart"/>
      <w:r>
        <w:t>С:ЗУП</w:t>
      </w:r>
      <w:proofErr w:type="gramEnd"/>
      <w:r>
        <w:t xml:space="preserve"> 3.1;</w:t>
      </w:r>
    </w:p>
    <w:p w14:paraId="74A15750" w14:textId="77777777" w:rsidR="00350B99" w:rsidRPr="00951171" w:rsidRDefault="006C4DAF" w:rsidP="00F379EC">
      <w:pPr>
        <w:pStyle w:val="3413"/>
      </w:pPr>
      <w:r w:rsidRPr="00951171">
        <w:t>1С: РБУ</w:t>
      </w:r>
      <w:r w:rsidR="00F379EC">
        <w:rPr>
          <w:lang w:val="en-US"/>
        </w:rPr>
        <w:t>.</w:t>
      </w:r>
    </w:p>
    <w:p w14:paraId="6C9F9304" w14:textId="77777777" w:rsidR="00AA0E99" w:rsidRDefault="00AA0E99" w:rsidP="00AA0E99">
      <w:pPr>
        <w:pStyle w:val="34b"/>
        <w:rPr>
          <w:lang w:eastAsia="ru-RU"/>
        </w:rPr>
      </w:pPr>
    </w:p>
    <w:p w14:paraId="40D80381" w14:textId="77777777" w:rsidR="00AA0E99" w:rsidRDefault="00AA0E99" w:rsidP="00F379EC">
      <w:pPr>
        <w:pStyle w:val="3"/>
      </w:pPr>
      <w:bookmarkStart w:id="24" w:name="_Toc191468670"/>
      <w:r w:rsidRPr="00AA0E99">
        <w:t>Типы взаимодействий</w:t>
      </w:r>
      <w:bookmarkEnd w:id="24"/>
      <w:r w:rsidR="0043645B">
        <w:t>.</w:t>
      </w:r>
    </w:p>
    <w:p w14:paraId="3A0B39DD" w14:textId="77777777" w:rsidR="00AA0E99" w:rsidRDefault="00AA0E99" w:rsidP="00951171">
      <w:pPr>
        <w:pStyle w:val="3413"/>
      </w:pPr>
      <w:r>
        <w:t>передача данных из ЗУП в 1С: УАТ;</w:t>
      </w:r>
    </w:p>
    <w:p w14:paraId="5BB7B07F" w14:textId="77777777" w:rsidR="00AA0E99" w:rsidRDefault="00AA0E99" w:rsidP="00951171">
      <w:pPr>
        <w:pStyle w:val="3413"/>
      </w:pPr>
      <w:r>
        <w:t>взаимодействие с Бухгалтерией 3.0 через механизм расширений;</w:t>
      </w:r>
    </w:p>
    <w:p w14:paraId="30FAD07A" w14:textId="77777777" w:rsidR="00AA0E99" w:rsidRDefault="0043645B" w:rsidP="00951171">
      <w:pPr>
        <w:pStyle w:val="3413"/>
      </w:pPr>
      <w:r>
        <w:t>о</w:t>
      </w:r>
      <w:r w:rsidR="00AA0E99">
        <w:t>бмен информацией о статусах ТС между 1</w:t>
      </w:r>
      <w:proofErr w:type="gramStart"/>
      <w:r w:rsidR="00AA0E99">
        <w:t>C:УАТ</w:t>
      </w:r>
      <w:proofErr w:type="gramEnd"/>
      <w:r w:rsidR="00AA0E99">
        <w:t xml:space="preserve"> и 1С:РБУ и системой электронных платежей.</w:t>
      </w:r>
    </w:p>
    <w:p w14:paraId="211CB815" w14:textId="77777777" w:rsidR="00AA0E99" w:rsidRPr="00AA0E99" w:rsidRDefault="00AA0E99" w:rsidP="00951171">
      <w:pPr>
        <w:pStyle w:val="3"/>
      </w:pPr>
      <w:bookmarkStart w:id="25" w:name="_Toc191468671"/>
      <w:r w:rsidRPr="00AA0E99">
        <w:t>Форматы данных и протоколы передачи</w:t>
      </w:r>
      <w:bookmarkEnd w:id="25"/>
      <w:r w:rsidR="0043645B">
        <w:t>.</w:t>
      </w:r>
    </w:p>
    <w:p w14:paraId="65CEB659" w14:textId="77777777" w:rsidR="00AA0E99" w:rsidRDefault="0043645B" w:rsidP="0043645B">
      <w:pPr>
        <w:pStyle w:val="3413"/>
        <w:numPr>
          <w:ilvl w:val="0"/>
          <w:numId w:val="0"/>
        </w:numPr>
        <w:ind w:left="1191"/>
      </w:pPr>
      <w:r>
        <w:rPr>
          <w:rStyle w:val="3419"/>
        </w:rPr>
        <w:t>Д</w:t>
      </w:r>
      <w:r w:rsidRPr="00951171">
        <w:rPr>
          <w:rStyle w:val="3419"/>
        </w:rPr>
        <w:t>ля передачи данных в, 1С: ЗУП 3.1, 1</w:t>
      </w:r>
      <w:proofErr w:type="gramStart"/>
      <w:r w:rsidRPr="00951171">
        <w:rPr>
          <w:rStyle w:val="3419"/>
        </w:rPr>
        <w:t>С:РБУ</w:t>
      </w:r>
      <w:proofErr w:type="gramEnd"/>
      <w:r>
        <w:rPr>
          <w:rStyle w:val="3419"/>
        </w:rPr>
        <w:t xml:space="preserve"> используется формат JSON.</w:t>
      </w:r>
    </w:p>
    <w:p w14:paraId="4636616D" w14:textId="77777777" w:rsidR="00AA0E99" w:rsidRPr="00AA0E99" w:rsidRDefault="00AA0E99" w:rsidP="00951171">
      <w:pPr>
        <w:pStyle w:val="3"/>
      </w:pPr>
      <w:bookmarkStart w:id="26" w:name="_Toc191468672"/>
      <w:r w:rsidRPr="00AA0E99">
        <w:t>Частота и объём взаимодействий</w:t>
      </w:r>
      <w:bookmarkEnd w:id="26"/>
      <w:r w:rsidR="0043645B">
        <w:t>.</w:t>
      </w:r>
    </w:p>
    <w:p w14:paraId="2F447E6C" w14:textId="77777777" w:rsidR="00AA0E99" w:rsidRDefault="00AA0E99" w:rsidP="00951171">
      <w:pPr>
        <w:pStyle w:val="3413"/>
      </w:pPr>
      <w:r>
        <w:t>обмен данными между ЗУП, Бухгалтерия и УАТ   осуществляется по запросу пользователя;</w:t>
      </w:r>
    </w:p>
    <w:p w14:paraId="71B2B752" w14:textId="77777777" w:rsidR="00AA0E99" w:rsidRDefault="0043645B" w:rsidP="00951171">
      <w:pPr>
        <w:pStyle w:val="3413"/>
      </w:pPr>
      <w:r>
        <w:t>средний объём данных составляет</w:t>
      </w:r>
      <w:r w:rsidR="00AA0E99">
        <w:t xml:space="preserve"> 5 МБ в сутки.</w:t>
      </w:r>
    </w:p>
    <w:p w14:paraId="702FA691" w14:textId="77777777" w:rsidR="00951171" w:rsidRDefault="00951171">
      <w:pPr>
        <w:rPr>
          <w:lang w:eastAsia="x-none"/>
        </w:rPr>
      </w:pPr>
      <w:r>
        <w:br w:type="page"/>
      </w:r>
    </w:p>
    <w:p w14:paraId="6F160A86" w14:textId="77777777" w:rsidR="00951171" w:rsidRDefault="00951171" w:rsidP="00AA0E99">
      <w:pPr>
        <w:pStyle w:val="34b"/>
      </w:pPr>
    </w:p>
    <w:p w14:paraId="3B9EAEA4" w14:textId="77777777" w:rsidR="00586413" w:rsidRDefault="00AA0E99" w:rsidP="00F379EC">
      <w:pPr>
        <w:pStyle w:val="3"/>
      </w:pPr>
      <w:bookmarkStart w:id="27" w:name="_Toc191468673"/>
      <w:r w:rsidRPr="00951171">
        <w:rPr>
          <w:rStyle w:val="30"/>
          <w:b/>
          <w:bCs/>
        </w:rPr>
        <w:t>Организационные и технические условия связи</w:t>
      </w:r>
      <w:r w:rsidR="008435CE">
        <w:t>.</w:t>
      </w:r>
      <w:bookmarkStart w:id="28" w:name="_Toc398630143"/>
      <w:bookmarkStart w:id="29" w:name="_Toc403479657"/>
      <w:bookmarkEnd w:id="27"/>
    </w:p>
    <w:p w14:paraId="519E9C13" w14:textId="77777777" w:rsidR="00586413" w:rsidRDefault="00586413" w:rsidP="008435CE">
      <w:pPr>
        <w:pStyle w:val="4"/>
        <w:ind w:left="426"/>
      </w:pPr>
      <w:r>
        <w:t>Тре</w:t>
      </w:r>
      <w:r w:rsidR="008435CE">
        <w:t>бования к сетевому оборудованию.</w:t>
      </w:r>
    </w:p>
    <w:p w14:paraId="4CD65E37" w14:textId="77777777" w:rsidR="00586413" w:rsidRPr="008435CE" w:rsidRDefault="008435CE" w:rsidP="008435CE">
      <w:pPr>
        <w:pStyle w:val="3413"/>
      </w:pPr>
      <w:r>
        <w:t>м</w:t>
      </w:r>
      <w:r w:rsidR="00586413">
        <w:t>аршрутизаторы: Cisco ISR серии 4000 или аналогичные</w:t>
      </w:r>
      <w:r w:rsidRPr="008435CE">
        <w:t>;</w:t>
      </w:r>
    </w:p>
    <w:p w14:paraId="56E95199" w14:textId="77777777" w:rsidR="00586413" w:rsidRPr="008435CE" w:rsidRDefault="008435CE" w:rsidP="008435CE">
      <w:pPr>
        <w:pStyle w:val="3413"/>
      </w:pPr>
      <w:r>
        <w:t>к</w:t>
      </w:r>
      <w:r w:rsidR="00586413">
        <w:t>оммутаторы: Cisco Catalyst 9200/9300 или аналогичные</w:t>
      </w:r>
      <w:r w:rsidRPr="008435CE">
        <w:t>;</w:t>
      </w:r>
    </w:p>
    <w:p w14:paraId="4FEC50D1" w14:textId="77777777" w:rsidR="008435CE" w:rsidRDefault="008435CE" w:rsidP="008435CE">
      <w:pPr>
        <w:pStyle w:val="4"/>
        <w:ind w:left="426"/>
      </w:pPr>
      <w:r>
        <w:t>Беспроводные точки доступа.</w:t>
      </w:r>
      <w:r w:rsidR="00586413">
        <w:t xml:space="preserve"> </w:t>
      </w:r>
    </w:p>
    <w:p w14:paraId="37E553E4" w14:textId="77777777" w:rsidR="00586413" w:rsidRDefault="00586413" w:rsidP="008435CE">
      <w:pPr>
        <w:pStyle w:val="3413"/>
      </w:pPr>
      <w:r>
        <w:t>поддержка стандарта 802.11ac Wave 2</w:t>
      </w:r>
      <w:r w:rsidR="008435CE">
        <w:rPr>
          <w:lang w:val="en-US"/>
        </w:rPr>
        <w:t>;</w:t>
      </w:r>
    </w:p>
    <w:p w14:paraId="73D0363B" w14:textId="77777777" w:rsidR="008435CE" w:rsidRPr="008435CE" w:rsidRDefault="00586413" w:rsidP="008435CE">
      <w:pPr>
        <w:pStyle w:val="4"/>
        <w:ind w:left="426"/>
        <w:rPr>
          <w:rStyle w:val="40"/>
          <w:b/>
        </w:rPr>
      </w:pPr>
      <w:r w:rsidRPr="008435CE">
        <w:rPr>
          <w:rStyle w:val="40"/>
          <w:b/>
        </w:rPr>
        <w:t>Пропу</w:t>
      </w:r>
      <w:r w:rsidR="008435CE" w:rsidRPr="008435CE">
        <w:rPr>
          <w:rStyle w:val="40"/>
          <w:b/>
        </w:rPr>
        <w:t>скная способность каналов связи.</w:t>
      </w:r>
    </w:p>
    <w:p w14:paraId="15BD5E90" w14:textId="77777777" w:rsidR="00586413" w:rsidRDefault="00586413" w:rsidP="008435CE">
      <w:pPr>
        <w:pStyle w:val="3413"/>
        <w:rPr>
          <w:lang w:val="en-US"/>
        </w:rPr>
      </w:pPr>
      <w:r>
        <w:t xml:space="preserve"> не менее 100 Мбит/с</w:t>
      </w:r>
      <w:r w:rsidR="008435CE">
        <w:rPr>
          <w:lang w:val="en-US"/>
        </w:rPr>
        <w:t>;</w:t>
      </w:r>
    </w:p>
    <w:p w14:paraId="1CE167CC" w14:textId="77777777" w:rsidR="008435CE" w:rsidRPr="008435CE" w:rsidRDefault="008435CE" w:rsidP="008435CE">
      <w:pPr>
        <w:pStyle w:val="3413"/>
        <w:numPr>
          <w:ilvl w:val="0"/>
          <w:numId w:val="0"/>
        </w:numPr>
        <w:ind w:left="1191"/>
        <w:rPr>
          <w:lang w:val="en-US"/>
        </w:rPr>
      </w:pPr>
    </w:p>
    <w:p w14:paraId="0E57BA67" w14:textId="77777777" w:rsidR="00586413" w:rsidRDefault="00586413" w:rsidP="008435CE">
      <w:pPr>
        <w:pStyle w:val="4"/>
        <w:ind w:left="426"/>
      </w:pPr>
      <w:r>
        <w:t>Протоколы и настройки передачи данных:</w:t>
      </w:r>
    </w:p>
    <w:p w14:paraId="5696CB39" w14:textId="77777777" w:rsidR="00586413" w:rsidRDefault="008435CE" w:rsidP="008435CE">
      <w:pPr>
        <w:pStyle w:val="3413"/>
      </w:pPr>
      <w:r>
        <w:t xml:space="preserve">Транспортный протокол </w:t>
      </w:r>
      <w:r w:rsidR="00586413">
        <w:t>HTTPS (TCP порт 443)</w:t>
      </w:r>
    </w:p>
    <w:p w14:paraId="71FF2052" w14:textId="77777777" w:rsidR="008435CE" w:rsidRDefault="00586413" w:rsidP="008435CE">
      <w:pPr>
        <w:pStyle w:val="3413"/>
      </w:pPr>
      <w:r>
        <w:t xml:space="preserve">Версия TLS: </w:t>
      </w:r>
    </w:p>
    <w:p w14:paraId="6387E917" w14:textId="77777777" w:rsidR="00586413" w:rsidRDefault="00586413" w:rsidP="008435CE">
      <w:pPr>
        <w:pStyle w:val="3423"/>
      </w:pPr>
      <w:r>
        <w:t>1.2 или выше</w:t>
      </w:r>
      <w:r w:rsidR="008435CE">
        <w:rPr>
          <w:lang w:val="en-US"/>
        </w:rPr>
        <w:t>;</w:t>
      </w:r>
    </w:p>
    <w:p w14:paraId="70060892" w14:textId="77777777" w:rsidR="008435CE" w:rsidRDefault="00586413" w:rsidP="008435CE">
      <w:pPr>
        <w:pStyle w:val="3413"/>
      </w:pPr>
      <w:r>
        <w:t xml:space="preserve">Метод аутентификации: </w:t>
      </w:r>
    </w:p>
    <w:p w14:paraId="3283B47D" w14:textId="77777777" w:rsidR="00586413" w:rsidRDefault="00586413" w:rsidP="008435CE">
      <w:pPr>
        <w:pStyle w:val="3423"/>
      </w:pPr>
      <w:r>
        <w:t xml:space="preserve">Basic </w:t>
      </w:r>
      <w:proofErr w:type="spellStart"/>
      <w:r>
        <w:t>Authentication</w:t>
      </w:r>
      <w:proofErr w:type="spellEnd"/>
      <w:r>
        <w:t xml:space="preserve"> + SSL сертификаты</w:t>
      </w:r>
      <w:r w:rsidR="008435CE">
        <w:rPr>
          <w:lang w:val="en-US"/>
        </w:rPr>
        <w:t>;</w:t>
      </w:r>
    </w:p>
    <w:p w14:paraId="01AFE52C" w14:textId="77777777" w:rsidR="008435CE" w:rsidRDefault="00586413" w:rsidP="008435CE">
      <w:pPr>
        <w:pStyle w:val="3413"/>
      </w:pPr>
      <w:r>
        <w:t xml:space="preserve">Формат данных: </w:t>
      </w:r>
    </w:p>
    <w:p w14:paraId="53F78095" w14:textId="77777777" w:rsidR="00586413" w:rsidRDefault="00586413" w:rsidP="008435CE">
      <w:pPr>
        <w:pStyle w:val="3423"/>
      </w:pPr>
      <w:r>
        <w:t>JSON UTF-8</w:t>
      </w:r>
      <w:r w:rsidR="008435CE">
        <w:rPr>
          <w:lang w:val="en-US"/>
        </w:rPr>
        <w:t>;</w:t>
      </w:r>
    </w:p>
    <w:p w14:paraId="590CA56D" w14:textId="77777777" w:rsidR="008435CE" w:rsidRDefault="00586413" w:rsidP="008435CE">
      <w:pPr>
        <w:pStyle w:val="3413"/>
      </w:pPr>
      <w:r>
        <w:t>Таймаут соединения:</w:t>
      </w:r>
    </w:p>
    <w:p w14:paraId="55333A83" w14:textId="77777777" w:rsidR="00586413" w:rsidRDefault="00586413" w:rsidP="008435CE">
      <w:pPr>
        <w:pStyle w:val="3423"/>
      </w:pPr>
      <w:r>
        <w:t xml:space="preserve"> 60 секунд</w:t>
      </w:r>
      <w:r w:rsidR="008435CE">
        <w:rPr>
          <w:lang w:val="en-US"/>
        </w:rPr>
        <w:t>;</w:t>
      </w:r>
    </w:p>
    <w:p w14:paraId="29588D5B" w14:textId="77777777" w:rsidR="008435CE" w:rsidRDefault="00586413" w:rsidP="008435CE">
      <w:pPr>
        <w:pStyle w:val="3413"/>
      </w:pPr>
      <w:r>
        <w:t xml:space="preserve">Время ожидания ответа: </w:t>
      </w:r>
    </w:p>
    <w:p w14:paraId="4533A6C3" w14:textId="77777777" w:rsidR="00586413" w:rsidRDefault="00586413" w:rsidP="008435CE">
      <w:pPr>
        <w:pStyle w:val="3423"/>
      </w:pPr>
      <w:r>
        <w:t>30 секунд</w:t>
      </w:r>
      <w:r w:rsidR="008435CE">
        <w:rPr>
          <w:lang w:val="en-US"/>
        </w:rPr>
        <w:t>;</w:t>
      </w:r>
    </w:p>
    <w:p w14:paraId="69916459" w14:textId="77777777" w:rsidR="00586413" w:rsidRDefault="008435CE" w:rsidP="008435CE">
      <w:pPr>
        <w:pStyle w:val="4"/>
        <w:ind w:left="993" w:firstLine="0"/>
      </w:pPr>
      <w:r>
        <w:t>Требования к безопасности.</w:t>
      </w:r>
    </w:p>
    <w:p w14:paraId="09C39E8D" w14:textId="77777777" w:rsidR="00586413" w:rsidRDefault="008435CE" w:rsidP="008435CE">
      <w:pPr>
        <w:pStyle w:val="3413"/>
      </w:pPr>
      <w:r>
        <w:t>антивирусная защита всех узлов сети</w:t>
      </w:r>
      <w:r w:rsidRPr="008435CE">
        <w:t>;</w:t>
      </w:r>
    </w:p>
    <w:p w14:paraId="30A63023" w14:textId="77777777" w:rsidR="00586413" w:rsidRDefault="008435CE" w:rsidP="008435CE">
      <w:pPr>
        <w:pStyle w:val="3413"/>
      </w:pPr>
      <w:r>
        <w:t>регулярное обновление прошивок оборудования</w:t>
      </w:r>
      <w:r>
        <w:rPr>
          <w:lang w:val="en-US"/>
        </w:rPr>
        <w:t>;</w:t>
      </w:r>
    </w:p>
    <w:p w14:paraId="729168EE" w14:textId="77777777" w:rsidR="00586413" w:rsidRDefault="008435CE" w:rsidP="008435CE">
      <w:pPr>
        <w:pStyle w:val="3413"/>
      </w:pPr>
      <w:r>
        <w:t>настройка правил межсетевого экрана</w:t>
      </w:r>
      <w:r>
        <w:rPr>
          <w:lang w:val="en-US"/>
        </w:rPr>
        <w:t>;</w:t>
      </w:r>
    </w:p>
    <w:p w14:paraId="4F7377D5" w14:textId="77777777" w:rsidR="00586413" w:rsidRDefault="008435CE" w:rsidP="008435CE">
      <w:pPr>
        <w:pStyle w:val="3413"/>
      </w:pPr>
      <w:r>
        <w:t>контроль целостности передаваемых данных</w:t>
      </w:r>
      <w:r>
        <w:rPr>
          <w:lang w:val="en-US"/>
        </w:rPr>
        <w:t>;</w:t>
      </w:r>
    </w:p>
    <w:p w14:paraId="1BC90C82" w14:textId="77777777" w:rsidR="00586413" w:rsidRDefault="008435CE" w:rsidP="008435CE">
      <w:pPr>
        <w:pStyle w:val="3413"/>
      </w:pPr>
      <w:r>
        <w:t>журналирование всех подключений</w:t>
      </w:r>
      <w:r>
        <w:rPr>
          <w:lang w:val="en-US"/>
        </w:rPr>
        <w:t>.</w:t>
      </w:r>
    </w:p>
    <w:p w14:paraId="0AF1A0CF" w14:textId="77777777" w:rsidR="00586413" w:rsidRDefault="008435CE" w:rsidP="008435CE">
      <w:pPr>
        <w:pStyle w:val="4"/>
        <w:ind w:left="284"/>
      </w:pPr>
      <w:r>
        <w:t>Резервирование.</w:t>
      </w:r>
    </w:p>
    <w:p w14:paraId="72B2E6E9" w14:textId="77777777" w:rsidR="00586413" w:rsidRDefault="008435CE" w:rsidP="008435CE">
      <w:pPr>
        <w:pStyle w:val="3413"/>
      </w:pPr>
      <w:r>
        <w:t>дублирование основных каналов связи</w:t>
      </w:r>
      <w:r>
        <w:rPr>
          <w:lang w:val="en-US"/>
        </w:rPr>
        <w:t>;</w:t>
      </w:r>
    </w:p>
    <w:p w14:paraId="54515DF2" w14:textId="77777777" w:rsidR="00586413" w:rsidRDefault="008435CE" w:rsidP="008435CE">
      <w:pPr>
        <w:pStyle w:val="3413"/>
      </w:pPr>
      <w:r>
        <w:t xml:space="preserve">резервные </w:t>
      </w:r>
      <w:proofErr w:type="spellStart"/>
      <w:r>
        <w:t>dns</w:t>
      </w:r>
      <w:proofErr w:type="spellEnd"/>
      <w:r>
        <w:t>-серверы</w:t>
      </w:r>
      <w:r>
        <w:rPr>
          <w:lang w:val="en-US"/>
        </w:rPr>
        <w:t>;</w:t>
      </w:r>
    </w:p>
    <w:p w14:paraId="508DFCEE" w14:textId="77777777" w:rsidR="00586413" w:rsidRDefault="008435CE" w:rsidP="008435CE">
      <w:pPr>
        <w:pStyle w:val="3413"/>
      </w:pPr>
      <w:r>
        <w:t>альтернативные маршруты передачи данных</w:t>
      </w:r>
      <w:r>
        <w:rPr>
          <w:lang w:val="en-US"/>
        </w:rPr>
        <w:t>;</w:t>
      </w:r>
    </w:p>
    <w:p w14:paraId="722D2580" w14:textId="77777777" w:rsidR="00586413" w:rsidRDefault="008435CE" w:rsidP="008435CE">
      <w:pPr>
        <w:pStyle w:val="3413"/>
      </w:pPr>
      <w:r>
        <w:t>резервные источники питания для сетевого оборудования</w:t>
      </w:r>
      <w:r w:rsidRPr="008435CE">
        <w:t>.</w:t>
      </w:r>
    </w:p>
    <w:p w14:paraId="4904A70C" w14:textId="77777777" w:rsidR="00586413" w:rsidRDefault="008435CE" w:rsidP="008435CE">
      <w:pPr>
        <w:pStyle w:val="4"/>
        <w:ind w:left="284"/>
      </w:pPr>
      <w:r>
        <w:t>Мониторинг.</w:t>
      </w:r>
    </w:p>
    <w:p w14:paraId="52894176" w14:textId="77777777" w:rsidR="00586413" w:rsidRDefault="008435CE" w:rsidP="008435CE">
      <w:pPr>
        <w:pStyle w:val="3413"/>
      </w:pPr>
      <w:r>
        <w:t>круглосуточный контроль доступности сервисов</w:t>
      </w:r>
      <w:r>
        <w:rPr>
          <w:lang w:val="en-US"/>
        </w:rPr>
        <w:t>;</w:t>
      </w:r>
    </w:p>
    <w:p w14:paraId="76A13E5B" w14:textId="77777777" w:rsidR="00586413" w:rsidRDefault="008435CE" w:rsidP="008435CE">
      <w:pPr>
        <w:pStyle w:val="3413"/>
      </w:pPr>
      <w:r>
        <w:t>отслеживание загрузки каналов связи</w:t>
      </w:r>
      <w:r>
        <w:rPr>
          <w:lang w:val="en-US"/>
        </w:rPr>
        <w:t>;</w:t>
      </w:r>
    </w:p>
    <w:p w14:paraId="22E217E1" w14:textId="77777777" w:rsidR="00586413" w:rsidRDefault="008435CE" w:rsidP="008435CE">
      <w:pPr>
        <w:pStyle w:val="3413"/>
      </w:pPr>
      <w:r>
        <w:t>мониторинг состояния сетевого оборудования</w:t>
      </w:r>
      <w:r>
        <w:rPr>
          <w:lang w:val="en-US"/>
        </w:rPr>
        <w:t>;</w:t>
      </w:r>
    </w:p>
    <w:p w14:paraId="56BADF17" w14:textId="77777777" w:rsidR="00350B99" w:rsidRDefault="008435CE" w:rsidP="008435CE">
      <w:pPr>
        <w:pStyle w:val="3413"/>
      </w:pPr>
      <w:r>
        <w:t>система оповещения об инцидентах</w:t>
      </w:r>
      <w:bookmarkEnd w:id="28"/>
      <w:bookmarkEnd w:id="29"/>
      <w:r>
        <w:rPr>
          <w:lang w:val="en-US"/>
        </w:rPr>
        <w:t>.</w:t>
      </w:r>
    </w:p>
    <w:p w14:paraId="5A0D52B7" w14:textId="77777777" w:rsidR="00467C7E" w:rsidRDefault="00467C7E" w:rsidP="00467C7E">
      <w:pPr>
        <w:pStyle w:val="2"/>
      </w:pPr>
      <w:bookmarkStart w:id="30" w:name="_Toc398630144"/>
      <w:bookmarkStart w:id="31" w:name="_Toc403479658"/>
      <w:bookmarkStart w:id="32" w:name="_Toc191468674"/>
      <w:r>
        <w:t>П</w:t>
      </w:r>
      <w:r w:rsidRPr="00467C7E">
        <w:t>еречень технических и программных средст</w:t>
      </w:r>
      <w:r>
        <w:t>в</w:t>
      </w:r>
      <w:bookmarkEnd w:id="30"/>
      <w:bookmarkEnd w:id="31"/>
      <w:bookmarkEnd w:id="32"/>
    </w:p>
    <w:p w14:paraId="4C2B1CC2" w14:textId="77777777" w:rsidR="00951171" w:rsidRDefault="008435CE" w:rsidP="00951171">
      <w:pPr>
        <w:pStyle w:val="3413"/>
      </w:pPr>
      <w:r>
        <w:t>с</w:t>
      </w:r>
      <w:r w:rsidR="007500C1">
        <w:t xml:space="preserve">ерверное оборудование: </w:t>
      </w:r>
    </w:p>
    <w:p w14:paraId="2CFB15FF" w14:textId="77777777" w:rsidR="00951171" w:rsidRPr="00951171" w:rsidRDefault="00951171" w:rsidP="00951171">
      <w:pPr>
        <w:pStyle w:val="3423"/>
      </w:pPr>
      <w:r>
        <w:t>сервера баз данных</w:t>
      </w:r>
      <w:r>
        <w:rPr>
          <w:lang w:val="en-US"/>
        </w:rPr>
        <w:t>;</w:t>
      </w:r>
    </w:p>
    <w:p w14:paraId="3787911C" w14:textId="77777777" w:rsidR="007500C1" w:rsidRDefault="007500C1" w:rsidP="00951171">
      <w:pPr>
        <w:pStyle w:val="3423"/>
      </w:pPr>
      <w:r>
        <w:t>веб-сервера.</w:t>
      </w:r>
    </w:p>
    <w:p w14:paraId="66D69EDC" w14:textId="77777777" w:rsidR="007500C1" w:rsidRDefault="00951171" w:rsidP="00951171">
      <w:pPr>
        <w:pStyle w:val="3413"/>
      </w:pPr>
      <w:r>
        <w:t>рабочие станции пользователей</w:t>
      </w:r>
      <w:r>
        <w:rPr>
          <w:lang w:val="en-US"/>
        </w:rPr>
        <w:t>;</w:t>
      </w:r>
    </w:p>
    <w:p w14:paraId="529946E5" w14:textId="77777777" w:rsidR="007500C1" w:rsidRDefault="00951171" w:rsidP="00951171">
      <w:pPr>
        <w:pStyle w:val="3413"/>
      </w:pPr>
      <w:r>
        <w:t>с</w:t>
      </w:r>
      <w:r w:rsidR="007500C1">
        <w:t>етевое оборудование (маршрутизаторы, ко</w:t>
      </w:r>
      <w:r>
        <w:t xml:space="preserve">ммутаторы, точки доступа </w:t>
      </w:r>
      <w:proofErr w:type="spellStart"/>
      <w:r>
        <w:t>Wi</w:t>
      </w:r>
      <w:proofErr w:type="spellEnd"/>
      <w:r>
        <w:t>-Fi)</w:t>
      </w:r>
      <w:r w:rsidRPr="00951171">
        <w:t>;</w:t>
      </w:r>
    </w:p>
    <w:p w14:paraId="5D41AB63" w14:textId="77777777" w:rsidR="00E2455D" w:rsidRDefault="00951171" w:rsidP="00951171">
      <w:pPr>
        <w:pStyle w:val="3413"/>
      </w:pPr>
      <w:r>
        <w:t>п</w:t>
      </w:r>
      <w:r w:rsidR="007500C1">
        <w:t xml:space="preserve">рограммное обеспечение: </w:t>
      </w:r>
    </w:p>
    <w:p w14:paraId="3B58D9E5" w14:textId="77777777" w:rsidR="00E2455D" w:rsidRPr="00E2455D" w:rsidRDefault="00E2455D" w:rsidP="00E2455D">
      <w:pPr>
        <w:pStyle w:val="3423"/>
      </w:pPr>
      <w:r>
        <w:t>1</w:t>
      </w:r>
      <w:proofErr w:type="gramStart"/>
      <w:r>
        <w:t>С:УАТ</w:t>
      </w:r>
      <w:proofErr w:type="gramEnd"/>
      <w:r>
        <w:rPr>
          <w:lang w:val="en-US"/>
        </w:rPr>
        <w:t>;</w:t>
      </w:r>
    </w:p>
    <w:p w14:paraId="5AABF35E" w14:textId="77777777" w:rsidR="00E2455D" w:rsidRDefault="007500C1" w:rsidP="00E2455D">
      <w:pPr>
        <w:pStyle w:val="3423"/>
      </w:pPr>
      <w:r>
        <w:t xml:space="preserve">системы </w:t>
      </w:r>
      <w:r w:rsidR="00E2455D">
        <w:t>управления базами данных (СУБД);</w:t>
      </w:r>
    </w:p>
    <w:p w14:paraId="11A43A70" w14:textId="77777777" w:rsidR="00E2455D" w:rsidRDefault="00E2455D" w:rsidP="00E2455D">
      <w:pPr>
        <w:pStyle w:val="3423"/>
      </w:pPr>
      <w:r>
        <w:t>операционные системы;</w:t>
      </w:r>
    </w:p>
    <w:p w14:paraId="646293A2" w14:textId="77777777" w:rsidR="007500C1" w:rsidRDefault="007500C1" w:rsidP="00E2455D">
      <w:pPr>
        <w:pStyle w:val="3423"/>
      </w:pPr>
      <w:r>
        <w:t>средства резервного копирования.</w:t>
      </w:r>
    </w:p>
    <w:p w14:paraId="34C6897D" w14:textId="77777777" w:rsidR="007500C1" w:rsidRPr="007500C1" w:rsidRDefault="007500C1" w:rsidP="007500C1">
      <w:pPr>
        <w:pStyle w:val="34b"/>
        <w:rPr>
          <w:lang w:eastAsia="ru-RU"/>
        </w:rPr>
      </w:pPr>
    </w:p>
    <w:p w14:paraId="3F955FDF" w14:textId="77777777" w:rsidR="00471D5C" w:rsidRDefault="00471D5C" w:rsidP="00471D5C">
      <w:pPr>
        <w:pStyle w:val="34a0"/>
      </w:pPr>
      <w:r w:rsidRPr="00467C7E">
        <w:t xml:space="preserve">В </w:t>
      </w:r>
      <w:r>
        <w:t xml:space="preserve">данном </w:t>
      </w:r>
      <w:r w:rsidRPr="00467C7E">
        <w:t xml:space="preserve">разделе </w:t>
      </w:r>
      <w:r w:rsidR="00C55B16">
        <w:t>приводят</w:t>
      </w:r>
      <w:r>
        <w:t xml:space="preserve"> п</w:t>
      </w:r>
      <w:r w:rsidRPr="00467C7E">
        <w:t>еречень технических и программных средст</w:t>
      </w:r>
      <w:r>
        <w:t>в, в том числе носителей данных</w:t>
      </w:r>
      <w:r w:rsidRPr="00467C7E">
        <w:t>.</w:t>
      </w:r>
    </w:p>
    <w:p w14:paraId="608BB139" w14:textId="77777777" w:rsidR="00941388" w:rsidRDefault="00941388" w:rsidP="005809D8">
      <w:pPr>
        <w:pStyle w:val="3413"/>
        <w:numPr>
          <w:ilvl w:val="0"/>
          <w:numId w:val="0"/>
        </w:numPr>
      </w:pPr>
    </w:p>
    <w:p w14:paraId="6A1AAEEC" w14:textId="77777777" w:rsidR="00715FA1" w:rsidRPr="00715FA1" w:rsidRDefault="00715FA1" w:rsidP="00715FA1">
      <w:pPr>
        <w:pStyle w:val="34fffa"/>
      </w:pPr>
    </w:p>
    <w:p w14:paraId="1CB57E0F" w14:textId="77777777" w:rsidR="00350B99" w:rsidRDefault="00350B99" w:rsidP="00350B99">
      <w:pPr>
        <w:pStyle w:val="1"/>
      </w:pPr>
      <w:bookmarkStart w:id="33" w:name="_Toc398630146"/>
      <w:bookmarkStart w:id="34" w:name="_Toc403479660"/>
      <w:bookmarkStart w:id="35" w:name="_Toc191468676"/>
      <w:r>
        <w:rPr>
          <w:lang w:val="ru-RU"/>
        </w:rPr>
        <w:t>Свидетельство о приемке</w:t>
      </w:r>
      <w:bookmarkEnd w:id="33"/>
      <w:bookmarkEnd w:id="34"/>
      <w:bookmarkEnd w:id="35"/>
    </w:p>
    <w:p w14:paraId="79B1D59F" w14:textId="77777777" w:rsidR="00467C7E" w:rsidRDefault="00467C7E" w:rsidP="008435CE">
      <w:pPr>
        <w:pStyle w:val="2"/>
      </w:pPr>
      <w:bookmarkStart w:id="36" w:name="_Toc398630147"/>
      <w:bookmarkStart w:id="37" w:name="_Toc403479661"/>
      <w:bookmarkStart w:id="38" w:name="_Toc191468677"/>
      <w:r>
        <w:t>Д</w:t>
      </w:r>
      <w:r w:rsidRPr="00467C7E">
        <w:t>аты подписания актов о приемке АС и ее частей в</w:t>
      </w:r>
      <w:r w:rsidR="00B602CF">
        <w:rPr>
          <w:lang w:val="en-US"/>
        </w:rPr>
        <w:t> </w:t>
      </w:r>
      <w:r w:rsidRPr="00467C7E">
        <w:t>промышл</w:t>
      </w:r>
      <w:r>
        <w:t>енную эксплуатацию</w:t>
      </w:r>
      <w:bookmarkEnd w:id="36"/>
      <w:bookmarkEnd w:id="37"/>
      <w:r w:rsidR="00941388">
        <w:t>.</w:t>
      </w:r>
      <w:bookmarkEnd w:id="38"/>
    </w:p>
    <w:p w14:paraId="365D1C3D" w14:textId="77777777" w:rsidR="00715FA1" w:rsidRDefault="0025607B" w:rsidP="0043645B">
      <w:pPr>
        <w:pStyle w:val="3413"/>
      </w:pPr>
      <w:r>
        <w:t>Учет рабочего времени: 08.12.2021</w:t>
      </w:r>
    </w:p>
    <w:p w14:paraId="2D112428" w14:textId="77777777" w:rsidR="0025607B" w:rsidRDefault="0025607B" w:rsidP="0043645B">
      <w:pPr>
        <w:pStyle w:val="3413"/>
      </w:pPr>
      <w:r>
        <w:t>Учет ремонтных листов: 15.12.2021</w:t>
      </w:r>
    </w:p>
    <w:p w14:paraId="05A4DDC3" w14:textId="77777777" w:rsidR="0025607B" w:rsidRDefault="0025607B" w:rsidP="0043645B">
      <w:pPr>
        <w:pStyle w:val="3413"/>
      </w:pPr>
      <w:r>
        <w:t>Учет путевых листов:25.12.2021</w:t>
      </w:r>
    </w:p>
    <w:p w14:paraId="20DC4368" w14:textId="77777777" w:rsidR="0025607B" w:rsidRDefault="0025607B" w:rsidP="0043645B">
      <w:pPr>
        <w:pStyle w:val="3413"/>
      </w:pPr>
      <w:r>
        <w:t>Учет штрафов: 20.01.2022.</w:t>
      </w:r>
    </w:p>
    <w:p w14:paraId="3D129DC9" w14:textId="77777777" w:rsidR="0025607B" w:rsidRDefault="0025607B" w:rsidP="0043645B">
      <w:pPr>
        <w:pStyle w:val="3413"/>
      </w:pPr>
      <w:r>
        <w:t>Учет ДТП: 31.01.2022.</w:t>
      </w:r>
    </w:p>
    <w:p w14:paraId="0E3BF9EB" w14:textId="77777777" w:rsidR="0025607B" w:rsidRPr="00715FA1" w:rsidRDefault="0025607B" w:rsidP="0043645B">
      <w:pPr>
        <w:pStyle w:val="3413"/>
      </w:pPr>
      <w:r>
        <w:t>Складской учёт: 23.02.2022.</w:t>
      </w:r>
    </w:p>
    <w:p w14:paraId="2DEF744E" w14:textId="77777777" w:rsidR="00350B99" w:rsidRDefault="00350B99" w:rsidP="00350B99">
      <w:pPr>
        <w:pStyle w:val="1"/>
        <w:rPr>
          <w:lang w:val="ru-RU"/>
        </w:rPr>
      </w:pPr>
      <w:bookmarkStart w:id="39" w:name="_Toc398630149"/>
      <w:bookmarkStart w:id="40" w:name="_Toc403479663"/>
      <w:bookmarkStart w:id="41" w:name="_Toc191468678"/>
      <w:r>
        <w:rPr>
          <w:lang w:val="ru-RU"/>
        </w:rPr>
        <w:t>Гаранти</w:t>
      </w:r>
      <w:r w:rsidR="00D43F8F">
        <w:rPr>
          <w:lang w:val="ru-RU"/>
        </w:rPr>
        <w:t>йные обязательства</w:t>
      </w:r>
      <w:bookmarkEnd w:id="39"/>
      <w:bookmarkEnd w:id="40"/>
      <w:r w:rsidR="006771D3">
        <w:rPr>
          <w:lang w:val="ru-RU"/>
        </w:rPr>
        <w:t>.</w:t>
      </w:r>
      <w:bookmarkEnd w:id="41"/>
    </w:p>
    <w:p w14:paraId="564D9632" w14:textId="77777777" w:rsidR="00D43F8F" w:rsidRDefault="00241C49" w:rsidP="00241C49">
      <w:pPr>
        <w:pStyle w:val="2"/>
      </w:pPr>
      <w:bookmarkStart w:id="42" w:name="_Toc191468679"/>
      <w:r w:rsidRPr="00241C49">
        <w:t>Общие положения</w:t>
      </w:r>
      <w:r w:rsidR="006771D3">
        <w:t>.</w:t>
      </w:r>
      <w:bookmarkEnd w:id="42"/>
    </w:p>
    <w:p w14:paraId="7987EF67" w14:textId="77777777" w:rsidR="00715FA1" w:rsidRDefault="00241C49" w:rsidP="00715FA1">
      <w:pPr>
        <w:pStyle w:val="34b"/>
      </w:pPr>
      <w:r w:rsidRPr="00241C49">
        <w:t>Разработчик гарантирует соответствие автоматизированной системы (АС) требованиям технической документации при соблюдении условий эксплуатации, транспортирования и хранения</w:t>
      </w:r>
      <w:r>
        <w:t>.</w:t>
      </w:r>
    </w:p>
    <w:p w14:paraId="6EF82A31" w14:textId="77777777" w:rsidR="00241C49" w:rsidRDefault="006771D3" w:rsidP="00241C49">
      <w:pPr>
        <w:pStyle w:val="2"/>
      </w:pPr>
      <w:bookmarkStart w:id="43" w:name="_Toc191468680"/>
      <w:r>
        <w:t>Гарантийные</w:t>
      </w:r>
      <w:r w:rsidR="00241C49" w:rsidRPr="00241C49">
        <w:t xml:space="preserve"> срок</w:t>
      </w:r>
      <w:r>
        <w:t>и.</w:t>
      </w:r>
      <w:bookmarkEnd w:id="43"/>
    </w:p>
    <w:p w14:paraId="417789AB" w14:textId="77777777" w:rsidR="00241C49" w:rsidRDefault="00EF5E76" w:rsidP="00241C49">
      <w:pPr>
        <w:pStyle w:val="34b"/>
        <w:rPr>
          <w:lang w:eastAsia="ru-RU"/>
        </w:rPr>
      </w:pPr>
      <w:r>
        <w:rPr>
          <w:lang w:eastAsia="ru-RU"/>
        </w:rPr>
        <w:t xml:space="preserve">Полный перечень компонентов системы и сроков на них приведен </w:t>
      </w:r>
      <w:proofErr w:type="gramStart"/>
      <w:r>
        <w:rPr>
          <w:lang w:eastAsia="ru-RU"/>
        </w:rPr>
        <w:t>ниже(</w:t>
      </w:r>
      <w:proofErr w:type="gramEnd"/>
      <w:r>
        <w:rPr>
          <w:lang w:eastAsia="ru-RU"/>
        </w:rPr>
        <w:t xml:space="preserve">Таблица 1) </w:t>
      </w:r>
      <w:r w:rsidR="006771D3" w:rsidRPr="006771D3">
        <w:rPr>
          <w:lang w:eastAsia="ru-RU"/>
        </w:rPr>
        <w:t>:</w:t>
      </w:r>
    </w:p>
    <w:p w14:paraId="21E9464E" w14:textId="77777777" w:rsidR="00241C49" w:rsidRDefault="00241C49" w:rsidP="00241C49">
      <w:pPr>
        <w:pStyle w:val="ad"/>
        <w:keepNext/>
      </w:pPr>
      <w:r>
        <w:t xml:space="preserve">Таблица </w:t>
      </w:r>
      <w:r w:rsidR="0076045F">
        <w:fldChar w:fldCharType="begin"/>
      </w:r>
      <w:r w:rsidR="0076045F">
        <w:instrText xml:space="preserve"> SEQ Таблица \* ARABIC </w:instrText>
      </w:r>
      <w:r w:rsidR="0076045F">
        <w:fldChar w:fldCharType="separate"/>
      </w:r>
      <w:r w:rsidR="005E29C7">
        <w:rPr>
          <w:noProof/>
        </w:rPr>
        <w:t>1</w:t>
      </w:r>
      <w:r w:rsidR="0076045F">
        <w:rPr>
          <w:noProof/>
        </w:rPr>
        <w:fldChar w:fldCharType="end"/>
      </w:r>
      <w:r>
        <w:t xml:space="preserve"> - </w:t>
      </w:r>
      <w:r w:rsidRPr="00692F12">
        <w:t>Га</w:t>
      </w:r>
      <w:r w:rsidR="006771D3">
        <w:t>рантийные сроки на компоненты Системы</w:t>
      </w:r>
      <w:r>
        <w:t>.</w:t>
      </w:r>
    </w:p>
    <w:tbl>
      <w:tblPr>
        <w:tblStyle w:val="af9"/>
        <w:tblW w:w="0" w:type="auto"/>
        <w:tblInd w:w="812" w:type="dxa"/>
        <w:tblLook w:val="04A0" w:firstRow="1" w:lastRow="0" w:firstColumn="1" w:lastColumn="0" w:noHBand="0" w:noVBand="1"/>
      </w:tblPr>
      <w:tblGrid>
        <w:gridCol w:w="2477"/>
        <w:gridCol w:w="2478"/>
      </w:tblGrid>
      <w:tr w:rsidR="00241C49" w14:paraId="68E45A46" w14:textId="77777777" w:rsidTr="00241C49">
        <w:tc>
          <w:tcPr>
            <w:tcW w:w="2477" w:type="dxa"/>
          </w:tcPr>
          <w:p w14:paraId="0D3AE85E" w14:textId="77777777" w:rsidR="00241C49" w:rsidRDefault="00241C49" w:rsidP="00241C49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Компонент</w:t>
            </w:r>
          </w:p>
        </w:tc>
        <w:tc>
          <w:tcPr>
            <w:tcW w:w="2478" w:type="dxa"/>
          </w:tcPr>
          <w:p w14:paraId="27F1234F" w14:textId="77777777" w:rsidR="00241C49" w:rsidRDefault="00241C49" w:rsidP="00241C49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Гарантийный срок</w:t>
            </w:r>
          </w:p>
        </w:tc>
      </w:tr>
      <w:tr w:rsidR="00241C49" w14:paraId="5A819D68" w14:textId="77777777" w:rsidTr="00241C49">
        <w:tc>
          <w:tcPr>
            <w:tcW w:w="2477" w:type="dxa"/>
          </w:tcPr>
          <w:p w14:paraId="1B6821B3" w14:textId="77777777" w:rsid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Программное обеспечение УАТ</w:t>
            </w:r>
            <w:r>
              <w:rPr>
                <w:lang w:eastAsia="ru-RU"/>
              </w:rPr>
              <w:t>.</w:t>
            </w:r>
          </w:p>
        </w:tc>
        <w:tc>
          <w:tcPr>
            <w:tcW w:w="2478" w:type="dxa"/>
          </w:tcPr>
          <w:p w14:paraId="04E18395" w14:textId="77777777" w:rsidR="00241C49" w:rsidRDefault="00241C49" w:rsidP="00241C49">
            <w:pPr>
              <w:pStyle w:val="34b"/>
              <w:ind w:firstLine="0"/>
              <w:rPr>
                <w:lang w:eastAsia="ru-RU"/>
              </w:rPr>
            </w:pPr>
            <w:r w:rsidRPr="00241C49">
              <w:rPr>
                <w:lang w:eastAsia="ru-RU"/>
              </w:rPr>
              <w:t>12 месяцев</w:t>
            </w:r>
            <w:r>
              <w:rPr>
                <w:lang w:eastAsia="ru-RU"/>
              </w:rPr>
              <w:t>.</w:t>
            </w:r>
          </w:p>
        </w:tc>
      </w:tr>
      <w:tr w:rsidR="00241C49" w14:paraId="279A6963" w14:textId="77777777" w:rsidTr="00241C49">
        <w:tc>
          <w:tcPr>
            <w:tcW w:w="2477" w:type="dxa"/>
          </w:tcPr>
          <w:p w14:paraId="3980740D" w14:textId="77777777" w:rsidR="00241C49" w:rsidRPr="00241C49" w:rsidRDefault="006771D3" w:rsidP="00241C49">
            <w:pPr>
              <w:pStyle w:val="34b"/>
              <w:ind w:firstLine="0"/>
              <w:rPr>
                <w:szCs w:val="24"/>
                <w:lang w:eastAsia="ru-RU"/>
              </w:rPr>
            </w:pPr>
            <w:r w:rsidRPr="006771D3">
              <w:rPr>
                <w:color w:val="171717"/>
                <w:szCs w:val="24"/>
                <w:shd w:val="clear" w:color="auto" w:fill="FFFFFF"/>
              </w:rPr>
              <w:t>Подсистема учета путевых листов</w:t>
            </w:r>
            <w:r>
              <w:rPr>
                <w:color w:val="171717"/>
                <w:szCs w:val="24"/>
                <w:shd w:val="clear" w:color="auto" w:fill="FFFFFF"/>
              </w:rPr>
              <w:t>.</w:t>
            </w:r>
          </w:p>
        </w:tc>
        <w:tc>
          <w:tcPr>
            <w:tcW w:w="2478" w:type="dxa"/>
          </w:tcPr>
          <w:p w14:paraId="0FF0E553" w14:textId="77777777" w:rsid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12 месяцев</w:t>
            </w:r>
            <w:r>
              <w:rPr>
                <w:lang w:eastAsia="ru-RU"/>
              </w:rPr>
              <w:t>.</w:t>
            </w:r>
          </w:p>
        </w:tc>
      </w:tr>
      <w:tr w:rsidR="00241C49" w14:paraId="0C9472EA" w14:textId="77777777" w:rsidTr="00241C49">
        <w:tc>
          <w:tcPr>
            <w:tcW w:w="2477" w:type="dxa"/>
          </w:tcPr>
          <w:p w14:paraId="69C9B256" w14:textId="77777777" w:rsid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Подсистема учета ремонтных листов</w:t>
            </w:r>
            <w:r>
              <w:rPr>
                <w:lang w:eastAsia="ru-RU"/>
              </w:rPr>
              <w:t>.</w:t>
            </w:r>
          </w:p>
        </w:tc>
        <w:tc>
          <w:tcPr>
            <w:tcW w:w="2478" w:type="dxa"/>
          </w:tcPr>
          <w:p w14:paraId="79CB6FFF" w14:textId="77777777" w:rsidR="00241C49" w:rsidRDefault="00241C49" w:rsidP="00241C49">
            <w:pPr>
              <w:pStyle w:val="34b"/>
              <w:ind w:firstLine="0"/>
              <w:rPr>
                <w:lang w:eastAsia="ru-RU"/>
              </w:rPr>
            </w:pPr>
            <w:r w:rsidRPr="00241C49">
              <w:rPr>
                <w:lang w:eastAsia="ru-RU"/>
              </w:rPr>
              <w:t>12 месяцев</w:t>
            </w:r>
            <w:r>
              <w:rPr>
                <w:lang w:eastAsia="ru-RU"/>
              </w:rPr>
              <w:t>.</w:t>
            </w:r>
          </w:p>
        </w:tc>
      </w:tr>
      <w:tr w:rsidR="00241C49" w14:paraId="4E0770A5" w14:textId="77777777" w:rsidTr="00241C49">
        <w:tc>
          <w:tcPr>
            <w:tcW w:w="2477" w:type="dxa"/>
          </w:tcPr>
          <w:p w14:paraId="3609366D" w14:textId="77777777" w:rsidR="00241C49" w:rsidRDefault="006771D3" w:rsidP="006771D3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Подсистема учета ДТП.</w:t>
            </w:r>
          </w:p>
        </w:tc>
        <w:tc>
          <w:tcPr>
            <w:tcW w:w="2478" w:type="dxa"/>
          </w:tcPr>
          <w:p w14:paraId="1A79CF03" w14:textId="77777777" w:rsid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12 месяцев</w:t>
            </w:r>
            <w:r>
              <w:rPr>
                <w:lang w:eastAsia="ru-RU"/>
              </w:rPr>
              <w:t>.</w:t>
            </w:r>
          </w:p>
        </w:tc>
      </w:tr>
      <w:tr w:rsidR="006771D3" w14:paraId="309EC1E3" w14:textId="77777777" w:rsidTr="00241C49">
        <w:tc>
          <w:tcPr>
            <w:tcW w:w="2477" w:type="dxa"/>
          </w:tcPr>
          <w:p w14:paraId="0E793985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Подсистема учета штрафов.</w:t>
            </w:r>
          </w:p>
        </w:tc>
        <w:tc>
          <w:tcPr>
            <w:tcW w:w="2478" w:type="dxa"/>
          </w:tcPr>
          <w:p w14:paraId="5BA0530B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12 месяцев</w:t>
            </w:r>
            <w:r>
              <w:rPr>
                <w:lang w:eastAsia="ru-RU"/>
              </w:rPr>
              <w:t>.</w:t>
            </w:r>
          </w:p>
        </w:tc>
      </w:tr>
      <w:tr w:rsidR="006771D3" w14:paraId="6C9CC6FA" w14:textId="77777777" w:rsidTr="00241C49">
        <w:tc>
          <w:tcPr>
            <w:tcW w:w="2477" w:type="dxa"/>
          </w:tcPr>
          <w:p w14:paraId="5580E2BA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Подсистема складского учета</w:t>
            </w:r>
            <w:r>
              <w:rPr>
                <w:lang w:eastAsia="ru-RU"/>
              </w:rPr>
              <w:t>.</w:t>
            </w:r>
          </w:p>
        </w:tc>
        <w:tc>
          <w:tcPr>
            <w:tcW w:w="2478" w:type="dxa"/>
          </w:tcPr>
          <w:p w14:paraId="4C86DB6D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12 месяцев</w:t>
            </w:r>
            <w:r>
              <w:rPr>
                <w:lang w:eastAsia="ru-RU"/>
              </w:rPr>
              <w:t>.</w:t>
            </w:r>
          </w:p>
        </w:tc>
      </w:tr>
      <w:tr w:rsidR="006771D3" w14:paraId="18502AE8" w14:textId="77777777" w:rsidTr="00241C49">
        <w:tc>
          <w:tcPr>
            <w:tcW w:w="2477" w:type="dxa"/>
          </w:tcPr>
          <w:p w14:paraId="558A519D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Подсистема учета работы водителей</w:t>
            </w:r>
            <w:r>
              <w:rPr>
                <w:lang w:eastAsia="ru-RU"/>
              </w:rPr>
              <w:t>.</w:t>
            </w:r>
          </w:p>
        </w:tc>
        <w:tc>
          <w:tcPr>
            <w:tcW w:w="2478" w:type="dxa"/>
          </w:tcPr>
          <w:p w14:paraId="3669EA59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12 месяцев</w:t>
            </w:r>
            <w:r>
              <w:rPr>
                <w:lang w:eastAsia="ru-RU"/>
              </w:rPr>
              <w:t>.</w:t>
            </w:r>
          </w:p>
        </w:tc>
      </w:tr>
      <w:tr w:rsidR="006771D3" w14:paraId="214A32CB" w14:textId="77777777" w:rsidTr="00241C49">
        <w:tc>
          <w:tcPr>
            <w:tcW w:w="2477" w:type="dxa"/>
          </w:tcPr>
          <w:p w14:paraId="568AC033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Серверное оборудование</w:t>
            </w:r>
            <w:r>
              <w:rPr>
                <w:lang w:eastAsia="ru-RU"/>
              </w:rPr>
              <w:t>.</w:t>
            </w:r>
          </w:p>
        </w:tc>
        <w:tc>
          <w:tcPr>
            <w:tcW w:w="2478" w:type="dxa"/>
          </w:tcPr>
          <w:p w14:paraId="23FC4E07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24 месяца</w:t>
            </w:r>
            <w:r>
              <w:rPr>
                <w:lang w:eastAsia="ru-RU"/>
              </w:rPr>
              <w:t>.</w:t>
            </w:r>
          </w:p>
        </w:tc>
      </w:tr>
      <w:tr w:rsidR="006771D3" w14:paraId="326ADF90" w14:textId="77777777" w:rsidTr="00241C49">
        <w:tc>
          <w:tcPr>
            <w:tcW w:w="2477" w:type="dxa"/>
          </w:tcPr>
          <w:p w14:paraId="368B5DD4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Клиентские рабочие станции</w:t>
            </w:r>
            <w:r>
              <w:rPr>
                <w:lang w:eastAsia="ru-RU"/>
              </w:rPr>
              <w:t>.</w:t>
            </w:r>
          </w:p>
        </w:tc>
        <w:tc>
          <w:tcPr>
            <w:tcW w:w="2478" w:type="dxa"/>
          </w:tcPr>
          <w:p w14:paraId="1B9B5DD1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12 месяцев</w:t>
            </w:r>
            <w:r>
              <w:rPr>
                <w:lang w:eastAsia="ru-RU"/>
              </w:rPr>
              <w:t>.</w:t>
            </w:r>
          </w:p>
        </w:tc>
      </w:tr>
      <w:tr w:rsidR="006771D3" w14:paraId="29AC7A0C" w14:textId="77777777" w:rsidTr="00241C49">
        <w:tc>
          <w:tcPr>
            <w:tcW w:w="2477" w:type="dxa"/>
          </w:tcPr>
          <w:p w14:paraId="490F5979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Сетевое оборудование</w:t>
            </w:r>
            <w:r>
              <w:rPr>
                <w:lang w:eastAsia="ru-RU"/>
              </w:rPr>
              <w:t>.</w:t>
            </w:r>
          </w:p>
        </w:tc>
        <w:tc>
          <w:tcPr>
            <w:tcW w:w="2478" w:type="dxa"/>
          </w:tcPr>
          <w:p w14:paraId="6CE85FB4" w14:textId="77777777" w:rsidR="006771D3" w:rsidRPr="00241C49" w:rsidRDefault="006771D3" w:rsidP="00241C49">
            <w:pPr>
              <w:pStyle w:val="34b"/>
              <w:ind w:firstLine="0"/>
              <w:rPr>
                <w:lang w:eastAsia="ru-RU"/>
              </w:rPr>
            </w:pPr>
            <w:r w:rsidRPr="006771D3">
              <w:rPr>
                <w:lang w:eastAsia="ru-RU"/>
              </w:rPr>
              <w:t>24 месяца</w:t>
            </w:r>
            <w:r>
              <w:rPr>
                <w:lang w:eastAsia="ru-RU"/>
              </w:rPr>
              <w:t>.</w:t>
            </w:r>
          </w:p>
        </w:tc>
      </w:tr>
    </w:tbl>
    <w:p w14:paraId="58D2E95D" w14:textId="77777777" w:rsidR="00241C49" w:rsidRPr="00241C49" w:rsidRDefault="004E6206" w:rsidP="00241C49">
      <w:pPr>
        <w:pStyle w:val="34b"/>
        <w:rPr>
          <w:lang w:eastAsia="ru-RU"/>
        </w:rPr>
      </w:pPr>
      <w:r>
        <w:rPr>
          <w:lang w:eastAsia="ru-RU"/>
        </w:rPr>
        <w:t>Срок действия документа – 1 год.</w:t>
      </w:r>
    </w:p>
    <w:p w14:paraId="2E4F67CF" w14:textId="77777777" w:rsidR="00715FA1" w:rsidRDefault="00241C49" w:rsidP="00241C49">
      <w:pPr>
        <w:pStyle w:val="2"/>
      </w:pPr>
      <w:bookmarkStart w:id="44" w:name="_Toc191468681"/>
      <w:r w:rsidRPr="00241C49">
        <w:t>Обязательства разработчика</w:t>
      </w:r>
      <w:r>
        <w:t>.</w:t>
      </w:r>
      <w:bookmarkEnd w:id="44"/>
    </w:p>
    <w:p w14:paraId="374E2D91" w14:textId="77777777" w:rsidR="00241C49" w:rsidRDefault="00241C49" w:rsidP="00241C49">
      <w:pPr>
        <w:pStyle w:val="34b"/>
        <w:rPr>
          <w:lang w:eastAsia="ru-RU"/>
        </w:rPr>
      </w:pPr>
      <w:r>
        <w:rPr>
          <w:lang w:eastAsia="ru-RU"/>
        </w:rPr>
        <w:t>В течение гарантийного срока разработчик обязуется:</w:t>
      </w:r>
    </w:p>
    <w:p w14:paraId="4D36E473" w14:textId="77777777" w:rsidR="00241C49" w:rsidRDefault="00241C49" w:rsidP="00241C49">
      <w:pPr>
        <w:pStyle w:val="34b"/>
        <w:rPr>
          <w:lang w:eastAsia="ru-RU"/>
        </w:rPr>
      </w:pPr>
    </w:p>
    <w:p w14:paraId="4DE6E246" w14:textId="77777777" w:rsidR="00241C49" w:rsidRDefault="00241C49" w:rsidP="00241C49">
      <w:pPr>
        <w:pStyle w:val="3413"/>
      </w:pPr>
      <w:r>
        <w:t>устранять выявленные неисправности программного обеспечения;</w:t>
      </w:r>
    </w:p>
    <w:p w14:paraId="2D8370BF" w14:textId="77777777" w:rsidR="00241C49" w:rsidRDefault="00241C49" w:rsidP="00241C49">
      <w:pPr>
        <w:pStyle w:val="3413"/>
      </w:pPr>
      <w:r>
        <w:t>предоставлять обновления и исправления ошибок;</w:t>
      </w:r>
    </w:p>
    <w:p w14:paraId="268916A5" w14:textId="77777777" w:rsidR="00241C49" w:rsidRDefault="00241C49" w:rsidP="00241C49">
      <w:pPr>
        <w:pStyle w:val="3413"/>
      </w:pPr>
      <w:r>
        <w:t>консультировать заказчика по техническим вопросам.</w:t>
      </w:r>
    </w:p>
    <w:p w14:paraId="743687D0" w14:textId="77777777" w:rsidR="00241C49" w:rsidRDefault="00241C49" w:rsidP="00241C49">
      <w:pPr>
        <w:pStyle w:val="3413"/>
        <w:numPr>
          <w:ilvl w:val="0"/>
          <w:numId w:val="0"/>
        </w:numPr>
        <w:ind w:left="1191"/>
      </w:pPr>
      <w:r>
        <w:t>Время реакции на заявку о неисправности не должно превышать:</w:t>
      </w:r>
    </w:p>
    <w:p w14:paraId="6B052887" w14:textId="77777777" w:rsidR="00241C49" w:rsidRDefault="00241C49" w:rsidP="00241C49">
      <w:pPr>
        <w:pStyle w:val="3413"/>
      </w:pPr>
      <w:r>
        <w:t>критическая неисправность: 4 часа</w:t>
      </w:r>
      <w:r>
        <w:rPr>
          <w:lang w:val="en-US"/>
        </w:rPr>
        <w:t>;</w:t>
      </w:r>
    </w:p>
    <w:p w14:paraId="3FF0A786" w14:textId="77777777" w:rsidR="00241C49" w:rsidRDefault="00241C49" w:rsidP="00241C49">
      <w:pPr>
        <w:pStyle w:val="3413"/>
      </w:pPr>
      <w:r>
        <w:t>существенная неисправность: 24 часа</w:t>
      </w:r>
      <w:r>
        <w:rPr>
          <w:lang w:val="en-US"/>
        </w:rPr>
        <w:t>;</w:t>
      </w:r>
    </w:p>
    <w:p w14:paraId="0E57897D" w14:textId="77777777" w:rsidR="00241C49" w:rsidRPr="00241C49" w:rsidRDefault="00241C49" w:rsidP="00241C49">
      <w:pPr>
        <w:pStyle w:val="3413"/>
      </w:pPr>
      <w:r>
        <w:t>незначительная неисправность: 3 рабочих дня</w:t>
      </w:r>
      <w:r>
        <w:rPr>
          <w:lang w:val="en-US"/>
        </w:rPr>
        <w:t>;</w:t>
      </w:r>
    </w:p>
    <w:p w14:paraId="4F4230AA" w14:textId="77777777" w:rsidR="00241C49" w:rsidRDefault="00241C49" w:rsidP="00241C49">
      <w:pPr>
        <w:pStyle w:val="3413"/>
        <w:numPr>
          <w:ilvl w:val="0"/>
          <w:numId w:val="0"/>
        </w:numPr>
        <w:ind w:left="1191" w:hanging="482"/>
        <w:rPr>
          <w:lang w:val="en-US"/>
        </w:rPr>
      </w:pPr>
    </w:p>
    <w:p w14:paraId="3951C2B3" w14:textId="77777777" w:rsidR="00241C49" w:rsidRDefault="00241C49" w:rsidP="00241C49">
      <w:pPr>
        <w:pStyle w:val="2"/>
      </w:pPr>
      <w:bookmarkStart w:id="45" w:name="_Toc191468682"/>
      <w:r w:rsidRPr="00241C49">
        <w:t>Условия аннулирования гарантии</w:t>
      </w:r>
      <w:r w:rsidR="006771D3">
        <w:t>.</w:t>
      </w:r>
      <w:bookmarkEnd w:id="45"/>
    </w:p>
    <w:p w14:paraId="10A717CF" w14:textId="77777777" w:rsidR="00241C49" w:rsidRDefault="00241C49" w:rsidP="00241C49">
      <w:pPr>
        <w:pStyle w:val="34b"/>
        <w:rPr>
          <w:lang w:eastAsia="ru-RU"/>
        </w:rPr>
      </w:pPr>
      <w:r>
        <w:rPr>
          <w:lang w:eastAsia="ru-RU"/>
        </w:rPr>
        <w:t>Гарантийные обязательства аннулируются в случаях:</w:t>
      </w:r>
    </w:p>
    <w:p w14:paraId="75491E50" w14:textId="77777777" w:rsidR="00241C49" w:rsidRDefault="00241C49" w:rsidP="00241C49">
      <w:pPr>
        <w:pStyle w:val="34b"/>
        <w:rPr>
          <w:lang w:eastAsia="ru-RU"/>
        </w:rPr>
      </w:pPr>
    </w:p>
    <w:p w14:paraId="111CD329" w14:textId="77777777" w:rsidR="00241C49" w:rsidRDefault="00241C49" w:rsidP="00241C49">
      <w:pPr>
        <w:pStyle w:val="3413"/>
      </w:pPr>
      <w:r>
        <w:t>самостоятельного внесения изменений в программный код;</w:t>
      </w:r>
    </w:p>
    <w:p w14:paraId="19DD752F" w14:textId="77777777" w:rsidR="00241C49" w:rsidRDefault="00241C49" w:rsidP="00241C49">
      <w:pPr>
        <w:pStyle w:val="3413"/>
      </w:pPr>
      <w:r>
        <w:t>использования нелицензионного программного обеспечения;</w:t>
      </w:r>
    </w:p>
    <w:p w14:paraId="5FE542C5" w14:textId="77777777" w:rsidR="00241C49" w:rsidRDefault="00241C49" w:rsidP="00241C49">
      <w:pPr>
        <w:pStyle w:val="3413"/>
      </w:pPr>
      <w:r>
        <w:t>механического повреждения оборудования;</w:t>
      </w:r>
    </w:p>
    <w:p w14:paraId="793F7055" w14:textId="77777777" w:rsidR="00241C49" w:rsidRDefault="00241C49" w:rsidP="00241C49">
      <w:pPr>
        <w:pStyle w:val="3413"/>
      </w:pPr>
      <w:r>
        <w:t>нарушения правил эксплуатации.</w:t>
      </w:r>
    </w:p>
    <w:p w14:paraId="11C554E2" w14:textId="77777777" w:rsidR="00241C49" w:rsidRDefault="00241C49" w:rsidP="00241C49">
      <w:pPr>
        <w:pStyle w:val="3413"/>
        <w:numPr>
          <w:ilvl w:val="0"/>
          <w:numId w:val="0"/>
        </w:numPr>
        <w:ind w:left="1191"/>
      </w:pPr>
    </w:p>
    <w:p w14:paraId="5A561A12" w14:textId="77777777" w:rsidR="00241C49" w:rsidRDefault="00241C49" w:rsidP="00241C49">
      <w:pPr>
        <w:pStyle w:val="2"/>
      </w:pPr>
      <w:bookmarkStart w:id="46" w:name="_Toc191468683"/>
      <w:r w:rsidRPr="00241C49">
        <w:t>Примечания</w:t>
      </w:r>
      <w:bookmarkEnd w:id="46"/>
    </w:p>
    <w:p w14:paraId="343318AE" w14:textId="77777777" w:rsidR="00241C49" w:rsidRPr="00241C49" w:rsidRDefault="00241C49" w:rsidP="00241C49">
      <w:pPr>
        <w:pStyle w:val="3413"/>
      </w:pPr>
      <w:r>
        <w:t>все работы по гарантийному обслуживанию должны быть документированы</w:t>
      </w:r>
      <w:r w:rsidRPr="00241C49">
        <w:t>;</w:t>
      </w:r>
    </w:p>
    <w:p w14:paraId="27469385" w14:textId="77777777" w:rsidR="00241C49" w:rsidRPr="00241C49" w:rsidRDefault="00241C49" w:rsidP="00241C49">
      <w:pPr>
        <w:pStyle w:val="3413"/>
      </w:pPr>
      <w:r>
        <w:t>гарантийный ремонт производится при предъявлении формуляра изделия</w:t>
      </w:r>
      <w:r w:rsidRPr="00241C49">
        <w:t>;</w:t>
      </w:r>
    </w:p>
    <w:p w14:paraId="599613A8" w14:textId="77777777" w:rsidR="00241C49" w:rsidRDefault="00241C49" w:rsidP="00241C49">
      <w:pPr>
        <w:pStyle w:val="3413"/>
      </w:pPr>
      <w:r>
        <w:t>по истечении гарантийного срока осуществляется послегарантийное обслуживание на условиях договора</w:t>
      </w:r>
      <w:r w:rsidRPr="00241C49">
        <w:t>.</w:t>
      </w:r>
    </w:p>
    <w:p w14:paraId="6D7CF2AA" w14:textId="77777777" w:rsidR="00241C49" w:rsidRPr="00241C49" w:rsidRDefault="00241C49" w:rsidP="00241C49">
      <w:pPr>
        <w:pStyle w:val="3413"/>
        <w:numPr>
          <w:ilvl w:val="0"/>
          <w:numId w:val="0"/>
        </w:numPr>
        <w:ind w:left="1191"/>
      </w:pPr>
    </w:p>
    <w:p w14:paraId="6D764D67" w14:textId="77777777" w:rsidR="00350B99" w:rsidRDefault="00350B99" w:rsidP="00350B99">
      <w:pPr>
        <w:pStyle w:val="1"/>
        <w:rPr>
          <w:lang w:val="ru-RU"/>
        </w:rPr>
      </w:pPr>
      <w:bookmarkStart w:id="47" w:name="_Toc398630152"/>
      <w:bookmarkStart w:id="48" w:name="_Toc403479666"/>
      <w:bookmarkStart w:id="49" w:name="_Toc191468684"/>
      <w:r>
        <w:rPr>
          <w:lang w:val="ru-RU"/>
        </w:rPr>
        <w:t xml:space="preserve">Сведения о </w:t>
      </w:r>
      <w:r w:rsidR="000478DB">
        <w:rPr>
          <w:lang w:val="ru-RU"/>
        </w:rPr>
        <w:t>состоянии АС</w:t>
      </w:r>
      <w:bookmarkEnd w:id="47"/>
      <w:bookmarkEnd w:id="48"/>
      <w:r w:rsidR="006771D3">
        <w:rPr>
          <w:lang w:val="ru-RU"/>
        </w:rPr>
        <w:t>.</w:t>
      </w:r>
      <w:bookmarkEnd w:id="49"/>
    </w:p>
    <w:p w14:paraId="6E846D1D" w14:textId="77777777" w:rsidR="000478DB" w:rsidRDefault="00FE31F5" w:rsidP="00FE31F5">
      <w:pPr>
        <w:pStyle w:val="2"/>
      </w:pPr>
      <w:bookmarkStart w:id="50" w:name="_Toc191468685"/>
      <w:r w:rsidRPr="00FE31F5">
        <w:t>Общие положения</w:t>
      </w:r>
      <w:r w:rsidR="006771D3">
        <w:t>.</w:t>
      </w:r>
      <w:bookmarkEnd w:id="50"/>
    </w:p>
    <w:p w14:paraId="695AE5BF" w14:textId="77777777" w:rsidR="00FE31F5" w:rsidRDefault="00FE31F5" w:rsidP="00951171">
      <w:pPr>
        <w:pStyle w:val="34b"/>
      </w:pPr>
      <w:r w:rsidRPr="00FE31F5">
        <w:t>Все выявленные неисправности подлежат обязательной регистрации в Журнале учета инцидентов. Фиксации подлежат все сведения, необходимые для анализа и устранения неисправностей.</w:t>
      </w:r>
    </w:p>
    <w:p w14:paraId="5F2CC619" w14:textId="77777777" w:rsidR="00FE31F5" w:rsidRDefault="00FE31F5" w:rsidP="00FE31F5">
      <w:pPr>
        <w:pStyle w:val="3"/>
      </w:pPr>
      <w:bookmarkStart w:id="51" w:name="_Toc191468686"/>
      <w:r>
        <w:t>Содержание регистрационных данных</w:t>
      </w:r>
      <w:r w:rsidR="006771D3">
        <w:t>.</w:t>
      </w:r>
      <w:bookmarkEnd w:id="51"/>
    </w:p>
    <w:p w14:paraId="53B894A2" w14:textId="77777777" w:rsidR="00FE31F5" w:rsidRDefault="00FE31F5" w:rsidP="00FE31F5">
      <w:pPr>
        <w:pStyle w:val="34b"/>
      </w:pPr>
      <w:r>
        <w:t>Для каждой неисправности должны быть зафиксированы следующие сведения</w:t>
      </w:r>
      <w:r w:rsidR="00EF5E76">
        <w:t>, которые приведены ниже</w:t>
      </w:r>
      <w:r w:rsidR="0080036B">
        <w:t xml:space="preserve"> </w:t>
      </w:r>
      <w:r w:rsidR="00EF5E76">
        <w:t>(Таблица 2)</w:t>
      </w:r>
      <w:r>
        <w:t>:</w:t>
      </w:r>
    </w:p>
    <w:p w14:paraId="6B2AE5BD" w14:textId="77777777" w:rsidR="00FE31F5" w:rsidRDefault="00FE31F5" w:rsidP="00FE31F5">
      <w:pPr>
        <w:pStyle w:val="ad"/>
        <w:keepNext/>
      </w:pPr>
      <w:r>
        <w:t xml:space="preserve">Таблица </w:t>
      </w:r>
      <w:r w:rsidR="0076045F">
        <w:fldChar w:fldCharType="begin"/>
      </w:r>
      <w:r w:rsidR="0076045F">
        <w:instrText xml:space="preserve"> SEQ Таблица \* ARABIC </w:instrText>
      </w:r>
      <w:r w:rsidR="0076045F">
        <w:fldChar w:fldCharType="separate"/>
      </w:r>
      <w:r w:rsidR="005E29C7">
        <w:rPr>
          <w:noProof/>
        </w:rPr>
        <w:t>2</w:t>
      </w:r>
      <w:r w:rsidR="0076045F">
        <w:rPr>
          <w:noProof/>
        </w:rPr>
        <w:fldChar w:fldCharType="end"/>
      </w:r>
      <w:r>
        <w:t xml:space="preserve"> - </w:t>
      </w:r>
      <w:r w:rsidRPr="00695899">
        <w:t>Форма записи сведений о неисправностях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10"/>
        <w:gridCol w:w="1321"/>
        <w:gridCol w:w="3367"/>
        <w:gridCol w:w="1086"/>
        <w:gridCol w:w="1308"/>
        <w:gridCol w:w="1819"/>
      </w:tblGrid>
      <w:tr w:rsidR="00FE31F5" w14:paraId="4A9A60C8" w14:textId="77777777" w:rsidTr="00FE31F5">
        <w:tc>
          <w:tcPr>
            <w:tcW w:w="1032" w:type="dxa"/>
          </w:tcPr>
          <w:p w14:paraId="67BC6A29" w14:textId="77777777" w:rsidR="00FE31F5" w:rsidRDefault="00FE31F5" w:rsidP="00FE31F5">
            <w:pPr>
              <w:pStyle w:val="34b"/>
              <w:ind w:firstLine="0"/>
            </w:pPr>
            <w:r>
              <w:t>Дата и время.</w:t>
            </w:r>
          </w:p>
          <w:p w14:paraId="42419351" w14:textId="77777777" w:rsidR="0080036B" w:rsidRDefault="0080036B" w:rsidP="00FE31F5">
            <w:pPr>
              <w:pStyle w:val="34b"/>
              <w:ind w:firstLine="0"/>
            </w:pPr>
            <w:r>
              <w:t>(</w:t>
            </w:r>
            <w:proofErr w:type="spellStart"/>
            <w:r w:rsidRPr="00FE31F5">
              <w:t>дд.</w:t>
            </w:r>
            <w:proofErr w:type="gramStart"/>
            <w:r w:rsidRPr="00FE31F5">
              <w:t>мм.гггг</w:t>
            </w:r>
            <w:proofErr w:type="spellEnd"/>
            <w:proofErr w:type="gramEnd"/>
            <w:r w:rsidRPr="00FE31F5">
              <w:t xml:space="preserve"> </w:t>
            </w:r>
            <w:proofErr w:type="spellStart"/>
            <w:r w:rsidRPr="00FE31F5">
              <w:t>чч:мм</w:t>
            </w:r>
            <w:proofErr w:type="spellEnd"/>
            <w:r>
              <w:t>.)</w:t>
            </w:r>
          </w:p>
        </w:tc>
        <w:tc>
          <w:tcPr>
            <w:tcW w:w="1435" w:type="dxa"/>
          </w:tcPr>
          <w:p w14:paraId="68BD5DE5" w14:textId="77777777" w:rsidR="00FE31F5" w:rsidRDefault="00FE31F5" w:rsidP="00FE31F5">
            <w:pPr>
              <w:pStyle w:val="34b"/>
              <w:ind w:firstLine="0"/>
            </w:pPr>
            <w:r>
              <w:t>Описание неисправности.</w:t>
            </w:r>
          </w:p>
        </w:tc>
        <w:tc>
          <w:tcPr>
            <w:tcW w:w="3693" w:type="dxa"/>
          </w:tcPr>
          <w:p w14:paraId="43C8015E" w14:textId="77777777" w:rsidR="00FE31F5" w:rsidRDefault="00FE31F5" w:rsidP="00FE31F5">
            <w:pPr>
              <w:pStyle w:val="34b"/>
              <w:ind w:firstLine="0"/>
            </w:pPr>
            <w:r>
              <w:t>Категория.</w:t>
            </w:r>
          </w:p>
        </w:tc>
        <w:tc>
          <w:tcPr>
            <w:tcW w:w="1176" w:type="dxa"/>
          </w:tcPr>
          <w:p w14:paraId="6AE9518E" w14:textId="77777777" w:rsidR="00FE31F5" w:rsidRDefault="00FE31F5" w:rsidP="00FE31F5">
            <w:pPr>
              <w:pStyle w:val="34b"/>
              <w:ind w:firstLine="0"/>
            </w:pPr>
            <w:r>
              <w:t>Причина.</w:t>
            </w:r>
          </w:p>
        </w:tc>
        <w:tc>
          <w:tcPr>
            <w:tcW w:w="1421" w:type="dxa"/>
          </w:tcPr>
          <w:p w14:paraId="13EAAFB2" w14:textId="77777777" w:rsidR="00FE31F5" w:rsidRDefault="00FE31F5" w:rsidP="00FE31F5">
            <w:pPr>
              <w:pStyle w:val="34b"/>
              <w:ind w:firstLine="0"/>
            </w:pPr>
            <w:r>
              <w:t>Лицо, устранившее неисправность.</w:t>
            </w:r>
          </w:p>
        </w:tc>
        <w:tc>
          <w:tcPr>
            <w:tcW w:w="1154" w:type="dxa"/>
          </w:tcPr>
          <w:p w14:paraId="2D6303ED" w14:textId="77777777" w:rsidR="00FE31F5" w:rsidRDefault="0080036B" w:rsidP="00FE31F5">
            <w:pPr>
              <w:pStyle w:val="34b"/>
              <w:ind w:firstLine="0"/>
            </w:pPr>
            <w:r>
              <w:t xml:space="preserve">Время </w:t>
            </w:r>
            <w:proofErr w:type="gramStart"/>
            <w:r>
              <w:t>устранения(</w:t>
            </w:r>
            <w:proofErr w:type="spellStart"/>
            <w:proofErr w:type="gramEnd"/>
            <w:r w:rsidRPr="00FE31F5">
              <w:t>дд.мм.гггг</w:t>
            </w:r>
            <w:proofErr w:type="spellEnd"/>
            <w:r w:rsidRPr="00FE31F5">
              <w:t xml:space="preserve"> </w:t>
            </w:r>
            <w:proofErr w:type="spellStart"/>
            <w:r w:rsidRPr="00FE31F5">
              <w:t>чч:мм</w:t>
            </w:r>
            <w:proofErr w:type="spellEnd"/>
            <w:r>
              <w:t>)</w:t>
            </w:r>
          </w:p>
        </w:tc>
      </w:tr>
      <w:tr w:rsidR="00FE31F5" w14:paraId="4A730EEE" w14:textId="77777777" w:rsidTr="00FE31F5">
        <w:tc>
          <w:tcPr>
            <w:tcW w:w="1032" w:type="dxa"/>
          </w:tcPr>
          <w:p w14:paraId="1F7FAFA6" w14:textId="77777777" w:rsidR="00FE31F5" w:rsidRDefault="00FE31F5" w:rsidP="00FE31F5">
            <w:pPr>
              <w:pStyle w:val="34b"/>
              <w:ind w:firstLine="0"/>
            </w:pPr>
          </w:p>
        </w:tc>
        <w:tc>
          <w:tcPr>
            <w:tcW w:w="1435" w:type="dxa"/>
          </w:tcPr>
          <w:p w14:paraId="008248BA" w14:textId="77777777" w:rsidR="00FE31F5" w:rsidRDefault="00FE31F5" w:rsidP="00FE31F5">
            <w:pPr>
              <w:pStyle w:val="34b"/>
              <w:ind w:firstLine="0"/>
            </w:pPr>
            <w:r w:rsidRPr="00FE31F5">
              <w:t>Текстовое описание</w:t>
            </w:r>
            <w:r>
              <w:t>.</w:t>
            </w:r>
          </w:p>
        </w:tc>
        <w:tc>
          <w:tcPr>
            <w:tcW w:w="3693" w:type="dxa"/>
          </w:tcPr>
          <w:p w14:paraId="212CBDBF" w14:textId="77777777" w:rsidR="00FE31F5" w:rsidRDefault="00FE31F5" w:rsidP="00FE31F5">
            <w:pPr>
              <w:pStyle w:val="34b"/>
              <w:ind w:firstLine="0"/>
            </w:pPr>
            <w:r>
              <w:t>К</w:t>
            </w:r>
            <w:r w:rsidRPr="00FE31F5">
              <w:t>ритическая/существенная/незначительная</w:t>
            </w:r>
            <w:r>
              <w:t>.</w:t>
            </w:r>
          </w:p>
        </w:tc>
        <w:tc>
          <w:tcPr>
            <w:tcW w:w="1176" w:type="dxa"/>
          </w:tcPr>
          <w:p w14:paraId="4C780860" w14:textId="77777777" w:rsidR="00FE31F5" w:rsidRDefault="00FE31F5" w:rsidP="00FE31F5">
            <w:pPr>
              <w:pStyle w:val="34b"/>
              <w:ind w:firstLine="0"/>
            </w:pPr>
            <w:r w:rsidRPr="00FE31F5">
              <w:t>Указаны выявленные причины</w:t>
            </w:r>
            <w:r>
              <w:t>.</w:t>
            </w:r>
          </w:p>
        </w:tc>
        <w:tc>
          <w:tcPr>
            <w:tcW w:w="1421" w:type="dxa"/>
          </w:tcPr>
          <w:p w14:paraId="33E634DD" w14:textId="77777777" w:rsidR="00FE31F5" w:rsidRDefault="00FE31F5" w:rsidP="00FE31F5">
            <w:pPr>
              <w:pStyle w:val="34b"/>
              <w:ind w:firstLine="0"/>
            </w:pPr>
            <w:r w:rsidRPr="00FE31F5">
              <w:t>Должность, ФИО</w:t>
            </w:r>
            <w:r>
              <w:t>.</w:t>
            </w:r>
          </w:p>
        </w:tc>
        <w:tc>
          <w:tcPr>
            <w:tcW w:w="1154" w:type="dxa"/>
          </w:tcPr>
          <w:p w14:paraId="2186C652" w14:textId="77777777" w:rsidR="00FE31F5" w:rsidRDefault="00FE31F5" w:rsidP="00FE31F5">
            <w:pPr>
              <w:pStyle w:val="34b"/>
              <w:ind w:firstLine="0"/>
            </w:pPr>
          </w:p>
        </w:tc>
      </w:tr>
    </w:tbl>
    <w:p w14:paraId="3B10A3D1" w14:textId="77777777" w:rsidR="00FE31F5" w:rsidRDefault="00FE31F5" w:rsidP="00FE31F5">
      <w:pPr>
        <w:pStyle w:val="34b"/>
      </w:pPr>
    </w:p>
    <w:p w14:paraId="08695D39" w14:textId="77777777" w:rsidR="00FE31F5" w:rsidRDefault="00FE31F5" w:rsidP="00FE31F5">
      <w:pPr>
        <w:pStyle w:val="3"/>
      </w:pPr>
      <w:bookmarkStart w:id="52" w:name="_Toc191468687"/>
      <w:r w:rsidRPr="00FE31F5">
        <w:t>Требования к оформлению</w:t>
      </w:r>
      <w:r w:rsidR="006771D3">
        <w:t>.</w:t>
      </w:r>
      <w:bookmarkEnd w:id="52"/>
    </w:p>
    <w:p w14:paraId="4D2A1472" w14:textId="77777777" w:rsidR="00FE31F5" w:rsidRDefault="00FE31F5" w:rsidP="00FE31F5">
      <w:pPr>
        <w:pStyle w:val="34b"/>
        <w:rPr>
          <w:lang w:eastAsia="ru-RU"/>
        </w:rPr>
      </w:pPr>
      <w:r>
        <w:rPr>
          <w:lang w:eastAsia="ru-RU"/>
        </w:rPr>
        <w:t>Записи должны вноситься:</w:t>
      </w:r>
    </w:p>
    <w:p w14:paraId="625F30DB" w14:textId="77777777" w:rsidR="00FE31F5" w:rsidRPr="00FE31F5" w:rsidRDefault="00FE31F5" w:rsidP="00FE31F5">
      <w:pPr>
        <w:pStyle w:val="3413"/>
      </w:pPr>
      <w:r>
        <w:t>немедленно после выявления неисправности</w:t>
      </w:r>
      <w:r w:rsidRPr="00FE31F5">
        <w:t>;</w:t>
      </w:r>
    </w:p>
    <w:p w14:paraId="78E21A6C" w14:textId="77777777" w:rsidR="00FE31F5" w:rsidRPr="00FE31F5" w:rsidRDefault="00FE31F5" w:rsidP="00FE31F5">
      <w:pPr>
        <w:pStyle w:val="3413"/>
      </w:pPr>
      <w:r>
        <w:t>аккуратно, разборчивым почерком</w:t>
      </w:r>
      <w:r w:rsidRPr="00FE31F5">
        <w:t>;</w:t>
      </w:r>
    </w:p>
    <w:p w14:paraId="151C8B69" w14:textId="77777777" w:rsidR="00FE31F5" w:rsidRPr="00FE31F5" w:rsidRDefault="00FE31F5" w:rsidP="00FE31F5">
      <w:pPr>
        <w:pStyle w:val="3413"/>
      </w:pPr>
      <w:r>
        <w:t>без исправлений и помарок</w:t>
      </w:r>
      <w:r w:rsidR="00EF5E76">
        <w:t>;</w:t>
      </w:r>
    </w:p>
    <w:p w14:paraId="031CFD76" w14:textId="77777777" w:rsidR="00FE31F5" w:rsidRDefault="00FE31F5" w:rsidP="00FE31F5">
      <w:pPr>
        <w:pStyle w:val="3413"/>
      </w:pPr>
      <w:r>
        <w:t>с указанием всех необходимых реквизитов</w:t>
      </w:r>
      <w:r w:rsidRPr="00FE31F5">
        <w:t>.</w:t>
      </w:r>
    </w:p>
    <w:p w14:paraId="0A3441D5" w14:textId="77777777" w:rsidR="00FE31F5" w:rsidRDefault="00FE31F5" w:rsidP="00FE31F5">
      <w:pPr>
        <w:pStyle w:val="3413"/>
        <w:numPr>
          <w:ilvl w:val="0"/>
          <w:numId w:val="0"/>
        </w:numPr>
        <w:ind w:left="1191"/>
      </w:pPr>
    </w:p>
    <w:p w14:paraId="11CE3112" w14:textId="77777777" w:rsidR="00FE31F5" w:rsidRDefault="00FE31F5" w:rsidP="00FE31F5">
      <w:pPr>
        <w:pStyle w:val="3"/>
      </w:pPr>
      <w:bookmarkStart w:id="53" w:name="_Toc191468688"/>
      <w:r w:rsidRPr="00FE31F5">
        <w:t>Порядок работы с неисправностями</w:t>
      </w:r>
      <w:r w:rsidR="006771D3">
        <w:t>.</w:t>
      </w:r>
      <w:bookmarkEnd w:id="53"/>
    </w:p>
    <w:p w14:paraId="2E3D3BD9" w14:textId="77777777" w:rsidR="00FE31F5" w:rsidRDefault="00FE31F5" w:rsidP="00FE31F5">
      <w:pPr>
        <w:pStyle w:val="34b"/>
        <w:rPr>
          <w:lang w:eastAsia="ru-RU"/>
        </w:rPr>
      </w:pPr>
      <w:r>
        <w:rPr>
          <w:lang w:eastAsia="ru-RU"/>
        </w:rPr>
        <w:t>При выявлении неисправности необходимо:</w:t>
      </w:r>
    </w:p>
    <w:p w14:paraId="7E2DC6E3" w14:textId="77777777" w:rsidR="00FE31F5" w:rsidRDefault="00FE31F5" w:rsidP="00FE31F5">
      <w:pPr>
        <w:pStyle w:val="34b"/>
        <w:rPr>
          <w:lang w:eastAsia="ru-RU"/>
        </w:rPr>
      </w:pPr>
    </w:p>
    <w:p w14:paraId="3D33ECDC" w14:textId="77777777" w:rsidR="00FE31F5" w:rsidRDefault="00FE31F5" w:rsidP="00FE31F5">
      <w:pPr>
        <w:pStyle w:val="3413"/>
      </w:pPr>
      <w:r>
        <w:t>зафиксировать её в журнале учета инцидентов</w:t>
      </w:r>
      <w:r w:rsidRPr="00FE31F5">
        <w:t>;</w:t>
      </w:r>
    </w:p>
    <w:p w14:paraId="0C1295DB" w14:textId="77777777" w:rsidR="00FE31F5" w:rsidRDefault="00FE31F5" w:rsidP="00FE31F5">
      <w:pPr>
        <w:pStyle w:val="3413"/>
      </w:pPr>
      <w:r>
        <w:t>определить категорию критичности</w:t>
      </w:r>
      <w:r>
        <w:rPr>
          <w:lang w:val="en-US"/>
        </w:rPr>
        <w:t>;</w:t>
      </w:r>
    </w:p>
    <w:p w14:paraId="400BB58B" w14:textId="77777777" w:rsidR="00FE31F5" w:rsidRDefault="00FE31F5" w:rsidP="00FE31F5">
      <w:pPr>
        <w:pStyle w:val="3413"/>
      </w:pPr>
      <w:r>
        <w:t>назначить ответственного за устранение</w:t>
      </w:r>
      <w:r>
        <w:rPr>
          <w:lang w:val="en-US"/>
        </w:rPr>
        <w:t>;</w:t>
      </w:r>
    </w:p>
    <w:p w14:paraId="1C407E2C" w14:textId="77777777" w:rsidR="00FE31F5" w:rsidRDefault="00FE31F5" w:rsidP="00FE31F5">
      <w:pPr>
        <w:pStyle w:val="3413"/>
      </w:pPr>
      <w:r>
        <w:t>установить сроки устранения:</w:t>
      </w:r>
    </w:p>
    <w:p w14:paraId="71352E4E" w14:textId="77777777" w:rsidR="00FE31F5" w:rsidRDefault="00FE31F5" w:rsidP="00FE31F5">
      <w:pPr>
        <w:pStyle w:val="3423"/>
      </w:pPr>
      <w:r>
        <w:t>критические: 4 часа</w:t>
      </w:r>
      <w:r>
        <w:rPr>
          <w:lang w:val="en-US"/>
        </w:rPr>
        <w:t>;</w:t>
      </w:r>
    </w:p>
    <w:p w14:paraId="203E5BC0" w14:textId="77777777" w:rsidR="00FE31F5" w:rsidRDefault="00FE31F5" w:rsidP="00FE31F5">
      <w:pPr>
        <w:pStyle w:val="3423"/>
      </w:pPr>
      <w:r>
        <w:t>существенные: 24 часа</w:t>
      </w:r>
      <w:r>
        <w:rPr>
          <w:lang w:val="en-US"/>
        </w:rPr>
        <w:t>;</w:t>
      </w:r>
    </w:p>
    <w:p w14:paraId="1352A081" w14:textId="77777777" w:rsidR="00FE31F5" w:rsidRDefault="00FE31F5" w:rsidP="00FE31F5">
      <w:pPr>
        <w:pStyle w:val="3423"/>
      </w:pPr>
      <w:r>
        <w:t>незначительные: 3 рабочих дня</w:t>
      </w:r>
      <w:r>
        <w:rPr>
          <w:lang w:val="en-US"/>
        </w:rPr>
        <w:t>;</w:t>
      </w:r>
    </w:p>
    <w:p w14:paraId="63E440D7" w14:textId="77777777" w:rsidR="00FE31F5" w:rsidRDefault="00FE31F5" w:rsidP="00FE31F5">
      <w:pPr>
        <w:pStyle w:val="3413"/>
      </w:pPr>
      <w:r>
        <w:t>провести анализ причин возникновения</w:t>
      </w:r>
      <w:r>
        <w:rPr>
          <w:lang w:val="en-US"/>
        </w:rPr>
        <w:t>;</w:t>
      </w:r>
    </w:p>
    <w:p w14:paraId="469858FD" w14:textId="77777777" w:rsidR="00FE31F5" w:rsidRDefault="00FE31F5" w:rsidP="00FE31F5">
      <w:pPr>
        <w:pStyle w:val="3413"/>
      </w:pPr>
      <w:r>
        <w:t>разработать меры по предупреждению повторного возникновения</w:t>
      </w:r>
      <w:r w:rsidRPr="00FE31F5">
        <w:t>.</w:t>
      </w:r>
    </w:p>
    <w:p w14:paraId="5D9AB66E" w14:textId="77777777" w:rsidR="00FE31F5" w:rsidRDefault="00FE31F5" w:rsidP="00FE31F5">
      <w:pPr>
        <w:pStyle w:val="3"/>
      </w:pPr>
      <w:bookmarkStart w:id="54" w:name="_Toc191468689"/>
      <w:r>
        <w:t>Примечания</w:t>
      </w:r>
      <w:r w:rsidR="000F1011">
        <w:rPr>
          <w:lang w:val="en-US"/>
        </w:rPr>
        <w:t>.</w:t>
      </w:r>
      <w:bookmarkEnd w:id="54"/>
    </w:p>
    <w:p w14:paraId="13556F9B" w14:textId="77777777" w:rsidR="00FE31F5" w:rsidRPr="00FE31F5" w:rsidRDefault="00FE31F5" w:rsidP="00FE31F5">
      <w:pPr>
        <w:pStyle w:val="3413"/>
      </w:pPr>
      <w:r w:rsidRPr="00FE31F5">
        <w:t>все записи должны быть заверены подписью ответственного лица;</w:t>
      </w:r>
    </w:p>
    <w:p w14:paraId="4FA75863" w14:textId="77777777" w:rsidR="00FE31F5" w:rsidRPr="00FE31F5" w:rsidRDefault="00FE31F5" w:rsidP="00FE31F5">
      <w:pPr>
        <w:pStyle w:val="3413"/>
      </w:pPr>
      <w:r w:rsidRPr="00FE31F5">
        <w:t>хранение журнала осуществляется в течение всего срока эксплуатации системы;</w:t>
      </w:r>
    </w:p>
    <w:p w14:paraId="61F6A7F4" w14:textId="77777777" w:rsidR="00FE31F5" w:rsidRDefault="00FE31F5" w:rsidP="00FE31F5">
      <w:pPr>
        <w:pStyle w:val="3413"/>
      </w:pPr>
      <w:r w:rsidRPr="00FE31F5">
        <w:t>по каждому случаю должна быть оформлена отдельная запись.</w:t>
      </w:r>
    </w:p>
    <w:p w14:paraId="4E961B40" w14:textId="77777777" w:rsidR="000F1011" w:rsidRDefault="000F1011">
      <w:pPr>
        <w:rPr>
          <w:lang w:eastAsia="x-none"/>
        </w:rPr>
      </w:pPr>
      <w:r>
        <w:br w:type="page"/>
      </w:r>
    </w:p>
    <w:p w14:paraId="6FA03765" w14:textId="77777777" w:rsidR="000F1011" w:rsidRDefault="000F1011" w:rsidP="000F1011">
      <w:pPr>
        <w:pStyle w:val="3413"/>
        <w:numPr>
          <w:ilvl w:val="0"/>
          <w:numId w:val="0"/>
        </w:numPr>
        <w:ind w:left="1191"/>
      </w:pPr>
    </w:p>
    <w:p w14:paraId="707A1307" w14:textId="77777777" w:rsidR="000F1011" w:rsidRDefault="000F1011" w:rsidP="000F1011">
      <w:pPr>
        <w:pStyle w:val="2"/>
      </w:pPr>
      <w:bookmarkStart w:id="55" w:name="_Toc191468690"/>
      <w:r w:rsidRPr="000F1011">
        <w:t>Примеры типовых неисправностей</w:t>
      </w:r>
      <w:r w:rsidR="006771D3">
        <w:t>.</w:t>
      </w:r>
      <w:bookmarkEnd w:id="55"/>
    </w:p>
    <w:p w14:paraId="1638DEC5" w14:textId="77777777" w:rsidR="00222FA0" w:rsidRPr="00222FA0" w:rsidRDefault="00222FA0" w:rsidP="00222FA0">
      <w:pPr>
        <w:pStyle w:val="34b"/>
        <w:rPr>
          <w:lang w:eastAsia="ru-RU"/>
        </w:rPr>
      </w:pPr>
      <w:r>
        <w:rPr>
          <w:lang w:eastAsia="ru-RU"/>
        </w:rPr>
        <w:t xml:space="preserve">Примеры типовых неисправностей приведены </w:t>
      </w:r>
      <w:r w:rsidR="00EF5E76">
        <w:rPr>
          <w:lang w:eastAsia="ru-RU"/>
        </w:rPr>
        <w:t>ниже (Таблица 3)</w:t>
      </w:r>
    </w:p>
    <w:p w14:paraId="1EC6DC59" w14:textId="77777777" w:rsidR="00222FA0" w:rsidRDefault="00222FA0" w:rsidP="00222FA0">
      <w:pPr>
        <w:pStyle w:val="ad"/>
        <w:keepNext/>
      </w:pPr>
      <w:r>
        <w:t xml:space="preserve">Таблица </w:t>
      </w:r>
      <w:r w:rsidR="0076045F">
        <w:fldChar w:fldCharType="begin"/>
      </w:r>
      <w:r w:rsidR="0076045F">
        <w:instrText xml:space="preserve"> SEQ Таблица \* ARABIC </w:instrText>
      </w:r>
      <w:r w:rsidR="0076045F">
        <w:fldChar w:fldCharType="separate"/>
      </w:r>
      <w:r w:rsidR="005E29C7">
        <w:rPr>
          <w:noProof/>
        </w:rPr>
        <w:t>3</w:t>
      </w:r>
      <w:r w:rsidR="0076045F">
        <w:rPr>
          <w:noProof/>
        </w:rPr>
        <w:fldChar w:fldCharType="end"/>
      </w:r>
      <w:r w:rsidRPr="00222FA0">
        <w:t xml:space="preserve"> - Примеры неисправностей и способы их устранения</w:t>
      </w:r>
      <w:r w:rsidR="005809D8"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08"/>
        <w:gridCol w:w="2285"/>
        <w:gridCol w:w="2475"/>
        <w:gridCol w:w="3143"/>
      </w:tblGrid>
      <w:tr w:rsidR="000F1011" w14:paraId="1D5D1D8F" w14:textId="77777777" w:rsidTr="00222FA0">
        <w:tc>
          <w:tcPr>
            <w:tcW w:w="2008" w:type="dxa"/>
          </w:tcPr>
          <w:p w14:paraId="4DFFFF53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Код </w:t>
            </w:r>
          </w:p>
        </w:tc>
        <w:tc>
          <w:tcPr>
            <w:tcW w:w="2285" w:type="dxa"/>
          </w:tcPr>
          <w:p w14:paraId="70F2E772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Описание неисправности</w:t>
            </w:r>
          </w:p>
        </w:tc>
        <w:tc>
          <w:tcPr>
            <w:tcW w:w="2475" w:type="dxa"/>
          </w:tcPr>
          <w:p w14:paraId="31A5E784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Возможная причина</w:t>
            </w:r>
          </w:p>
        </w:tc>
        <w:tc>
          <w:tcPr>
            <w:tcW w:w="3143" w:type="dxa"/>
          </w:tcPr>
          <w:p w14:paraId="44AF8A65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Способ устранения</w:t>
            </w:r>
          </w:p>
        </w:tc>
      </w:tr>
      <w:tr w:rsidR="000F1011" w14:paraId="3E802EC4" w14:textId="77777777" w:rsidTr="00222FA0">
        <w:tc>
          <w:tcPr>
            <w:tcW w:w="2008" w:type="dxa"/>
          </w:tcPr>
          <w:p w14:paraId="1843BAC3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0x01</w:t>
            </w:r>
          </w:p>
        </w:tc>
        <w:tc>
          <w:tcPr>
            <w:tcW w:w="2285" w:type="dxa"/>
          </w:tcPr>
          <w:p w14:paraId="79608D13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Система не запускается</w:t>
            </w:r>
            <w:r>
              <w:rPr>
                <w:lang w:eastAsia="ru-RU"/>
              </w:rPr>
              <w:t>.</w:t>
            </w:r>
          </w:p>
        </w:tc>
        <w:tc>
          <w:tcPr>
            <w:tcW w:w="2475" w:type="dxa"/>
          </w:tcPr>
          <w:p w14:paraId="081101A0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Отсутствует подключение к серверу БД</w:t>
            </w:r>
            <w:r>
              <w:rPr>
                <w:lang w:eastAsia="ru-RU"/>
              </w:rPr>
              <w:t>.</w:t>
            </w:r>
          </w:p>
        </w:tc>
        <w:tc>
          <w:tcPr>
            <w:tcW w:w="3143" w:type="dxa"/>
          </w:tcPr>
          <w:p w14:paraId="0F780403" w14:textId="77777777" w:rsidR="000F1011" w:rsidRPr="000F1011" w:rsidRDefault="000F1011" w:rsidP="000F1011">
            <w:pPr>
              <w:pStyle w:val="3413"/>
            </w:pPr>
            <w:r w:rsidRPr="000F1011">
              <w:t>проверить сетевое подключение;</w:t>
            </w:r>
          </w:p>
          <w:p w14:paraId="0A3E9300" w14:textId="77777777" w:rsidR="000F1011" w:rsidRPr="000F1011" w:rsidRDefault="000F1011" w:rsidP="000F1011">
            <w:pPr>
              <w:pStyle w:val="3413"/>
            </w:pPr>
            <w:r w:rsidRPr="000F1011">
              <w:t xml:space="preserve">убедиться в работе службы </w:t>
            </w:r>
            <w:proofErr w:type="spellStart"/>
            <w:r w:rsidRPr="000F1011">
              <w:t>sql</w:t>
            </w:r>
            <w:proofErr w:type="spellEnd"/>
            <w:r w:rsidRPr="000F1011">
              <w:t xml:space="preserve"> </w:t>
            </w:r>
            <w:proofErr w:type="spellStart"/>
            <w:r w:rsidRPr="000F1011">
              <w:t>server</w:t>
            </w:r>
            <w:proofErr w:type="spellEnd"/>
            <w:r w:rsidRPr="000F1011">
              <w:t>;</w:t>
            </w:r>
          </w:p>
          <w:p w14:paraId="1D9A2B69" w14:textId="77777777" w:rsidR="000F1011" w:rsidRPr="000F1011" w:rsidRDefault="000F1011" w:rsidP="000F1011">
            <w:pPr>
              <w:pStyle w:val="3413"/>
              <w:rPr>
                <w:lang w:eastAsia="ru-RU"/>
              </w:rPr>
            </w:pPr>
            <w:r w:rsidRPr="000F1011">
              <w:t>проверить правильность указания адреса сервера.</w:t>
            </w:r>
          </w:p>
        </w:tc>
      </w:tr>
      <w:tr w:rsidR="000F1011" w14:paraId="6096A809" w14:textId="77777777" w:rsidTr="00222FA0">
        <w:tc>
          <w:tcPr>
            <w:tcW w:w="2008" w:type="dxa"/>
          </w:tcPr>
          <w:p w14:paraId="568EE3F4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0x02</w:t>
            </w:r>
          </w:p>
        </w:tc>
        <w:tc>
          <w:tcPr>
            <w:tcW w:w="2285" w:type="dxa"/>
          </w:tcPr>
          <w:p w14:paraId="42CBDDCF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Ошибка при формировании отчета</w:t>
            </w:r>
            <w:r>
              <w:rPr>
                <w:lang w:eastAsia="ru-RU"/>
              </w:rPr>
              <w:t>.</w:t>
            </w:r>
          </w:p>
        </w:tc>
        <w:tc>
          <w:tcPr>
            <w:tcW w:w="2475" w:type="dxa"/>
          </w:tcPr>
          <w:p w14:paraId="220923B2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Недостаточно прав доступа</w:t>
            </w:r>
            <w:r>
              <w:rPr>
                <w:lang w:eastAsia="ru-RU"/>
              </w:rPr>
              <w:t>.</w:t>
            </w:r>
          </w:p>
        </w:tc>
        <w:tc>
          <w:tcPr>
            <w:tcW w:w="3143" w:type="dxa"/>
          </w:tcPr>
          <w:p w14:paraId="53AB20CE" w14:textId="77777777" w:rsidR="000F1011" w:rsidRPr="000F1011" w:rsidRDefault="000F1011" w:rsidP="000F1011">
            <w:pPr>
              <w:pStyle w:val="3413"/>
              <w:rPr>
                <w:lang w:eastAsia="ru-RU"/>
              </w:rPr>
            </w:pPr>
            <w:r w:rsidRPr="000F1011">
              <w:rPr>
                <w:shd w:val="clear" w:color="auto" w:fill="FFFFFF"/>
              </w:rPr>
              <w:t>обратиться к администратору</w:t>
            </w:r>
            <w:r>
              <w:rPr>
                <w:shd w:val="clear" w:color="auto" w:fill="FFFFFF"/>
              </w:rPr>
              <w:t>;</w:t>
            </w:r>
          </w:p>
          <w:p w14:paraId="67166111" w14:textId="77777777" w:rsidR="000F1011" w:rsidRPr="000F1011" w:rsidRDefault="000F1011" w:rsidP="000F1011">
            <w:pPr>
              <w:pStyle w:val="3413"/>
              <w:rPr>
                <w:lang w:eastAsia="ru-RU"/>
              </w:rPr>
            </w:pPr>
            <w:r w:rsidRPr="000F1011">
              <w:t>проверить настройки прав доступа пользователя.</w:t>
            </w:r>
          </w:p>
        </w:tc>
      </w:tr>
      <w:tr w:rsidR="000F1011" w14:paraId="04C4E7E1" w14:textId="77777777" w:rsidTr="00222FA0">
        <w:tc>
          <w:tcPr>
            <w:tcW w:w="2008" w:type="dxa"/>
          </w:tcPr>
          <w:p w14:paraId="0EB93977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0x03</w:t>
            </w:r>
          </w:p>
        </w:tc>
        <w:tc>
          <w:tcPr>
            <w:tcW w:w="2285" w:type="dxa"/>
          </w:tcPr>
          <w:p w14:paraId="72DE35B0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Программа зависает при обработке данных</w:t>
            </w:r>
            <w:r>
              <w:rPr>
                <w:lang w:eastAsia="ru-RU"/>
              </w:rPr>
              <w:t>.</w:t>
            </w:r>
          </w:p>
        </w:tc>
        <w:tc>
          <w:tcPr>
            <w:tcW w:w="2475" w:type="dxa"/>
          </w:tcPr>
          <w:p w14:paraId="51BE8843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Неоптимизированные SQL-запросы</w:t>
            </w:r>
            <w:r>
              <w:rPr>
                <w:lang w:eastAsia="ru-RU"/>
              </w:rPr>
              <w:t>.</w:t>
            </w:r>
          </w:p>
        </w:tc>
        <w:tc>
          <w:tcPr>
            <w:tcW w:w="3143" w:type="dxa"/>
          </w:tcPr>
          <w:p w14:paraId="157E5EC4" w14:textId="77777777" w:rsidR="000F1011" w:rsidRDefault="000F1011" w:rsidP="00222FA0">
            <w:pPr>
              <w:pStyle w:val="3413"/>
            </w:pPr>
            <w:r w:rsidRPr="000F1011">
              <w:t>оптимизировать индексы базы данных</w:t>
            </w:r>
            <w:r>
              <w:t>;</w:t>
            </w:r>
          </w:p>
          <w:p w14:paraId="2C063250" w14:textId="77777777" w:rsidR="000F1011" w:rsidRDefault="000F1011" w:rsidP="00222FA0">
            <w:pPr>
              <w:pStyle w:val="3413"/>
            </w:pPr>
            <w:r w:rsidRPr="000F1011">
              <w:t>настроить кэширование в системе</w:t>
            </w:r>
            <w:r w:rsidRPr="00222FA0">
              <w:t>.</w:t>
            </w:r>
          </w:p>
        </w:tc>
      </w:tr>
      <w:tr w:rsidR="000F1011" w14:paraId="2ABC1B38" w14:textId="77777777" w:rsidTr="00222FA0">
        <w:tc>
          <w:tcPr>
            <w:tcW w:w="2008" w:type="dxa"/>
          </w:tcPr>
          <w:p w14:paraId="11005ACA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0x04</w:t>
            </w:r>
          </w:p>
        </w:tc>
        <w:tc>
          <w:tcPr>
            <w:tcW w:w="2285" w:type="dxa"/>
          </w:tcPr>
          <w:p w14:paraId="55A7A5C3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Искажение данных при обмене</w:t>
            </w:r>
            <w:r>
              <w:rPr>
                <w:lang w:eastAsia="ru-RU"/>
              </w:rPr>
              <w:t>.</w:t>
            </w:r>
          </w:p>
        </w:tc>
        <w:tc>
          <w:tcPr>
            <w:tcW w:w="2475" w:type="dxa"/>
          </w:tcPr>
          <w:p w14:paraId="1B8F1464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Конфликт версий форматов данных</w:t>
            </w:r>
            <w:r>
              <w:rPr>
                <w:lang w:eastAsia="ru-RU"/>
              </w:rPr>
              <w:t>.</w:t>
            </w:r>
          </w:p>
        </w:tc>
        <w:tc>
          <w:tcPr>
            <w:tcW w:w="3143" w:type="dxa"/>
          </w:tcPr>
          <w:p w14:paraId="5B0DFF0B" w14:textId="77777777" w:rsidR="00222FA0" w:rsidRPr="00222FA0" w:rsidRDefault="00222FA0" w:rsidP="00222FA0">
            <w:pPr>
              <w:pStyle w:val="3413"/>
            </w:pPr>
            <w:r w:rsidRPr="00222FA0">
              <w:t>прове</w:t>
            </w:r>
            <w:r>
              <w:t>рить совместимость версий</w:t>
            </w:r>
            <w:r w:rsidRPr="00222FA0">
              <w:t>;</w:t>
            </w:r>
          </w:p>
          <w:p w14:paraId="42FE241C" w14:textId="77777777" w:rsidR="000F1011" w:rsidRPr="00222FA0" w:rsidRDefault="00222FA0" w:rsidP="00222FA0">
            <w:pPr>
              <w:pStyle w:val="3413"/>
            </w:pPr>
            <w:r w:rsidRPr="00222FA0">
              <w:t>обновить конфигурацию до актуальной версии.</w:t>
            </w:r>
          </w:p>
        </w:tc>
      </w:tr>
      <w:tr w:rsidR="000F1011" w14:paraId="72938EA7" w14:textId="77777777" w:rsidTr="00222FA0">
        <w:tc>
          <w:tcPr>
            <w:tcW w:w="2008" w:type="dxa"/>
          </w:tcPr>
          <w:p w14:paraId="0D6CED0B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0x05</w:t>
            </w:r>
          </w:p>
        </w:tc>
        <w:tc>
          <w:tcPr>
            <w:tcW w:w="2285" w:type="dxa"/>
          </w:tcPr>
          <w:p w14:paraId="26CE6D3B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 w:rsidRPr="000F1011">
              <w:rPr>
                <w:lang w:eastAsia="ru-RU"/>
              </w:rPr>
              <w:t>Потеря данных при сбое</w:t>
            </w:r>
            <w:r>
              <w:rPr>
                <w:lang w:eastAsia="ru-RU"/>
              </w:rPr>
              <w:t>.</w:t>
            </w:r>
          </w:p>
        </w:tc>
        <w:tc>
          <w:tcPr>
            <w:tcW w:w="2475" w:type="dxa"/>
          </w:tcPr>
          <w:p w14:paraId="584126AE" w14:textId="77777777" w:rsidR="000F1011" w:rsidRDefault="000F1011" w:rsidP="000F1011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Отсутствие резервного копирования.</w:t>
            </w:r>
          </w:p>
        </w:tc>
        <w:tc>
          <w:tcPr>
            <w:tcW w:w="3143" w:type="dxa"/>
          </w:tcPr>
          <w:p w14:paraId="5675CE88" w14:textId="77777777" w:rsidR="00222FA0" w:rsidRDefault="00222FA0" w:rsidP="00222FA0">
            <w:pPr>
              <w:pStyle w:val="3413"/>
            </w:pPr>
            <w:r w:rsidRPr="00222FA0">
              <w:t>настроить регуля</w:t>
            </w:r>
            <w:r>
              <w:t>рное резервное копирование;</w:t>
            </w:r>
          </w:p>
          <w:p w14:paraId="008111C6" w14:textId="77777777" w:rsidR="000F1011" w:rsidRPr="00222FA0" w:rsidRDefault="00222FA0" w:rsidP="00222FA0">
            <w:pPr>
              <w:pStyle w:val="3413"/>
            </w:pPr>
            <w:r w:rsidRPr="00222FA0">
              <w:t>контролировать выполнение регламентных заданий.</w:t>
            </w:r>
          </w:p>
        </w:tc>
      </w:tr>
    </w:tbl>
    <w:p w14:paraId="21D47F94" w14:textId="77777777" w:rsidR="000F1011" w:rsidRPr="000F1011" w:rsidRDefault="000F1011" w:rsidP="000F1011">
      <w:pPr>
        <w:pStyle w:val="34b"/>
        <w:rPr>
          <w:lang w:eastAsia="ru-RU"/>
        </w:rPr>
      </w:pPr>
    </w:p>
    <w:p w14:paraId="702F06C9" w14:textId="77777777" w:rsidR="00C55B16" w:rsidRDefault="00C55B16" w:rsidP="00C55B16">
      <w:pPr>
        <w:pStyle w:val="34a0"/>
      </w:pPr>
      <w:r w:rsidRPr="00467C7E">
        <w:t xml:space="preserve">В </w:t>
      </w:r>
      <w:r>
        <w:t xml:space="preserve">данном </w:t>
      </w:r>
      <w:r w:rsidRPr="00467C7E">
        <w:t xml:space="preserve">разделе </w:t>
      </w:r>
      <w:r>
        <w:t>приводят с</w:t>
      </w:r>
      <w:r w:rsidRPr="000478DB">
        <w:t>ведения о неисправностях, в том числе дату, время, характер, причину возникновения и л</w:t>
      </w:r>
      <w:r>
        <w:t>ицах, устранивших неисправность</w:t>
      </w:r>
      <w:r w:rsidRPr="00467C7E">
        <w:t>.</w:t>
      </w:r>
    </w:p>
    <w:p w14:paraId="57244BCC" w14:textId="77777777" w:rsidR="00715FA1" w:rsidRDefault="00715FA1" w:rsidP="00715FA1">
      <w:pPr>
        <w:pStyle w:val="34b"/>
        <w:rPr>
          <w:lang w:eastAsia="ru-RU"/>
        </w:rPr>
      </w:pPr>
    </w:p>
    <w:p w14:paraId="267CB7D7" w14:textId="77777777" w:rsidR="007500C1" w:rsidRPr="007500C1" w:rsidRDefault="007500C1" w:rsidP="00094BE5">
      <w:pPr>
        <w:pStyle w:val="34b"/>
        <w:ind w:firstLine="0"/>
        <w:rPr>
          <w:lang w:eastAsia="ru-RU"/>
        </w:rPr>
      </w:pPr>
    </w:p>
    <w:p w14:paraId="19A567B5" w14:textId="77777777" w:rsidR="00715FA1" w:rsidRDefault="00715FA1" w:rsidP="00715FA1">
      <w:pPr>
        <w:pStyle w:val="34b"/>
        <w:rPr>
          <w:lang w:eastAsia="ru-RU"/>
        </w:rPr>
      </w:pPr>
    </w:p>
    <w:p w14:paraId="798851DC" w14:textId="77777777" w:rsidR="00C55B16" w:rsidRDefault="00C55B16" w:rsidP="00C55B16">
      <w:pPr>
        <w:pStyle w:val="34a0"/>
      </w:pPr>
      <w:r w:rsidRPr="00467C7E">
        <w:t xml:space="preserve">В </w:t>
      </w:r>
      <w:r>
        <w:t xml:space="preserve">данном </w:t>
      </w:r>
      <w:r w:rsidRPr="00467C7E">
        <w:t xml:space="preserve">разделе </w:t>
      </w:r>
      <w:r>
        <w:t>приводят с</w:t>
      </w:r>
      <w:r w:rsidRPr="000478DB">
        <w:t>ведения о ремонте технических средств и изменениях в программном обеспечении с указанием основан</w:t>
      </w:r>
      <w:r>
        <w:t>ия, даты и содержания изменения</w:t>
      </w:r>
      <w:r w:rsidRPr="00467C7E">
        <w:t>.</w:t>
      </w:r>
    </w:p>
    <w:p w14:paraId="7DB94D38" w14:textId="77777777" w:rsidR="00715FA1" w:rsidRDefault="00715FA1" w:rsidP="00715FA1">
      <w:pPr>
        <w:pStyle w:val="34b"/>
        <w:rPr>
          <w:lang w:eastAsia="ru-RU"/>
        </w:rPr>
      </w:pPr>
    </w:p>
    <w:p w14:paraId="48D4578D" w14:textId="77777777" w:rsidR="000478DB" w:rsidRPr="00674FE6" w:rsidRDefault="000478DB" w:rsidP="00FE31F5">
      <w:pPr>
        <w:pStyle w:val="34a0"/>
        <w:ind w:firstLine="0"/>
      </w:pPr>
      <w:r w:rsidRPr="000478DB">
        <w:t xml:space="preserve">В разделе </w:t>
      </w:r>
      <w:r w:rsidR="00715FA1">
        <w:t>«</w:t>
      </w:r>
      <w:r w:rsidRPr="000478DB">
        <w:t>Сведения о рекламациях</w:t>
      </w:r>
      <w:r w:rsidR="00715FA1">
        <w:t>»</w:t>
      </w:r>
      <w:r w:rsidRPr="000478DB">
        <w:t xml:space="preserve"> указывают сведения о рекламациях с указанием номера, даты, краткого содержания рекламационного акта, а также сведения об устранении замечаний, указанных в акте.</w:t>
      </w:r>
    </w:p>
    <w:p w14:paraId="152F9FF5" w14:textId="77777777" w:rsidR="000478DB" w:rsidRDefault="000478DB" w:rsidP="000478DB">
      <w:pPr>
        <w:pStyle w:val="34b"/>
        <w:rPr>
          <w:lang w:eastAsia="ru-RU"/>
        </w:rPr>
      </w:pPr>
    </w:p>
    <w:p w14:paraId="5F182469" w14:textId="77777777" w:rsidR="00715FA1" w:rsidRDefault="005E29C7" w:rsidP="005E29C7">
      <w:pPr>
        <w:pStyle w:val="2"/>
      </w:pPr>
      <w:bookmarkStart w:id="56" w:name="_Toc191468691"/>
      <w:r w:rsidRPr="005E29C7">
        <w:t>Сведения о ремонте технических средств и изменениях в программном обеспечении</w:t>
      </w:r>
      <w:r>
        <w:t>.</w:t>
      </w:r>
      <w:bookmarkEnd w:id="56"/>
    </w:p>
    <w:p w14:paraId="3C39C901" w14:textId="77777777" w:rsidR="005E29C7" w:rsidRPr="005E29C7" w:rsidRDefault="005E29C7" w:rsidP="005E29C7">
      <w:pPr>
        <w:pStyle w:val="34b"/>
        <w:rPr>
          <w:lang w:eastAsia="ru-RU"/>
        </w:rPr>
      </w:pPr>
      <w:r>
        <w:rPr>
          <w:lang w:eastAsia="ru-RU"/>
        </w:rPr>
        <w:t xml:space="preserve">Примеры ремонтных работ с указанием дат и ответственных лиц приведены </w:t>
      </w:r>
      <w:r w:rsidR="00EF5E76">
        <w:rPr>
          <w:lang w:eastAsia="ru-RU"/>
        </w:rPr>
        <w:t>ниже</w:t>
      </w:r>
      <w:r w:rsidR="0043645B">
        <w:rPr>
          <w:lang w:eastAsia="ru-RU"/>
        </w:rPr>
        <w:t xml:space="preserve"> </w:t>
      </w:r>
      <w:r w:rsidR="00EF5E76">
        <w:rPr>
          <w:lang w:eastAsia="ru-RU"/>
        </w:rPr>
        <w:t>(Таблица 4)</w:t>
      </w:r>
      <w:r w:rsidR="0043645B">
        <w:rPr>
          <w:lang w:eastAsia="ru-RU"/>
        </w:rPr>
        <w:t>.</w:t>
      </w:r>
    </w:p>
    <w:p w14:paraId="0FE104AE" w14:textId="77777777" w:rsidR="005E29C7" w:rsidRDefault="005E29C7" w:rsidP="005E29C7">
      <w:pPr>
        <w:pStyle w:val="ad"/>
        <w:keepNext/>
      </w:pPr>
      <w:r>
        <w:t xml:space="preserve">Таблица </w:t>
      </w:r>
      <w:r w:rsidR="0076045F">
        <w:fldChar w:fldCharType="begin"/>
      </w:r>
      <w:r w:rsidR="0076045F">
        <w:instrText xml:space="preserve"> SEQ Таблица \* ARABIC </w:instrText>
      </w:r>
      <w:r w:rsidR="0076045F">
        <w:fldChar w:fldCharType="separate"/>
      </w:r>
      <w:r>
        <w:rPr>
          <w:noProof/>
        </w:rPr>
        <w:t>4</w:t>
      </w:r>
      <w:r w:rsidR="0076045F">
        <w:rPr>
          <w:noProof/>
        </w:rPr>
        <w:fldChar w:fldCharType="end"/>
      </w:r>
      <w:r>
        <w:t xml:space="preserve"> - </w:t>
      </w:r>
      <w:r w:rsidRPr="000A14BE">
        <w:t>Журнал ремонтных работ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14"/>
        <w:gridCol w:w="1609"/>
        <w:gridCol w:w="1724"/>
        <w:gridCol w:w="1826"/>
        <w:gridCol w:w="1797"/>
        <w:gridCol w:w="1441"/>
      </w:tblGrid>
      <w:tr w:rsidR="005E29C7" w14:paraId="7892EC35" w14:textId="77777777" w:rsidTr="005E29C7">
        <w:tc>
          <w:tcPr>
            <w:tcW w:w="1514" w:type="dxa"/>
          </w:tcPr>
          <w:p w14:paraId="467D4E78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Дата</w:t>
            </w:r>
          </w:p>
        </w:tc>
        <w:tc>
          <w:tcPr>
            <w:tcW w:w="1609" w:type="dxa"/>
          </w:tcPr>
          <w:p w14:paraId="50382177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Описание работы</w:t>
            </w:r>
          </w:p>
        </w:tc>
        <w:tc>
          <w:tcPr>
            <w:tcW w:w="1724" w:type="dxa"/>
          </w:tcPr>
          <w:p w14:paraId="1468C433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Выявленная неисправность</w:t>
            </w:r>
          </w:p>
        </w:tc>
        <w:tc>
          <w:tcPr>
            <w:tcW w:w="1826" w:type="dxa"/>
          </w:tcPr>
          <w:p w14:paraId="123B9692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Способ устранения</w:t>
            </w:r>
          </w:p>
        </w:tc>
        <w:tc>
          <w:tcPr>
            <w:tcW w:w="1797" w:type="dxa"/>
          </w:tcPr>
          <w:p w14:paraId="130C21CE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Ответственный</w:t>
            </w:r>
          </w:p>
        </w:tc>
        <w:tc>
          <w:tcPr>
            <w:tcW w:w="1441" w:type="dxa"/>
          </w:tcPr>
          <w:p w14:paraId="5379893E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Подпись</w:t>
            </w:r>
          </w:p>
        </w:tc>
      </w:tr>
      <w:tr w:rsidR="005E29C7" w14:paraId="4BD4B01D" w14:textId="77777777" w:rsidTr="005E29C7">
        <w:tc>
          <w:tcPr>
            <w:tcW w:w="1514" w:type="dxa"/>
          </w:tcPr>
          <w:p w14:paraId="377CA18B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15.03.2023</w:t>
            </w:r>
          </w:p>
        </w:tc>
        <w:tc>
          <w:tcPr>
            <w:tcW w:w="1609" w:type="dxa"/>
          </w:tcPr>
          <w:p w14:paraId="434E27BD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Замена жесткого диска сервера БД</w:t>
            </w:r>
          </w:p>
        </w:tc>
        <w:tc>
          <w:tcPr>
            <w:tcW w:w="1724" w:type="dxa"/>
          </w:tcPr>
          <w:p w14:paraId="28575A20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Повышенный уровень ошибок чтения/записи</w:t>
            </w:r>
          </w:p>
        </w:tc>
        <w:tc>
          <w:tcPr>
            <w:tcW w:w="1826" w:type="dxa"/>
          </w:tcPr>
          <w:p w14:paraId="3A2936A5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Установка нового HDD Seagate 2TB, восстановление данных из резервной копии</w:t>
            </w:r>
          </w:p>
        </w:tc>
        <w:tc>
          <w:tcPr>
            <w:tcW w:w="1797" w:type="dxa"/>
          </w:tcPr>
          <w:p w14:paraId="5A223A8C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Иванов И.И., инженер</w:t>
            </w:r>
          </w:p>
        </w:tc>
        <w:tc>
          <w:tcPr>
            <w:tcW w:w="1441" w:type="dxa"/>
          </w:tcPr>
          <w:p w14:paraId="6E2CE832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</w:p>
        </w:tc>
      </w:tr>
      <w:tr w:rsidR="005E29C7" w14:paraId="59955743" w14:textId="77777777" w:rsidTr="005E29C7">
        <w:tc>
          <w:tcPr>
            <w:tcW w:w="1514" w:type="dxa"/>
          </w:tcPr>
          <w:p w14:paraId="39751C61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22.06.2023</w:t>
            </w:r>
          </w:p>
        </w:tc>
        <w:tc>
          <w:tcPr>
            <w:tcW w:w="1609" w:type="dxa"/>
          </w:tcPr>
          <w:p w14:paraId="5CCE98E4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Обновление сетевого коммутатора</w:t>
            </w:r>
          </w:p>
        </w:tc>
        <w:tc>
          <w:tcPr>
            <w:tcW w:w="1724" w:type="dxa"/>
          </w:tcPr>
          <w:p w14:paraId="7CCC52FE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Сбои в работе сети</w:t>
            </w:r>
          </w:p>
        </w:tc>
        <w:tc>
          <w:tcPr>
            <w:tcW w:w="1826" w:type="dxa"/>
          </w:tcPr>
          <w:p w14:paraId="4598D741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Замена коммутатора Cisco SG350 на новую модель, настройка VLAN</w:t>
            </w:r>
          </w:p>
        </w:tc>
        <w:tc>
          <w:tcPr>
            <w:tcW w:w="1797" w:type="dxa"/>
          </w:tcPr>
          <w:p w14:paraId="1386B18E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Петров П.П., сетевой администратор</w:t>
            </w:r>
          </w:p>
        </w:tc>
        <w:tc>
          <w:tcPr>
            <w:tcW w:w="1441" w:type="dxa"/>
          </w:tcPr>
          <w:p w14:paraId="31565F5E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</w:p>
        </w:tc>
      </w:tr>
      <w:tr w:rsidR="005E29C7" w14:paraId="5886C19C" w14:textId="77777777" w:rsidTr="005E29C7">
        <w:tc>
          <w:tcPr>
            <w:tcW w:w="1514" w:type="dxa"/>
          </w:tcPr>
          <w:p w14:paraId="5141956F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10.09.2023</w:t>
            </w:r>
          </w:p>
        </w:tc>
        <w:tc>
          <w:tcPr>
            <w:tcW w:w="1609" w:type="dxa"/>
          </w:tcPr>
          <w:p w14:paraId="5C0E92F9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Ремонт рабочей станции бухгалтера</w:t>
            </w:r>
          </w:p>
        </w:tc>
        <w:tc>
          <w:tcPr>
            <w:tcW w:w="1724" w:type="dxa"/>
          </w:tcPr>
          <w:p w14:paraId="36293785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BSOD при загрузке системы</w:t>
            </w:r>
          </w:p>
        </w:tc>
        <w:tc>
          <w:tcPr>
            <w:tcW w:w="1826" w:type="dxa"/>
          </w:tcPr>
          <w:p w14:paraId="6643B3B8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Переустановка Windows 10 Pro, восстановление профиля пользователя</w:t>
            </w:r>
          </w:p>
        </w:tc>
        <w:tc>
          <w:tcPr>
            <w:tcW w:w="1797" w:type="dxa"/>
          </w:tcPr>
          <w:p w14:paraId="4E5281D8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Сидоров А.А., системный администратор</w:t>
            </w:r>
          </w:p>
        </w:tc>
        <w:tc>
          <w:tcPr>
            <w:tcW w:w="1441" w:type="dxa"/>
          </w:tcPr>
          <w:p w14:paraId="4E4C19CE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</w:p>
        </w:tc>
      </w:tr>
    </w:tbl>
    <w:p w14:paraId="44BE6C57" w14:textId="77777777" w:rsidR="005E29C7" w:rsidRDefault="005E29C7" w:rsidP="005E29C7">
      <w:pPr>
        <w:pStyle w:val="34b"/>
        <w:rPr>
          <w:lang w:eastAsia="ru-RU"/>
        </w:rPr>
      </w:pPr>
    </w:p>
    <w:p w14:paraId="584F2A4F" w14:textId="77777777" w:rsidR="005E29C7" w:rsidRDefault="005E29C7" w:rsidP="005E29C7">
      <w:pPr>
        <w:pStyle w:val="34b"/>
        <w:rPr>
          <w:lang w:eastAsia="ru-RU"/>
        </w:rPr>
      </w:pPr>
      <w:r>
        <w:rPr>
          <w:lang w:eastAsia="ru-RU"/>
        </w:rPr>
        <w:t>Примеры изменений в ПО с указанием дат и ответственных лиц приведены в таблице 5.</w:t>
      </w:r>
    </w:p>
    <w:p w14:paraId="7016F755" w14:textId="77777777" w:rsidR="005E29C7" w:rsidRDefault="005E29C7" w:rsidP="005E29C7">
      <w:pPr>
        <w:pStyle w:val="34b"/>
        <w:rPr>
          <w:lang w:eastAsia="ru-RU"/>
        </w:rPr>
      </w:pPr>
    </w:p>
    <w:p w14:paraId="3C1B6187" w14:textId="77777777" w:rsidR="005E29C7" w:rsidRDefault="005E29C7" w:rsidP="005E29C7">
      <w:pPr>
        <w:pStyle w:val="ad"/>
        <w:keepNext/>
      </w:pPr>
      <w:r>
        <w:t xml:space="preserve">Таблица </w:t>
      </w:r>
      <w:r w:rsidR="0076045F">
        <w:fldChar w:fldCharType="begin"/>
      </w:r>
      <w:r w:rsidR="0076045F">
        <w:instrText xml:space="preserve"> SEQ Таблица \* ARABIC </w:instrText>
      </w:r>
      <w:r w:rsidR="0076045F">
        <w:fldChar w:fldCharType="separate"/>
      </w:r>
      <w:r>
        <w:rPr>
          <w:noProof/>
        </w:rPr>
        <w:t>5</w:t>
      </w:r>
      <w:r w:rsidR="0076045F">
        <w:rPr>
          <w:noProof/>
        </w:rPr>
        <w:fldChar w:fldCharType="end"/>
      </w:r>
      <w:r>
        <w:t xml:space="preserve"> - </w:t>
      </w:r>
      <w:r w:rsidRPr="001779BC">
        <w:t>Журнал изменений в ПО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67"/>
        <w:gridCol w:w="1954"/>
        <w:gridCol w:w="1706"/>
        <w:gridCol w:w="2245"/>
        <w:gridCol w:w="2139"/>
      </w:tblGrid>
      <w:tr w:rsidR="005E29C7" w14:paraId="739977E6" w14:textId="77777777" w:rsidTr="005E29C7">
        <w:tc>
          <w:tcPr>
            <w:tcW w:w="1867" w:type="dxa"/>
          </w:tcPr>
          <w:p w14:paraId="01795662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Дата</w:t>
            </w:r>
          </w:p>
        </w:tc>
        <w:tc>
          <w:tcPr>
            <w:tcW w:w="1954" w:type="dxa"/>
          </w:tcPr>
          <w:p w14:paraId="26F39504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Версия</w:t>
            </w:r>
          </w:p>
        </w:tc>
        <w:tc>
          <w:tcPr>
            <w:tcW w:w="1706" w:type="dxa"/>
          </w:tcPr>
          <w:p w14:paraId="69A882C2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Описание изменений</w:t>
            </w:r>
          </w:p>
        </w:tc>
        <w:tc>
          <w:tcPr>
            <w:tcW w:w="2245" w:type="dxa"/>
          </w:tcPr>
          <w:p w14:paraId="00AD3CB0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Ответственный</w:t>
            </w:r>
          </w:p>
        </w:tc>
        <w:tc>
          <w:tcPr>
            <w:tcW w:w="2139" w:type="dxa"/>
          </w:tcPr>
          <w:p w14:paraId="10FDCC76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Примечание</w:t>
            </w:r>
          </w:p>
        </w:tc>
      </w:tr>
      <w:tr w:rsidR="005E29C7" w14:paraId="03D8DB62" w14:textId="77777777" w:rsidTr="005E29C7">
        <w:tc>
          <w:tcPr>
            <w:tcW w:w="1867" w:type="dxa"/>
          </w:tcPr>
          <w:p w14:paraId="61999E43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01.04.2023</w:t>
            </w:r>
          </w:p>
        </w:tc>
        <w:tc>
          <w:tcPr>
            <w:tcW w:w="1954" w:type="dxa"/>
          </w:tcPr>
          <w:p w14:paraId="5D59618E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1.2.1</w:t>
            </w:r>
          </w:p>
        </w:tc>
        <w:tc>
          <w:tcPr>
            <w:tcW w:w="1706" w:type="dxa"/>
          </w:tcPr>
          <w:p w14:paraId="49007008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Добавлен модуль учета сезонных шин</w:t>
            </w:r>
            <w:r>
              <w:rPr>
                <w:lang w:eastAsia="ru-RU"/>
              </w:rPr>
              <w:t>.</w:t>
            </w:r>
          </w:p>
        </w:tc>
        <w:tc>
          <w:tcPr>
            <w:tcW w:w="2245" w:type="dxa"/>
          </w:tcPr>
          <w:p w14:paraId="30D6CEE1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Кузнецов М.Д., разработчик</w:t>
            </w:r>
            <w:r>
              <w:rPr>
                <w:lang w:eastAsia="ru-RU"/>
              </w:rPr>
              <w:t>.</w:t>
            </w:r>
          </w:p>
        </w:tc>
        <w:tc>
          <w:tcPr>
            <w:tcW w:w="2139" w:type="dxa"/>
          </w:tcPr>
          <w:p w14:paraId="3BCB5DC3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Тестирование завершено успешно</w:t>
            </w:r>
            <w:r>
              <w:rPr>
                <w:lang w:eastAsia="ru-RU"/>
              </w:rPr>
              <w:t>.</w:t>
            </w:r>
          </w:p>
        </w:tc>
      </w:tr>
      <w:tr w:rsidR="005E29C7" w14:paraId="1B90EA00" w14:textId="77777777" w:rsidTr="005E29C7">
        <w:tc>
          <w:tcPr>
            <w:tcW w:w="1867" w:type="dxa"/>
          </w:tcPr>
          <w:p w14:paraId="3164F467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15.07.2023</w:t>
            </w:r>
          </w:p>
        </w:tc>
        <w:tc>
          <w:tcPr>
            <w:tcW w:w="1954" w:type="dxa"/>
          </w:tcPr>
          <w:p w14:paraId="0900D6EF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1.3.0</w:t>
            </w:r>
          </w:p>
        </w:tc>
        <w:tc>
          <w:tcPr>
            <w:tcW w:w="1706" w:type="dxa"/>
          </w:tcPr>
          <w:p w14:paraId="00423531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Оптимизация SQL-запросов для отчетов</w:t>
            </w:r>
            <w:r>
              <w:rPr>
                <w:lang w:eastAsia="ru-RU"/>
              </w:rPr>
              <w:t>.</w:t>
            </w:r>
          </w:p>
        </w:tc>
        <w:tc>
          <w:tcPr>
            <w:tcW w:w="2245" w:type="dxa"/>
          </w:tcPr>
          <w:p w14:paraId="06FF4C48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Смирнов Е.В., программист.</w:t>
            </w:r>
          </w:p>
        </w:tc>
        <w:tc>
          <w:tcPr>
            <w:tcW w:w="2139" w:type="dxa"/>
          </w:tcPr>
          <w:p w14:paraId="0B1E1178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Время формирования отчетов сократилось на 40%</w:t>
            </w:r>
            <w:r>
              <w:rPr>
                <w:lang w:eastAsia="ru-RU"/>
              </w:rPr>
              <w:t>.</w:t>
            </w:r>
          </w:p>
        </w:tc>
      </w:tr>
      <w:tr w:rsidR="005E29C7" w14:paraId="3BA645A3" w14:textId="77777777" w:rsidTr="005E29C7">
        <w:tc>
          <w:tcPr>
            <w:tcW w:w="1867" w:type="dxa"/>
          </w:tcPr>
          <w:p w14:paraId="216DBC2D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01.10.2023</w:t>
            </w:r>
          </w:p>
        </w:tc>
        <w:tc>
          <w:tcPr>
            <w:tcW w:w="1954" w:type="dxa"/>
          </w:tcPr>
          <w:p w14:paraId="09D8C372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1.3.2</w:t>
            </w:r>
          </w:p>
        </w:tc>
        <w:tc>
          <w:tcPr>
            <w:tcW w:w="1706" w:type="dxa"/>
          </w:tcPr>
          <w:p w14:paraId="5BCEAFA0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Исправление</w:t>
            </w:r>
            <w:r>
              <w:rPr>
                <w:lang w:eastAsia="ru-RU"/>
              </w:rPr>
              <w:t xml:space="preserve"> ошибки экспорта данных в Excel.</w:t>
            </w:r>
          </w:p>
        </w:tc>
        <w:tc>
          <w:tcPr>
            <w:tcW w:w="2245" w:type="dxa"/>
          </w:tcPr>
          <w:p w14:paraId="23346458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Попова Т.И., тестировщик</w:t>
            </w:r>
            <w:r>
              <w:rPr>
                <w:lang w:eastAsia="ru-RU"/>
              </w:rPr>
              <w:t>.</w:t>
            </w:r>
          </w:p>
        </w:tc>
        <w:tc>
          <w:tcPr>
            <w:tcW w:w="2139" w:type="dxa"/>
          </w:tcPr>
          <w:p w14:paraId="2BFA47EE" w14:textId="77777777" w:rsidR="005E29C7" w:rsidRDefault="005E29C7" w:rsidP="005E29C7">
            <w:pPr>
              <w:pStyle w:val="34b"/>
              <w:ind w:firstLine="0"/>
              <w:rPr>
                <w:lang w:eastAsia="ru-RU"/>
              </w:rPr>
            </w:pPr>
            <w:r w:rsidRPr="005E29C7">
              <w:rPr>
                <w:lang w:eastAsia="ru-RU"/>
              </w:rPr>
              <w:t>Протестировано на 5 рабочих местах</w:t>
            </w:r>
            <w:r>
              <w:rPr>
                <w:lang w:eastAsia="ru-RU"/>
              </w:rPr>
              <w:t>.</w:t>
            </w:r>
          </w:p>
        </w:tc>
      </w:tr>
    </w:tbl>
    <w:p w14:paraId="74CA3F53" w14:textId="77777777" w:rsidR="005E29C7" w:rsidRPr="005E29C7" w:rsidRDefault="005E29C7" w:rsidP="005E29C7">
      <w:pPr>
        <w:pStyle w:val="34b"/>
        <w:rPr>
          <w:lang w:eastAsia="ru-RU"/>
        </w:rPr>
      </w:pPr>
    </w:p>
    <w:p w14:paraId="0DEC4D70" w14:textId="77777777" w:rsidR="004A6227" w:rsidRPr="00674FE6" w:rsidRDefault="00AC1CE4" w:rsidP="000611C2">
      <w:pPr>
        <w:pStyle w:val="3412"/>
      </w:pPr>
      <w:bookmarkStart w:id="57" w:name="_Toc397971534"/>
      <w:bookmarkStart w:id="58" w:name="_Toc398225599"/>
      <w:bookmarkEnd w:id="57"/>
      <w:bookmarkEnd w:id="58"/>
      <w:r>
        <w:rPr>
          <w:lang w:val="ru-RU"/>
        </w:rPr>
        <w:t>.</w:t>
      </w:r>
    </w:p>
    <w:p w14:paraId="3D6385F3" w14:textId="77777777"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59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60" w:name="_Toc398225600"/>
      <w:bookmarkStart w:id="61" w:name="_Toc398630159"/>
      <w:bookmarkStart w:id="62" w:name="_Toc403479673"/>
      <w:bookmarkStart w:id="63" w:name="_Toc191468692"/>
      <w:r w:rsidR="0085246A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59"/>
      <w:bookmarkEnd w:id="60"/>
      <w:bookmarkEnd w:id="61"/>
      <w:r w:rsidR="0015370B">
        <w:instrText>Название приложения</w:instrText>
      </w:r>
      <w:bookmarkEnd w:id="62"/>
      <w:bookmarkEnd w:id="63"/>
      <w:r w:rsidR="00A5066B">
        <w:instrText xml:space="preserve">" </w:instrText>
      </w:r>
      <w:r w:rsidR="00A5066B">
        <w:fldChar w:fldCharType="end"/>
      </w:r>
    </w:p>
    <w:p w14:paraId="2E1680F6" w14:textId="77777777" w:rsidR="001149C9" w:rsidRDefault="0043645B" w:rsidP="001149C9">
      <w:pPr>
        <w:pStyle w:val="3420"/>
      </w:pPr>
      <w:r>
        <w:t>Взаимодействие между подсистемами УАТ.</w:t>
      </w:r>
    </w:p>
    <w:p w14:paraId="305E345C" w14:textId="77777777" w:rsidR="0043645B" w:rsidRDefault="0043645B" w:rsidP="0043645B">
      <w:pPr>
        <w:pStyle w:val="34b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212A48" wp14:editId="605FE073">
                <wp:simplePos x="0" y="0"/>
                <wp:positionH relativeFrom="column">
                  <wp:posOffset>11430</wp:posOffset>
                </wp:positionH>
                <wp:positionV relativeFrom="paragraph">
                  <wp:posOffset>2891790</wp:posOffset>
                </wp:positionV>
                <wp:extent cx="6299835" cy="635"/>
                <wp:effectExtent l="0" t="0" r="0" b="0"/>
                <wp:wrapTopAndBottom/>
                <wp:docPr id="612" name="Надпись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3B2259" w14:textId="77777777" w:rsidR="0076045F" w:rsidRPr="000D698B" w:rsidRDefault="0076045F" w:rsidP="0043645B">
                            <w:pPr>
                              <w:pStyle w:val="ad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Взаимодействие между подсистемами УАТ.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1A5297" id="_x0000_t202" coordsize="21600,21600" o:spt="202" path="m,l,21600r21600,l21600,xe">
                <v:stroke joinstyle="miter"/>
                <v:path gradientshapeok="t" o:connecttype="rect"/>
              </v:shapetype>
              <v:shape id="Надпись 612" o:spid="_x0000_s1026" type="#_x0000_t202" style="position:absolute;left:0;text-align:left;margin-left:.9pt;margin-top:227.7pt;width:496.0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" stroked="f">
                <v:textbox style="mso-fit-shape-to-text:t" inset="0,0,0,0">
                  <w:txbxContent>
                    <w:p w:rsidR="0076045F" w:rsidRPr="000D698B" w:rsidRDefault="0076045F" w:rsidP="0043645B">
                      <w:pPr>
                        <w:pStyle w:val="ad"/>
                        <w:rPr>
                          <w:noProof/>
                          <w:szCs w:val="20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Взаимодействие между подсистемами УАТ.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93282E1" wp14:editId="01D3C92F">
            <wp:simplePos x="0" y="0"/>
            <wp:positionH relativeFrom="column">
              <wp:posOffset>11430</wp:posOffset>
            </wp:positionH>
            <wp:positionV relativeFrom="paragraph">
              <wp:posOffset>364490</wp:posOffset>
            </wp:positionV>
            <wp:extent cx="6299835" cy="2470150"/>
            <wp:effectExtent l="0" t="0" r="5715" b="6350"/>
            <wp:wrapTopAndBottom/>
            <wp:docPr id="611" name="Рисунок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Welcome to FigJam (1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Схема взаимодействия между подсистемами УАТ представлена </w:t>
      </w:r>
      <w:proofErr w:type="gramStart"/>
      <w:r>
        <w:rPr>
          <w:lang w:eastAsia="ru-RU"/>
        </w:rPr>
        <w:t>ниже(</w:t>
      </w:r>
      <w:proofErr w:type="gramEnd"/>
      <w:r>
        <w:rPr>
          <w:lang w:eastAsia="ru-RU"/>
        </w:rPr>
        <w:t>Рисунок 1)</w:t>
      </w:r>
    </w:p>
    <w:p w14:paraId="290B82D8" w14:textId="77777777" w:rsidR="0043645B" w:rsidRPr="0043645B" w:rsidRDefault="0043645B" w:rsidP="0043645B">
      <w:pPr>
        <w:pStyle w:val="34b"/>
        <w:rPr>
          <w:lang w:eastAsia="ru-RU"/>
        </w:rPr>
      </w:pPr>
    </w:p>
    <w:p w14:paraId="39A74EA5" w14:textId="77777777" w:rsidR="000611C2" w:rsidRDefault="000611C2" w:rsidP="00A5066B">
      <w:pPr>
        <w:pStyle w:val="34b"/>
      </w:pPr>
    </w:p>
    <w:p w14:paraId="6280CFEE" w14:textId="77777777" w:rsidR="002C35B5" w:rsidRDefault="002C35B5" w:rsidP="002C35B5">
      <w:pPr>
        <w:pStyle w:val="34fffa"/>
      </w:pPr>
    </w:p>
    <w:p w14:paraId="02B5BBF3" w14:textId="77777777" w:rsidR="00147B49" w:rsidRDefault="002C35B5" w:rsidP="00147B49">
      <w:pPr>
        <w:pStyle w:val="3415"/>
        <w:rPr>
          <w:lang w:val="en-US"/>
        </w:rPr>
      </w:pPr>
      <w:bookmarkStart w:id="64" w:name="_Toc386572818"/>
      <w:bookmarkStart w:id="65" w:name="_Toc386572947"/>
      <w:bookmarkStart w:id="66" w:name="_Toc390811904"/>
      <w:bookmarkStart w:id="67" w:name="_Toc394586650"/>
      <w:bookmarkStart w:id="68" w:name="_Toc191468694"/>
      <w:r>
        <w:t>Перечень</w:t>
      </w:r>
      <w:r w:rsidR="00147B49">
        <w:t xml:space="preserve"> сокращений</w:t>
      </w:r>
      <w:bookmarkEnd w:id="64"/>
      <w:bookmarkEnd w:id="65"/>
      <w:bookmarkEnd w:id="66"/>
      <w:bookmarkEnd w:id="67"/>
      <w:bookmarkEnd w:id="68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14:paraId="57E07BAD" w14:textId="77777777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0F80EA1" w14:textId="77777777"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755F68F" w14:textId="77777777"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14:paraId="6F0C369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9F590BC" w14:textId="77777777" w:rsidR="00147B49" w:rsidRPr="00AD0715" w:rsidRDefault="00BB2A67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3CBE63EC" w14:textId="77777777" w:rsidR="00147B49" w:rsidRPr="00AD0715" w:rsidRDefault="00147B49" w:rsidP="00BB2A67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951171" w:rsidRPr="00A37C7D" w14:paraId="2DDE620A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297213D" w14:textId="77777777" w:rsidR="00951171" w:rsidRPr="00AD0715" w:rsidRDefault="00951171" w:rsidP="00951171">
            <w:pPr>
              <w:pStyle w:val="34ff6"/>
            </w:pPr>
            <w:r w:rsidRPr="00625C8E">
              <w:t>НИР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3AE2E7AB" w14:textId="77777777" w:rsidR="00951171" w:rsidRPr="00AD0715" w:rsidRDefault="00951171" w:rsidP="00951171">
            <w:pPr>
              <w:pStyle w:val="34ff6"/>
            </w:pPr>
            <w:r w:rsidRPr="00F74283">
              <w:t>Научно-исследовательская работа</w:t>
            </w:r>
          </w:p>
        </w:tc>
      </w:tr>
      <w:tr w:rsidR="00951171" w:rsidRPr="00A37C7D" w14:paraId="38872C7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763E815" w14:textId="77777777" w:rsidR="00951171" w:rsidRPr="00F800E2" w:rsidRDefault="00951171" w:rsidP="00951171">
            <w:pPr>
              <w:pStyle w:val="34ff6"/>
            </w:pPr>
            <w:r w:rsidRPr="002512EE">
              <w:t>ТЗ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5ECB4E49" w14:textId="77777777" w:rsidR="00951171" w:rsidRPr="00F74283" w:rsidRDefault="00951171" w:rsidP="00951171">
            <w:pPr>
              <w:pStyle w:val="34ff6"/>
            </w:pPr>
            <w:r w:rsidRPr="002512EE">
              <w:t>Техническо</w:t>
            </w:r>
            <w:r>
              <w:t>е</w:t>
            </w:r>
            <w:r w:rsidRPr="002512EE">
              <w:t xml:space="preserve"> задани</w:t>
            </w:r>
            <w:r>
              <w:t>е</w:t>
            </w:r>
          </w:p>
        </w:tc>
      </w:tr>
      <w:tr w:rsidR="00951171" w:rsidRPr="00A37C7D" w14:paraId="14377E40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4C2E625" w14:textId="77777777" w:rsidR="00951171" w:rsidRPr="00F800E2" w:rsidRDefault="00951171" w:rsidP="00951171">
            <w:pPr>
              <w:pStyle w:val="34ff6"/>
            </w:pPr>
            <w:r>
              <w:t>ЭВМ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3403E366" w14:textId="77777777" w:rsidR="00951171" w:rsidRPr="00F800E2" w:rsidRDefault="00951171" w:rsidP="00951171">
            <w:pPr>
              <w:pStyle w:val="34ff6"/>
            </w:pPr>
            <w:r w:rsidRPr="00F74283">
              <w:t>Электронно-вычислительная машина</w:t>
            </w:r>
          </w:p>
        </w:tc>
      </w:tr>
      <w:tr w:rsidR="00951171" w:rsidRPr="00A37C7D" w14:paraId="7E3D8A40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FF30796" w14:textId="77777777" w:rsidR="00951171" w:rsidRPr="00F02EBE" w:rsidRDefault="00951171" w:rsidP="00951171">
            <w:pPr>
              <w:pStyle w:val="34ff6"/>
            </w:pPr>
            <w:r w:rsidRPr="00F02EBE">
              <w:t>АРМ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976D106" w14:textId="77777777" w:rsidR="00951171" w:rsidRPr="00F02EBE" w:rsidRDefault="00951171" w:rsidP="00951171">
            <w:pPr>
              <w:pStyle w:val="34ff6"/>
            </w:pPr>
            <w:r w:rsidRPr="00F02EBE">
              <w:t>Автоматизированное рабочее место</w:t>
            </w:r>
          </w:p>
        </w:tc>
      </w:tr>
      <w:tr w:rsidR="00951171" w:rsidRPr="00A37C7D" w14:paraId="5960E65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9EDA680" w14:textId="77777777" w:rsidR="00951171" w:rsidRPr="00F02EBE" w:rsidRDefault="00951171" w:rsidP="00951171">
            <w:pPr>
              <w:pStyle w:val="34ff6"/>
            </w:pPr>
            <w:r w:rsidRPr="00F02EBE">
              <w:t>ДТП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D1929AE" w14:textId="77777777" w:rsidR="00951171" w:rsidRPr="00F02EBE" w:rsidRDefault="00951171" w:rsidP="00951171">
            <w:pPr>
              <w:pStyle w:val="34ff6"/>
            </w:pPr>
            <w:r w:rsidRPr="00F02EBE">
              <w:t>Дорожно-транспортное происшествие</w:t>
            </w:r>
          </w:p>
        </w:tc>
      </w:tr>
      <w:tr w:rsidR="00951171" w:rsidRPr="00A37C7D" w14:paraId="73AB64CD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5720B58" w14:textId="77777777" w:rsidR="00951171" w:rsidRPr="00F02EBE" w:rsidRDefault="00951171" w:rsidP="00951171">
            <w:pPr>
              <w:pStyle w:val="34ff6"/>
            </w:pPr>
            <w:r w:rsidRPr="00F02EBE">
              <w:t>УАТ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32A2A74" w14:textId="77777777" w:rsidR="00951171" w:rsidRPr="00F02EBE" w:rsidRDefault="00951171" w:rsidP="00951171">
            <w:pPr>
              <w:pStyle w:val="34ff6"/>
            </w:pPr>
            <w:r w:rsidRPr="00F02EBE">
              <w:t xml:space="preserve">Управление </w:t>
            </w:r>
            <w:proofErr w:type="spellStart"/>
            <w:r w:rsidRPr="00F02EBE">
              <w:t>АвтоТранспортом</w:t>
            </w:r>
            <w:proofErr w:type="spellEnd"/>
          </w:p>
        </w:tc>
      </w:tr>
      <w:tr w:rsidR="00951171" w:rsidRPr="00A37C7D" w14:paraId="58B0451D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1470350" w14:textId="77777777" w:rsidR="00951171" w:rsidRPr="00F02EBE" w:rsidRDefault="00951171" w:rsidP="00951171">
            <w:pPr>
              <w:pStyle w:val="34ff6"/>
            </w:pPr>
            <w:r w:rsidRPr="00F02EBE">
              <w:t>РБУ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C56CAD5" w14:textId="77777777" w:rsidR="00951171" w:rsidRPr="00F02EBE" w:rsidRDefault="00951171" w:rsidP="00951171">
            <w:pPr>
              <w:pStyle w:val="34ff6"/>
            </w:pPr>
            <w:r w:rsidRPr="00F02EBE">
              <w:t>Растворный Бетонный Узел</w:t>
            </w:r>
          </w:p>
        </w:tc>
      </w:tr>
      <w:tr w:rsidR="00951171" w:rsidRPr="00A37C7D" w14:paraId="23E79488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D584D90" w14:textId="77777777" w:rsidR="00951171" w:rsidRPr="00F02EBE" w:rsidRDefault="00951171" w:rsidP="00951171">
            <w:pPr>
              <w:pStyle w:val="34ff6"/>
            </w:pPr>
            <w:r w:rsidRPr="00F02EBE">
              <w:t>ЗУП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FA479F5" w14:textId="77777777" w:rsidR="00951171" w:rsidRPr="00F02EBE" w:rsidRDefault="00951171" w:rsidP="00951171">
            <w:pPr>
              <w:pStyle w:val="34ff6"/>
            </w:pPr>
            <w:r w:rsidRPr="00F02EBE">
              <w:t>Зарплата и управление персоналом</w:t>
            </w:r>
          </w:p>
        </w:tc>
      </w:tr>
      <w:tr w:rsidR="00951171" w:rsidRPr="00A37C7D" w14:paraId="61B9008F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639E7CC" w14:textId="77777777" w:rsidR="00951171" w:rsidRPr="00F02EBE" w:rsidRDefault="00951171" w:rsidP="00951171">
            <w:pPr>
              <w:pStyle w:val="34ff6"/>
            </w:pPr>
            <w:r w:rsidRPr="00F02EBE">
              <w:t>ОЗУ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67E2E09" w14:textId="77777777" w:rsidR="00951171" w:rsidRPr="00F02EBE" w:rsidRDefault="00951171" w:rsidP="00951171">
            <w:pPr>
              <w:pStyle w:val="34ff6"/>
            </w:pPr>
            <w:r w:rsidRPr="00F02EBE">
              <w:t>Оперативное запоминающее устройство</w:t>
            </w:r>
          </w:p>
        </w:tc>
      </w:tr>
      <w:tr w:rsidR="00951171" w:rsidRPr="00A37C7D" w14:paraId="2F49B89D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157605E" w14:textId="77777777" w:rsidR="00951171" w:rsidRPr="00F02EBE" w:rsidRDefault="00951171" w:rsidP="00951171">
            <w:pPr>
              <w:pStyle w:val="34ff6"/>
            </w:pPr>
            <w:r w:rsidRPr="00F02EBE">
              <w:t>ТБ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018B7A2" w14:textId="77777777" w:rsidR="00951171" w:rsidRPr="00F02EBE" w:rsidRDefault="00951171" w:rsidP="00951171">
            <w:pPr>
              <w:pStyle w:val="34ff6"/>
            </w:pPr>
            <w:r>
              <w:t>Тер</w:t>
            </w:r>
            <w:r w:rsidRPr="00F02EBE">
              <w:t>абайт</w:t>
            </w:r>
            <w:r>
              <w:t>.</w:t>
            </w:r>
          </w:p>
        </w:tc>
      </w:tr>
      <w:tr w:rsidR="00951171" w:rsidRPr="00A37C7D" w14:paraId="5C337C5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A3C350E" w14:textId="77777777" w:rsidR="00951171" w:rsidRPr="00F02EBE" w:rsidRDefault="00951171" w:rsidP="00951171">
            <w:pPr>
              <w:pStyle w:val="34ff6"/>
            </w:pPr>
            <w:r w:rsidRPr="00F02EBE">
              <w:t>ГИБДД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2CC21A5" w14:textId="77777777" w:rsidR="00951171" w:rsidRPr="00F02EBE" w:rsidRDefault="00951171" w:rsidP="00951171">
            <w:pPr>
              <w:pStyle w:val="34ff6"/>
            </w:pPr>
            <w:r w:rsidRPr="00F02EBE">
              <w:t>Государственная инспекция безопасности дорожного движения</w:t>
            </w:r>
          </w:p>
        </w:tc>
      </w:tr>
      <w:tr w:rsidR="00951171" w:rsidRPr="00A37C7D" w14:paraId="1CC1C827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E355DA2" w14:textId="77777777" w:rsidR="00951171" w:rsidRPr="00F02EBE" w:rsidRDefault="00951171" w:rsidP="00951171">
            <w:pPr>
              <w:pStyle w:val="34ff6"/>
            </w:pPr>
            <w:r w:rsidRPr="00F02EBE">
              <w:t>СУБД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055F5C2" w14:textId="77777777" w:rsidR="00951171" w:rsidRPr="00F02EBE" w:rsidRDefault="00951171" w:rsidP="00951171">
            <w:pPr>
              <w:pStyle w:val="34ff6"/>
            </w:pPr>
            <w:r w:rsidRPr="00F02EBE">
              <w:t>Система управления базами данных.</w:t>
            </w:r>
          </w:p>
        </w:tc>
      </w:tr>
    </w:tbl>
    <w:p w14:paraId="51284E3E" w14:textId="77777777" w:rsidR="00147B49" w:rsidRDefault="00147B49" w:rsidP="002C35B5">
      <w:pPr>
        <w:pStyle w:val="34fffa"/>
      </w:pPr>
    </w:p>
    <w:p w14:paraId="124E84B5" w14:textId="77777777" w:rsidR="002C35B5" w:rsidRPr="002C35B5" w:rsidRDefault="002C35B5" w:rsidP="002C35B5">
      <w:pPr>
        <w:pStyle w:val="3415"/>
      </w:pPr>
      <w:bookmarkStart w:id="69" w:name="_Toc191468695"/>
      <w:r>
        <w:t>Перечень терминов</w:t>
      </w:r>
      <w:bookmarkEnd w:id="69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14:paraId="7F188365" w14:textId="77777777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945C19C" w14:textId="77777777"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4215DCE" w14:textId="77777777"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951171" w:rsidRPr="00A37C7D" w14:paraId="406C008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A75B88B" w14:textId="77777777" w:rsidR="00951171" w:rsidRPr="001E70E4" w:rsidRDefault="00951171" w:rsidP="00951171">
            <w:r w:rsidRPr="001E70E4">
              <w:t>API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1359A44" w14:textId="77777777" w:rsidR="00951171" w:rsidRPr="001E70E4" w:rsidRDefault="00951171" w:rsidP="00951171">
            <w:r w:rsidRPr="001E70E4">
              <w:t>Интерфейс программирования приложений.</w:t>
            </w:r>
          </w:p>
        </w:tc>
      </w:tr>
      <w:tr w:rsidR="00951171" w:rsidRPr="00A37C7D" w14:paraId="4EF35D10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A5C8B51" w14:textId="77777777" w:rsidR="00951171" w:rsidRPr="001E70E4" w:rsidRDefault="00951171" w:rsidP="00951171">
            <w:r w:rsidRPr="001E70E4">
              <w:t>LDAP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B596138" w14:textId="77777777" w:rsidR="00951171" w:rsidRPr="001E70E4" w:rsidRDefault="00951171" w:rsidP="00951171">
            <w:r w:rsidRPr="001E70E4">
              <w:t>Облегчённый протокол доступа к каталогам.</w:t>
            </w:r>
          </w:p>
        </w:tc>
      </w:tr>
      <w:tr w:rsidR="00951171" w:rsidRPr="00A37C7D" w14:paraId="27126A02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945FFBC" w14:textId="77777777" w:rsidR="00951171" w:rsidRPr="001E70E4" w:rsidRDefault="00951171" w:rsidP="00951171">
            <w:r w:rsidRPr="001E70E4">
              <w:t>RBAC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D70AFBB" w14:textId="77777777" w:rsidR="00951171" w:rsidRPr="001E70E4" w:rsidRDefault="00951171" w:rsidP="00951171">
            <w:r w:rsidRPr="001E70E4">
              <w:t>Ролевое управление доступом, модель управления доступом, основанная на ролях пользователей</w:t>
            </w:r>
          </w:p>
        </w:tc>
      </w:tr>
      <w:tr w:rsidR="00951171" w:rsidRPr="00A37C7D" w14:paraId="628581B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87996BD" w14:textId="77777777" w:rsidR="00951171" w:rsidRPr="001E70E4" w:rsidRDefault="00951171" w:rsidP="00951171">
            <w:r w:rsidRPr="001E70E4">
              <w:t>CPU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B987321" w14:textId="77777777" w:rsidR="00951171" w:rsidRPr="001E70E4" w:rsidRDefault="00951171" w:rsidP="00951171">
            <w:r w:rsidRPr="001E70E4">
              <w:t>Центральный процессор, основной компонент компьютера, который отвечает за выполнение вычислений и управление всеми процессами в системе.</w:t>
            </w:r>
          </w:p>
        </w:tc>
      </w:tr>
      <w:tr w:rsidR="00951171" w:rsidRPr="00A37C7D" w14:paraId="22434B8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6CF3E2D" w14:textId="77777777" w:rsidR="00951171" w:rsidRPr="001E70E4" w:rsidRDefault="00951171" w:rsidP="00951171"/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7910A41" w14:textId="77777777" w:rsidR="00951171" w:rsidRPr="001E70E4" w:rsidRDefault="00951171" w:rsidP="00951171"/>
        </w:tc>
      </w:tr>
      <w:tr w:rsidR="00951171" w:rsidRPr="00A37C7D" w14:paraId="6BD37BB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AB4A9A6" w14:textId="77777777" w:rsidR="00951171" w:rsidRPr="001E70E4" w:rsidRDefault="00951171" w:rsidP="00951171">
            <w:r w:rsidRPr="001E70E4">
              <w:t>SSD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FDCFC9A" w14:textId="77777777" w:rsidR="00951171" w:rsidRPr="001E70E4" w:rsidRDefault="00951171" w:rsidP="00951171">
            <w:r w:rsidRPr="001E70E4">
              <w:t>Твердотельный накопитель, устройство для хранения данных, использующее память на основе флеш-технологии или других полупроводниковых технологий.</w:t>
            </w:r>
          </w:p>
        </w:tc>
      </w:tr>
      <w:tr w:rsidR="00951171" w:rsidRPr="00A37C7D" w14:paraId="4ADEC9C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B3EA255" w14:textId="77777777" w:rsidR="00951171" w:rsidRPr="001E70E4" w:rsidRDefault="00951171" w:rsidP="00951171">
            <w:r w:rsidRPr="001E70E4">
              <w:t>1C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CE651DA" w14:textId="77777777" w:rsidR="00951171" w:rsidRPr="001E70E4" w:rsidRDefault="00951171" w:rsidP="00951171">
            <w:r w:rsidRPr="001E70E4">
              <w:t>Программная платформа, предназначенная для автоматизации различных бизнес-процессов и управления предприятиями.</w:t>
            </w:r>
          </w:p>
        </w:tc>
      </w:tr>
      <w:tr w:rsidR="00951171" w:rsidRPr="00A37C7D" w14:paraId="77F5C0E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FF07A63" w14:textId="77777777" w:rsidR="00951171" w:rsidRPr="001E70E4" w:rsidRDefault="00951171" w:rsidP="00951171">
            <w:r w:rsidRPr="001E70E4">
              <w:t>Linux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27941BA8" w14:textId="77777777" w:rsidR="00951171" w:rsidRPr="001E70E4" w:rsidRDefault="00951171" w:rsidP="00951171">
            <w:r w:rsidRPr="001E70E4">
              <w:t>Операционная система с открытым исходным кодом, основанная на ядре Linux, которое впервые было разработано Линусом Торвальдсом в 1991 году.</w:t>
            </w:r>
          </w:p>
        </w:tc>
      </w:tr>
      <w:tr w:rsidR="00951171" w:rsidRPr="00A37C7D" w14:paraId="5C6BA7EC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F5C1E6" w14:textId="77777777" w:rsidR="00951171" w:rsidRPr="001E70E4" w:rsidRDefault="00951171" w:rsidP="00951171">
            <w:r w:rsidRPr="001E70E4">
              <w:t>Windows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41C4ABA" w14:textId="77777777" w:rsidR="00951171" w:rsidRPr="001E70E4" w:rsidRDefault="00951171" w:rsidP="00951171">
            <w:r w:rsidRPr="001E70E4">
              <w:t>Семейство операционных систем, разработанных компанией Microsoft.</w:t>
            </w:r>
          </w:p>
        </w:tc>
      </w:tr>
      <w:tr w:rsidR="00951171" w:rsidRPr="00A37C7D" w14:paraId="60049E8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915E738" w14:textId="77777777" w:rsidR="00951171" w:rsidRPr="001E70E4" w:rsidRDefault="00951171" w:rsidP="00951171">
            <w:r w:rsidRPr="001E70E4">
              <w:t>Сервер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8542B0E" w14:textId="77777777" w:rsidR="00951171" w:rsidRPr="001E70E4" w:rsidRDefault="00951171" w:rsidP="00951171">
            <w:r w:rsidRPr="001E70E4">
              <w:t>Компьютер или программное обеспечение, которое предоставляет услуги или ресурсы другим компьютерам, называемым клиентами, через сеть.</w:t>
            </w:r>
          </w:p>
        </w:tc>
      </w:tr>
      <w:tr w:rsidR="00951171" w:rsidRPr="00A37C7D" w14:paraId="54B0DF4B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C41ED0B" w14:textId="77777777" w:rsidR="00951171" w:rsidRPr="001E70E4" w:rsidRDefault="00951171" w:rsidP="00951171">
            <w:r w:rsidRPr="001E70E4">
              <w:t>Среда выполнения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82F9696" w14:textId="77777777" w:rsidR="00951171" w:rsidRPr="001E70E4" w:rsidRDefault="00951171" w:rsidP="00951171">
            <w:r w:rsidRPr="001E70E4">
              <w:t xml:space="preserve">Среда выполнения (или </w:t>
            </w:r>
            <w:proofErr w:type="spellStart"/>
            <w:r w:rsidRPr="001E70E4">
              <w:t>runtime</w:t>
            </w:r>
            <w:proofErr w:type="spellEnd"/>
            <w:r w:rsidRPr="001E70E4">
              <w:t xml:space="preserve"> </w:t>
            </w:r>
            <w:proofErr w:type="spellStart"/>
            <w:r w:rsidRPr="001E70E4">
              <w:t>environment</w:t>
            </w:r>
            <w:proofErr w:type="spellEnd"/>
            <w:r w:rsidRPr="001E70E4">
              <w:t>) — это программная среда, в которой выполняется программа.</w:t>
            </w:r>
          </w:p>
        </w:tc>
      </w:tr>
      <w:tr w:rsidR="00951171" w:rsidRPr="00A37C7D" w14:paraId="3494F257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073222E" w14:textId="77777777" w:rsidR="00951171" w:rsidRPr="001E70E4" w:rsidRDefault="00951171" w:rsidP="00951171">
            <w:r w:rsidRPr="001E70E4">
              <w:t>Java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BF301B2" w14:textId="77777777" w:rsidR="00951171" w:rsidRPr="001E70E4" w:rsidRDefault="00951171" w:rsidP="00951171">
            <w:r w:rsidRPr="001E70E4">
              <w:t>Объектно-ориентированный язык программирования и платформа для разработки и запуска программ</w:t>
            </w:r>
          </w:p>
        </w:tc>
      </w:tr>
      <w:tr w:rsidR="00951171" w:rsidRPr="00A37C7D" w14:paraId="3971E729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121C401" w14:textId="77777777" w:rsidR="00951171" w:rsidRPr="001E70E4" w:rsidRDefault="00951171" w:rsidP="00951171">
            <w:r w:rsidRPr="001E70E4">
              <w:t>JSON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7693062" w14:textId="77777777" w:rsidR="00951171" w:rsidRPr="001E70E4" w:rsidRDefault="00951171" w:rsidP="00951171">
            <w:r w:rsidRPr="001E70E4">
              <w:t xml:space="preserve">JSON (JavaScript Object </w:t>
            </w:r>
            <w:proofErr w:type="spellStart"/>
            <w:r w:rsidRPr="001E70E4">
              <w:t>Notation</w:t>
            </w:r>
            <w:proofErr w:type="spellEnd"/>
            <w:r w:rsidRPr="001E70E4">
              <w:t>) — это легкий формат обмена данными, который легко читается людьми и удобно обрабатывается программами.</w:t>
            </w:r>
          </w:p>
        </w:tc>
      </w:tr>
      <w:tr w:rsidR="00951171" w:rsidRPr="00A37C7D" w14:paraId="3FADF155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1BDD547" w14:textId="77777777" w:rsidR="00951171" w:rsidRPr="001E70E4" w:rsidRDefault="00951171" w:rsidP="00951171">
            <w:r w:rsidRPr="001E70E4">
              <w:t>HTTPS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AABE646" w14:textId="77777777" w:rsidR="00951171" w:rsidRPr="001E70E4" w:rsidRDefault="00951171" w:rsidP="00951171">
            <w:r w:rsidRPr="001E70E4">
              <w:t>Защищённая версия протокола HTTP (</w:t>
            </w:r>
            <w:proofErr w:type="spellStart"/>
            <w:r w:rsidRPr="001E70E4">
              <w:t>Hypertext</w:t>
            </w:r>
            <w:proofErr w:type="spellEnd"/>
            <w:r w:rsidRPr="001E70E4">
              <w:t xml:space="preserve"> Transfer Protocol), который используется для передачи данных между веб-браузером и сервером</w:t>
            </w:r>
          </w:p>
        </w:tc>
      </w:tr>
      <w:tr w:rsidR="00951171" w:rsidRPr="00A37C7D" w14:paraId="368E0E98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F1024EC" w14:textId="77777777" w:rsidR="00951171" w:rsidRPr="001E70E4" w:rsidRDefault="00951171" w:rsidP="00951171">
            <w:r w:rsidRPr="001E70E4">
              <w:t>TLS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9651971" w14:textId="77777777" w:rsidR="00951171" w:rsidRPr="001E70E4" w:rsidRDefault="00951171" w:rsidP="00951171">
            <w:r w:rsidRPr="001E70E4">
              <w:t>Криптографический протокол, предназначенный для обеспечения безопасности данных при их передаче через сети, такие как Интернет</w:t>
            </w:r>
          </w:p>
        </w:tc>
      </w:tr>
      <w:tr w:rsidR="00951171" w:rsidRPr="00A37C7D" w14:paraId="1D42BEBF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2D2B184" w14:textId="77777777" w:rsidR="00951171" w:rsidRPr="001E70E4" w:rsidRDefault="00951171" w:rsidP="00951171">
            <w:r w:rsidRPr="001E70E4">
              <w:t>РБУ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7F0D5B0" w14:textId="77777777" w:rsidR="00951171" w:rsidRPr="001E70E4" w:rsidRDefault="00951171" w:rsidP="00951171">
            <w:r w:rsidRPr="001E70E4">
              <w:t>Тип программного обеспечения, предназначенный для управления и автоматизации основных бизнес-процессов в организации РБУ.</w:t>
            </w:r>
          </w:p>
        </w:tc>
      </w:tr>
      <w:tr w:rsidR="00951171" w:rsidRPr="00A37C7D" w14:paraId="44F21740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49C6EE5" w14:textId="77777777" w:rsidR="00951171" w:rsidRPr="001E70E4" w:rsidRDefault="00951171" w:rsidP="00951171">
            <w:r w:rsidRPr="001E70E4">
              <w:t>REST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05701F0" w14:textId="77777777" w:rsidR="00951171" w:rsidRDefault="00951171" w:rsidP="00951171">
            <w:r w:rsidRPr="001E70E4">
              <w:t>Архитектурный стиль для создания сетевых приложений, который использует стандартные HTTP-методы (GET, POST, PUT, DELETE и т.д.) для выполнения операций с ресурсами.</w:t>
            </w:r>
          </w:p>
        </w:tc>
      </w:tr>
    </w:tbl>
    <w:p w14:paraId="1672BB88" w14:textId="77777777" w:rsidR="002C35B5" w:rsidRDefault="002C35B5" w:rsidP="002C35B5">
      <w:pPr>
        <w:pStyle w:val="34fffa"/>
      </w:pPr>
    </w:p>
    <w:p w14:paraId="4A911C9C" w14:textId="77777777" w:rsidR="0064559D" w:rsidRPr="00BB426D" w:rsidRDefault="0064559D" w:rsidP="0064559D">
      <w:pPr>
        <w:pStyle w:val="3418"/>
      </w:pPr>
      <w:r w:rsidRPr="00BB426D"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B602CF" w:rsidRPr="005F1B2E" w14:paraId="51499723" w14:textId="77777777" w:rsidTr="006C4DAF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3C035C19" w14:textId="77777777" w:rsidR="00B602CF" w:rsidRPr="00A86232" w:rsidRDefault="00B602CF" w:rsidP="006C4DAF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67F0F33C" w14:textId="77777777" w:rsidR="00B602CF" w:rsidRPr="005F1B2E" w:rsidRDefault="00B602CF" w:rsidP="006C4DAF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21B041EE" w14:textId="77777777" w:rsidR="00B602CF" w:rsidRPr="005F1B2E" w:rsidRDefault="00B602CF" w:rsidP="006C4DAF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DE07FA" w14:textId="77777777" w:rsidR="00B602CF" w:rsidRPr="005F1B2E" w:rsidRDefault="00B602CF" w:rsidP="006C4DAF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3DE4C45B" w14:textId="77777777" w:rsidR="00B602CF" w:rsidRPr="005F1B2E" w:rsidRDefault="00B602CF" w:rsidP="006C4DAF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0C4DBC4B" w14:textId="77777777" w:rsidR="00B602CF" w:rsidRPr="005F1B2E" w:rsidRDefault="00B602CF" w:rsidP="006C4DAF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1D3D3C93" w14:textId="77777777" w:rsidR="00B602CF" w:rsidRPr="005F1B2E" w:rsidRDefault="00B602CF" w:rsidP="006C4DAF">
            <w:pPr>
              <w:pStyle w:val="34ff8"/>
            </w:pPr>
            <w:r w:rsidRPr="005F1B2E">
              <w:t>Дата</w:t>
            </w:r>
          </w:p>
        </w:tc>
      </w:tr>
      <w:tr w:rsidR="00B602CF" w:rsidRPr="005F1B2E" w14:paraId="139A700D" w14:textId="77777777" w:rsidTr="006C4DAF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0F37FB5A" w14:textId="77777777" w:rsidR="00B602CF" w:rsidRPr="005F1B2E" w:rsidRDefault="00B602CF" w:rsidP="006C4DAF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71B252CE" w14:textId="77777777" w:rsidR="00B602CF" w:rsidRPr="005F1B2E" w:rsidRDefault="00B602CF" w:rsidP="006C4DAF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611FA1FE" w14:textId="77777777" w:rsidR="00B602CF" w:rsidRPr="005F1B2E" w:rsidRDefault="00B602CF" w:rsidP="006C4DAF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1596828A" w14:textId="77777777" w:rsidR="00B602CF" w:rsidRPr="005F1B2E" w:rsidRDefault="00B602CF" w:rsidP="006C4DAF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4A1AA5E0" w14:textId="77777777" w:rsidR="00B602CF" w:rsidRPr="005F1B2E" w:rsidRDefault="00B602CF" w:rsidP="006C4DAF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7B5A4F9F" w14:textId="77777777" w:rsidR="00B602CF" w:rsidRPr="005F1B2E" w:rsidRDefault="00B602CF" w:rsidP="006C4DAF">
            <w:pPr>
              <w:pStyle w:val="34ff8"/>
            </w:pPr>
          </w:p>
        </w:tc>
        <w:tc>
          <w:tcPr>
            <w:tcW w:w="1134" w:type="dxa"/>
            <w:vMerge/>
          </w:tcPr>
          <w:p w14:paraId="52AD9161" w14:textId="77777777" w:rsidR="00B602CF" w:rsidRPr="005F1B2E" w:rsidRDefault="00B602CF" w:rsidP="006C4DAF">
            <w:pPr>
              <w:pStyle w:val="34ff8"/>
            </w:pPr>
          </w:p>
        </w:tc>
        <w:tc>
          <w:tcPr>
            <w:tcW w:w="1276" w:type="dxa"/>
            <w:vMerge/>
          </w:tcPr>
          <w:p w14:paraId="67AF1193" w14:textId="77777777" w:rsidR="00B602CF" w:rsidRPr="005F1B2E" w:rsidRDefault="00B602CF" w:rsidP="006C4DAF">
            <w:pPr>
              <w:pStyle w:val="34ff8"/>
            </w:pPr>
          </w:p>
        </w:tc>
        <w:tc>
          <w:tcPr>
            <w:tcW w:w="1246" w:type="dxa"/>
            <w:vMerge/>
          </w:tcPr>
          <w:p w14:paraId="42421E5A" w14:textId="77777777" w:rsidR="00B602CF" w:rsidRPr="005F1B2E" w:rsidRDefault="00B602CF" w:rsidP="006C4DAF">
            <w:pPr>
              <w:pStyle w:val="34ff8"/>
            </w:pPr>
          </w:p>
        </w:tc>
        <w:tc>
          <w:tcPr>
            <w:tcW w:w="882" w:type="dxa"/>
            <w:vMerge/>
          </w:tcPr>
          <w:p w14:paraId="7D933663" w14:textId="77777777" w:rsidR="00B602CF" w:rsidRPr="005F1B2E" w:rsidRDefault="00B602CF" w:rsidP="006C4DAF">
            <w:pPr>
              <w:pStyle w:val="34ff8"/>
            </w:pPr>
          </w:p>
        </w:tc>
      </w:tr>
      <w:tr w:rsidR="00B602CF" w14:paraId="7C6AE914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26C94E68" w14:textId="77777777" w:rsidR="00B602CF" w:rsidRPr="0076045F" w:rsidRDefault="0076045F" w:rsidP="00FE15F4">
            <w:pPr>
              <w:pStyle w:val="34ff6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0" w:type="dxa"/>
            <w:vAlign w:val="center"/>
          </w:tcPr>
          <w:p w14:paraId="13D1C1A7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FEDD49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7C2D81" w14:textId="77777777" w:rsidR="00B602CF" w:rsidRPr="0076045F" w:rsidRDefault="0076045F" w:rsidP="00FE15F4">
            <w:pPr>
              <w:pStyle w:val="34ff6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992" w:type="dxa"/>
            <w:vAlign w:val="center"/>
          </w:tcPr>
          <w:p w14:paraId="42EAB4F6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2D0806" w14:textId="77777777" w:rsidR="00B602CF" w:rsidRPr="0076045F" w:rsidRDefault="0076045F" w:rsidP="00FE15F4">
            <w:pPr>
              <w:pStyle w:val="34ff6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134" w:type="dxa"/>
            <w:vAlign w:val="center"/>
          </w:tcPr>
          <w:p w14:paraId="7799B308" w14:textId="77777777" w:rsidR="003A5445" w:rsidRDefault="003A5445" w:rsidP="003A5445">
            <w:pPr>
              <w:pStyle w:val="34ff6"/>
            </w:pPr>
            <w:r>
              <w:t>1604389.425750.ФО 001.01.</w:t>
            </w:r>
          </w:p>
          <w:p w14:paraId="5E76267A" w14:textId="77777777" w:rsidR="00B602CF" w:rsidRPr="0076045F" w:rsidRDefault="003A5445" w:rsidP="003A5445">
            <w:pPr>
              <w:pStyle w:val="34ff6"/>
            </w:pPr>
            <w:proofErr w:type="gramStart"/>
            <w:r>
              <w:t>.ФО.XX</w:t>
            </w:r>
            <w:proofErr w:type="gramEnd"/>
            <w:r>
              <w:t>.X</w:t>
            </w:r>
          </w:p>
        </w:tc>
        <w:tc>
          <w:tcPr>
            <w:tcW w:w="1276" w:type="dxa"/>
            <w:vAlign w:val="center"/>
          </w:tcPr>
          <w:p w14:paraId="75AEF7CD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655960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2292EA" w14:textId="77777777" w:rsidR="00B602CF" w:rsidRDefault="00B602CF" w:rsidP="00FE15F4">
            <w:pPr>
              <w:pStyle w:val="34ff6"/>
            </w:pPr>
          </w:p>
        </w:tc>
      </w:tr>
      <w:tr w:rsidR="00B602CF" w14:paraId="1FBD5F16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2C7CAECF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64B0F7E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9E3BE0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96BD7D0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94345CB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D940B4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D942FEC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FF7E93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CA7A166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5E79149" w14:textId="77777777" w:rsidR="00B602CF" w:rsidRDefault="00B602CF" w:rsidP="00FE15F4">
            <w:pPr>
              <w:pStyle w:val="34ff6"/>
            </w:pPr>
          </w:p>
        </w:tc>
      </w:tr>
      <w:tr w:rsidR="00B602CF" w14:paraId="66E3FD28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3EF57FFF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B3C2B88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E5EEEB2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AF83141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E865791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DA1E0F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4BFEAC2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19DEEFE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2E649EE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7AF307E" w14:textId="77777777" w:rsidR="00B602CF" w:rsidRDefault="00B602CF" w:rsidP="00FE15F4">
            <w:pPr>
              <w:pStyle w:val="34ff6"/>
            </w:pPr>
          </w:p>
        </w:tc>
      </w:tr>
      <w:tr w:rsidR="00B602CF" w14:paraId="7E9AC77D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5373C7E3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BC83FEF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C497FF3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ABE7C18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8AB976F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9DD5AAF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BECD1DA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3B6FB6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E3978F4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DE1E855" w14:textId="77777777" w:rsidR="00B602CF" w:rsidRDefault="00B602CF" w:rsidP="00FE15F4">
            <w:pPr>
              <w:pStyle w:val="34ff6"/>
            </w:pPr>
          </w:p>
        </w:tc>
      </w:tr>
      <w:tr w:rsidR="00B602CF" w14:paraId="75C6040E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12E3F29C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DDF093D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723657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89B5E87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B86405B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5FA3CC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1BA08C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EB1A16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54A852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EC9FB9A" w14:textId="77777777" w:rsidR="00B602CF" w:rsidRDefault="00B602CF" w:rsidP="00FE15F4">
            <w:pPr>
              <w:pStyle w:val="34ff6"/>
            </w:pPr>
          </w:p>
        </w:tc>
      </w:tr>
      <w:tr w:rsidR="00B602CF" w14:paraId="29DE6E98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4896875E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1D40BC5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ED4709D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F10E07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8B3F7F7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3C74E8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95DA844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0D3D8E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FF2603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662081E" w14:textId="77777777" w:rsidR="00B602CF" w:rsidRDefault="00B602CF" w:rsidP="00FE15F4">
            <w:pPr>
              <w:pStyle w:val="34ff6"/>
            </w:pPr>
          </w:p>
        </w:tc>
      </w:tr>
      <w:tr w:rsidR="00B602CF" w14:paraId="0B77A75D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55459542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97BEF39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2954D46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4C26207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0377A16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538C24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33F527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50BC39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F51B5A4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CB233BC" w14:textId="77777777" w:rsidR="00B602CF" w:rsidRDefault="00B602CF" w:rsidP="00FE15F4">
            <w:pPr>
              <w:pStyle w:val="34ff6"/>
            </w:pPr>
          </w:p>
        </w:tc>
      </w:tr>
      <w:tr w:rsidR="00B602CF" w14:paraId="1D6F5C1D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085C5C34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A49D9F5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3B6624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7CA60A0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E9A308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2039A2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64FB984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8CE999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EA7B1C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81A3A3" w14:textId="77777777" w:rsidR="00B602CF" w:rsidRDefault="00B602CF" w:rsidP="00FE15F4">
            <w:pPr>
              <w:pStyle w:val="34ff6"/>
            </w:pPr>
          </w:p>
        </w:tc>
      </w:tr>
      <w:tr w:rsidR="00B602CF" w14:paraId="3FD17D51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542D8B57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477B65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B55B605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234C00C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CB86B39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F61B88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18B2898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A1102E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7F6A10F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B8D891A" w14:textId="77777777" w:rsidR="00B602CF" w:rsidRDefault="00B602CF" w:rsidP="00FE15F4">
            <w:pPr>
              <w:pStyle w:val="34ff6"/>
            </w:pPr>
          </w:p>
        </w:tc>
      </w:tr>
      <w:tr w:rsidR="00B602CF" w14:paraId="01940266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62C16238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FE1D75C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0FB62C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3CC6FFB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F0BA49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277502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EC0BC8C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0E1323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00FC1B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6D48234" w14:textId="77777777" w:rsidR="00B602CF" w:rsidRDefault="00B602CF" w:rsidP="00FE15F4">
            <w:pPr>
              <w:pStyle w:val="34ff6"/>
            </w:pPr>
          </w:p>
        </w:tc>
      </w:tr>
      <w:tr w:rsidR="00B602CF" w14:paraId="5AB49284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262CC00C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DD060A8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18D945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A541227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64961DA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83B8917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F07073B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AD2E09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DCBF3AC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4FF69D" w14:textId="77777777" w:rsidR="00B602CF" w:rsidRDefault="00B602CF" w:rsidP="00FE15F4">
            <w:pPr>
              <w:pStyle w:val="34ff6"/>
            </w:pPr>
          </w:p>
        </w:tc>
      </w:tr>
      <w:tr w:rsidR="00B602CF" w14:paraId="47258A62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5C65B59B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F4EB7A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2FA7DF1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EBE3920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2A271C5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CF367AF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0DD8B9A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41637E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92BCBB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5F113F" w14:textId="77777777" w:rsidR="00B602CF" w:rsidRDefault="00B602CF" w:rsidP="00FE15F4">
            <w:pPr>
              <w:pStyle w:val="34ff6"/>
            </w:pPr>
          </w:p>
        </w:tc>
      </w:tr>
      <w:tr w:rsidR="00B602CF" w14:paraId="2F88EA24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063AAC0B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3E6DEB1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F9E4B9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FC85E6D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4DB77E7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293BFF2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9377763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EBEDF4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9146D13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A95E06" w14:textId="77777777" w:rsidR="00B602CF" w:rsidRDefault="00B602CF" w:rsidP="00FE15F4">
            <w:pPr>
              <w:pStyle w:val="34ff6"/>
            </w:pPr>
          </w:p>
        </w:tc>
      </w:tr>
      <w:tr w:rsidR="00B602CF" w14:paraId="4B9D139E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328B3860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1FE97CA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11DCDA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526114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262F37E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23D73A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04BD96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EA0487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3BC6B35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E69CAFC" w14:textId="77777777" w:rsidR="00B602CF" w:rsidRDefault="00B602CF" w:rsidP="00FE15F4">
            <w:pPr>
              <w:pStyle w:val="34ff6"/>
            </w:pPr>
          </w:p>
        </w:tc>
      </w:tr>
      <w:tr w:rsidR="00B602CF" w14:paraId="414D8978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640667B8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4C5D715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4D92749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9C4C926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D65A865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FFA129D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7A90EC4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A8473F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C2381E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EFB709" w14:textId="77777777" w:rsidR="00B602CF" w:rsidRDefault="00B602CF" w:rsidP="00FE15F4">
            <w:pPr>
              <w:pStyle w:val="34ff6"/>
            </w:pPr>
          </w:p>
        </w:tc>
      </w:tr>
      <w:tr w:rsidR="00B602CF" w14:paraId="3433CA93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569F9916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C0BF54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478C74A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882508D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A5915EC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AB03BB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9BB06A9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FB4030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FDA2D27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0032875" w14:textId="77777777" w:rsidR="00B602CF" w:rsidRDefault="00B602CF" w:rsidP="00FE15F4">
            <w:pPr>
              <w:pStyle w:val="34ff6"/>
            </w:pPr>
          </w:p>
        </w:tc>
      </w:tr>
      <w:tr w:rsidR="00B602CF" w14:paraId="58F20B8C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41EF3A7A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1A32254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A68B959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E9B5416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7F5B825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8A62959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8D273B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26CB7D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595813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C948654" w14:textId="77777777" w:rsidR="00B602CF" w:rsidRDefault="00B602CF" w:rsidP="00FE15F4">
            <w:pPr>
              <w:pStyle w:val="34ff6"/>
            </w:pPr>
          </w:p>
        </w:tc>
      </w:tr>
      <w:tr w:rsidR="00B602CF" w14:paraId="00DCCCDF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58B1DB31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A32BEC4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7CD487C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9628A60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46349BC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10885D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54C342D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7A5466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B04B3C9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E71DA9E" w14:textId="77777777" w:rsidR="00B602CF" w:rsidRDefault="00B602CF" w:rsidP="00FE15F4">
            <w:pPr>
              <w:pStyle w:val="34ff6"/>
            </w:pPr>
          </w:p>
        </w:tc>
      </w:tr>
      <w:tr w:rsidR="00B602CF" w14:paraId="4E2B4A26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31AC48F3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9776620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495A26B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B84BB49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11C63F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EF39EC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68E072C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B60750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F436A4A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8519E1B" w14:textId="77777777" w:rsidR="00B602CF" w:rsidRDefault="00B602CF" w:rsidP="00FE15F4">
            <w:pPr>
              <w:pStyle w:val="34ff6"/>
            </w:pPr>
          </w:p>
        </w:tc>
      </w:tr>
      <w:tr w:rsidR="00B602CF" w14:paraId="65658FFF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6DC87390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E063A66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FB21DD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04EE7B7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1C1572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6F9891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23CF0EE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F3B6D8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BA7B40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17069D" w14:textId="77777777" w:rsidR="00B602CF" w:rsidRDefault="00B602CF" w:rsidP="00FE15F4">
            <w:pPr>
              <w:pStyle w:val="34ff6"/>
            </w:pPr>
          </w:p>
        </w:tc>
      </w:tr>
      <w:tr w:rsidR="00B602CF" w14:paraId="28F6E065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0452171C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4D4F1B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CE0B905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426B21B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8BA5FB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6B3E84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84A0780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B0E8029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576362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18C932D" w14:textId="77777777" w:rsidR="00B602CF" w:rsidRDefault="00B602CF" w:rsidP="00FE15F4">
            <w:pPr>
              <w:pStyle w:val="34ff6"/>
            </w:pPr>
          </w:p>
        </w:tc>
      </w:tr>
      <w:tr w:rsidR="00B602CF" w14:paraId="47D30EE5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220B3B44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3ED5880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368F433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C6D303A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3E009E6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E87474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4C84CF3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3CD2B5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F6C27B8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33CA002" w14:textId="77777777" w:rsidR="00B602CF" w:rsidRDefault="00B602CF" w:rsidP="00FE15F4">
            <w:pPr>
              <w:pStyle w:val="34ff6"/>
            </w:pPr>
          </w:p>
        </w:tc>
      </w:tr>
      <w:tr w:rsidR="00B602CF" w14:paraId="3BFBB257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06EF3A71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A1C3F7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2E79613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9752B58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F0CC402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C85013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AB4D073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5ADCD08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9F6C0B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A00CE6A" w14:textId="77777777" w:rsidR="00B602CF" w:rsidRDefault="00B602CF" w:rsidP="00FE15F4">
            <w:pPr>
              <w:pStyle w:val="34ff6"/>
            </w:pPr>
          </w:p>
        </w:tc>
      </w:tr>
      <w:tr w:rsidR="00B602CF" w14:paraId="3B0167B0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41F59AC8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3FC912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81165EB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E7FD2EC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CB6672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2624E4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86213E0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5A13212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0AB123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93A41F7" w14:textId="77777777" w:rsidR="00B602CF" w:rsidRDefault="00B602CF" w:rsidP="00FE15F4">
            <w:pPr>
              <w:pStyle w:val="34ff6"/>
            </w:pPr>
          </w:p>
        </w:tc>
      </w:tr>
      <w:tr w:rsidR="00B602CF" w14:paraId="54620891" w14:textId="77777777" w:rsidTr="00FE15F4">
        <w:trPr>
          <w:trHeight w:val="454"/>
        </w:trPr>
        <w:tc>
          <w:tcPr>
            <w:tcW w:w="518" w:type="dxa"/>
            <w:vAlign w:val="center"/>
          </w:tcPr>
          <w:p w14:paraId="3FF3A54D" w14:textId="77777777" w:rsidR="00B602CF" w:rsidRDefault="00B602CF" w:rsidP="00FE15F4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1195710" w14:textId="77777777" w:rsidR="00B602CF" w:rsidRDefault="00B602CF" w:rsidP="00FE15F4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2DBD5B" w14:textId="77777777" w:rsidR="00B602CF" w:rsidRDefault="00B602CF" w:rsidP="00FE15F4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9C61CE9" w14:textId="77777777" w:rsidR="00B602CF" w:rsidRDefault="00B602CF" w:rsidP="00FE15F4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4FD536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1B345CC" w14:textId="77777777" w:rsidR="00B602CF" w:rsidRDefault="00B602CF" w:rsidP="00FE15F4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5895A08" w14:textId="77777777" w:rsidR="00B602CF" w:rsidRDefault="00B602CF" w:rsidP="00FE15F4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14FC438" w14:textId="77777777" w:rsidR="00B602CF" w:rsidRDefault="00B602CF" w:rsidP="00FE15F4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C27649F" w14:textId="77777777" w:rsidR="00B602CF" w:rsidRDefault="00B602CF" w:rsidP="00FE15F4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E4BFE27" w14:textId="77777777" w:rsidR="00B602CF" w:rsidRDefault="00B602CF" w:rsidP="00FE15F4">
            <w:pPr>
              <w:pStyle w:val="34ff6"/>
            </w:pPr>
          </w:p>
        </w:tc>
      </w:tr>
    </w:tbl>
    <w:p w14:paraId="4FEF79D1" w14:textId="77777777" w:rsidR="00AB28D5" w:rsidRPr="00AB28D5" w:rsidRDefault="00AB28D5" w:rsidP="002C35B5">
      <w:pPr>
        <w:pStyle w:val="34fffa"/>
      </w:pPr>
    </w:p>
    <w:sectPr w:rsidR="00AB28D5" w:rsidRPr="00AB28D5" w:rsidSect="006411D1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C2F40" w14:textId="77777777" w:rsidR="0076045F" w:rsidRDefault="0076045F" w:rsidP="00AD0715">
      <w:r>
        <w:separator/>
      </w:r>
    </w:p>
    <w:p w14:paraId="542D7C4C" w14:textId="77777777" w:rsidR="0076045F" w:rsidRDefault="0076045F" w:rsidP="00AD0715"/>
  </w:endnote>
  <w:endnote w:type="continuationSeparator" w:id="0">
    <w:p w14:paraId="3BA4394E" w14:textId="77777777" w:rsidR="0076045F" w:rsidRDefault="0076045F" w:rsidP="00AD0715">
      <w:r>
        <w:continuationSeparator/>
      </w:r>
    </w:p>
    <w:p w14:paraId="2637330A" w14:textId="77777777" w:rsidR="0076045F" w:rsidRDefault="0076045F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30C7B" w14:textId="77777777" w:rsidR="0076045F" w:rsidRDefault="0076045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1117" w14:textId="77777777" w:rsidR="0076045F" w:rsidRDefault="0076045F" w:rsidP="00860DE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A6B95" w14:textId="77777777" w:rsidR="0076045F" w:rsidRDefault="0076045F" w:rsidP="00AD0715">
      <w:r>
        <w:separator/>
      </w:r>
    </w:p>
    <w:p w14:paraId="27CDE602" w14:textId="77777777" w:rsidR="0076045F" w:rsidRDefault="0076045F" w:rsidP="00AD0715"/>
  </w:footnote>
  <w:footnote w:type="continuationSeparator" w:id="0">
    <w:p w14:paraId="3C30BC73" w14:textId="77777777" w:rsidR="0076045F" w:rsidRDefault="0076045F" w:rsidP="00AD0715">
      <w:r>
        <w:continuationSeparator/>
      </w:r>
    </w:p>
    <w:p w14:paraId="34BA5302" w14:textId="77777777" w:rsidR="0076045F" w:rsidRDefault="0076045F" w:rsidP="00AD0715"/>
  </w:footnote>
  <w:footnote w:id="1">
    <w:p w14:paraId="68F4F876" w14:textId="77777777" w:rsidR="0076045F" w:rsidRPr="00F770AC" w:rsidRDefault="0076045F">
      <w:pPr>
        <w:pStyle w:val="a4"/>
      </w:pPr>
      <w:r>
        <w:rPr>
          <w:rStyle w:val="a8"/>
        </w:rPr>
        <w:footnoteRef/>
      </w:r>
      <w:r>
        <w:t xml:space="preserve"> </w:t>
      </w:r>
      <w:hyperlink r:id="rId1" w:history="1">
        <w:r w:rsidRPr="00F770AC">
          <w:rPr>
            <w:rStyle w:val="af8"/>
          </w:rPr>
          <w:t>ГОСТ 2.610-2006 ЕСКД. Правила выполнения эксплуатационных документов.</w:t>
        </w:r>
      </w:hyperlink>
    </w:p>
    <w:p w14:paraId="18ECC161" w14:textId="77777777" w:rsidR="0076045F" w:rsidRPr="00F770AC" w:rsidRDefault="0076045F">
      <w:pPr>
        <w:pStyle w:val="a4"/>
      </w:pPr>
    </w:p>
  </w:footnote>
  <w:footnote w:id="2">
    <w:p w14:paraId="4DC3590A" w14:textId="77777777" w:rsidR="0076045F" w:rsidRPr="00F770AC" w:rsidRDefault="0076045F">
      <w:pPr>
        <w:pStyle w:val="a4"/>
      </w:pPr>
      <w:r>
        <w:rPr>
          <w:rStyle w:val="a8"/>
        </w:rPr>
        <w:footnoteRef/>
      </w:r>
      <w:r>
        <w:t xml:space="preserve"> </w:t>
      </w:r>
      <w:hyperlink r:id="rId2" w:history="1">
        <w:r w:rsidRPr="00F770AC">
          <w:rPr>
            <w:rStyle w:val="af8"/>
          </w:rPr>
          <w:t>ГОСТ 34.602-89 Информационная технология. Комплекс стандартов на автоматизированные системы. Техническое задание на создание автоматизированной системы.</w:t>
        </w:r>
      </w:hyperlink>
    </w:p>
  </w:footnote>
  <w:footnote w:id="3">
    <w:p w14:paraId="5A3BB451" w14:textId="77777777" w:rsidR="0076045F" w:rsidRPr="00F770AC" w:rsidRDefault="0076045F">
      <w:pPr>
        <w:pStyle w:val="a4"/>
        <w:rPr>
          <w:lang w:val="en-US"/>
        </w:rPr>
      </w:pPr>
      <w:r>
        <w:rPr>
          <w:rStyle w:val="a8"/>
        </w:rPr>
        <w:footnoteRef/>
      </w:r>
      <w:r>
        <w:t xml:space="preserve"> </w:t>
      </w:r>
      <w:hyperlink r:id="rId3" w:history="1">
        <w:r w:rsidRPr="00F770AC">
          <w:rPr>
            <w:rStyle w:val="af8"/>
          </w:rPr>
          <w:t>ГОСТ Р ИСО/МЭК 12207-2010 Информационная технология. Системная и программная инженерия. Процессы жизненного цикла программных средств</w:t>
        </w:r>
      </w:hyperlink>
      <w:r>
        <w:rPr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5DEB" w14:textId="77777777" w:rsidR="0076045F" w:rsidRDefault="0076045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0B56D7C0" wp14:editId="1D9F95F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23B9BB" w14:textId="77777777" w:rsidR="0076045F" w:rsidRDefault="0076045F" w:rsidP="00E7124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F38456" w14:textId="77777777" w:rsidR="0076045F" w:rsidRDefault="0076045F" w:rsidP="00E7124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C5AAD7" w14:textId="77777777" w:rsidR="0076045F" w:rsidRDefault="0076045F" w:rsidP="00E7124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CABC97" w14:textId="77777777" w:rsidR="0076045F" w:rsidRDefault="0076045F" w:rsidP="00E71244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4F6F54" w14:textId="77777777" w:rsidR="0076045F" w:rsidRDefault="0076045F" w:rsidP="00E7124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2CE40C" w14:textId="77777777" w:rsidR="0076045F" w:rsidRDefault="0076045F" w:rsidP="00E712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EC3E41" w14:textId="77777777" w:rsidR="0076045F" w:rsidRDefault="0076045F" w:rsidP="00E712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1E81EA" w14:textId="77777777" w:rsidR="0076045F" w:rsidRDefault="0076045F" w:rsidP="00E712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959516" w14:textId="77777777" w:rsidR="0076045F" w:rsidRDefault="0076045F" w:rsidP="00E712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DDBE60" w14:textId="77777777" w:rsidR="0076045F" w:rsidRDefault="0076045F" w:rsidP="00E712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A0D3B7" id="Группа 59" o:spid="_x0000_s1027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8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Группа 61" o:spid="_x0000_s1029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91" o:spid="_x0000_s1030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XIwgAAANs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" filled="f" strokeweight="1.5pt">
                    <v:textbox inset=",1mm"/>
                  </v:rect>
                  <v:group id="Группа 63" o:spid="_x0000_s103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Группа 64" o:spid="_x0000_s1032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76" o:spid="_x0000_s1033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      <v:line id="Line 77" o:spid="_x0000_s1034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      <v:line id="Line 78" o:spid="_x0000_s1035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  <v:line id="Line 79" o:spid="_x0000_s1036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    </v:group>
                    <v:line id="Line 92" o:spid="_x0000_s1037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SUwwAAANs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gaPL+kHyPIOAAD//wMAUEsBAi0AFAAGAAgAAAAhANvh9svuAAAAhQEAABMAAAAAAAAAAAAA&#10;AAAAAAAAAFtDb250ZW50X1R5cGVzXS54bWxQSwECLQAUAAYACAAAACEAWvQsW78AAAAVAQAACwAA&#10;AAAAAAAAAAAAAAAfAQAAX3JlbHMvLnJlbHNQSwECLQAUAAYACAAAACEA6xnElMMAAADbAAAADwAA&#10;AAAAAAAAAAAAAAAHAgAAZHJzL2Rvd25yZXYueG1sUEsFBgAAAAADAAMAtwAAAPcCAAAAAA==&#10;" strokeweight="1.5pt"/>
                  </v:group>
                </v:group>
                <v:group id="Группа 70" o:spid="_x0000_s1038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Группа 71" o:spid="_x0000_s1039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40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:rsidR="0076045F" w:rsidRDefault="0076045F" w:rsidP="00E7124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1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Wy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ZASvL/EHyPkTAAD//wMAUEsBAi0AFAAGAAgAAAAhANvh9svuAAAAhQEAABMAAAAAAAAAAAAA&#10;AAAAAAAAAFtDb250ZW50X1R5cGVzXS54bWxQSwECLQAUAAYACAAAACEAWvQsW78AAAAVAQAACwAA&#10;AAAAAAAAAAAAAAAfAQAAX3JlbHMvLnJlbHNQSwECLQAUAAYACAAAACEADNxVss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:rsidR="0076045F" w:rsidRDefault="0076045F" w:rsidP="00E71244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42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L3h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dASvL/EHyPkTAAD//wMAUEsBAi0AFAAGAAgAAAAhANvh9svuAAAAhQEAABMAAAAAAAAAAAAA&#10;AAAAAAAAAFtDb250ZW50X1R5cGVzXS54bWxQSwECLQAUAAYACAAAACEAWvQsW78AAAAVAQAACwAA&#10;AAAAAAAAAAAAAAAfAQAAX3JlbHMvLnJlbHNQSwECLQAUAAYACAAAACEAtuC94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:rsidR="0076045F" w:rsidRDefault="0076045F" w:rsidP="00E71244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43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:rsidR="0076045F" w:rsidRDefault="0076045F" w:rsidP="00E71244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4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:rsidR="0076045F" w:rsidRDefault="0076045F" w:rsidP="00E7124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5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87" o:spid="_x0000_s1046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:rsidR="0076045F" w:rsidRDefault="0076045F" w:rsidP="00E712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7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VN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FjP4/ZJ+gFz/AAAA//8DAFBLAQItABQABgAIAAAAIQDb4fbL7gAAAIUBAAATAAAAAAAAAAAA&#10;AAAAAAAAAABbQ29udGVudF9UeXBlc10ueG1sUEsBAi0AFAAGAAgAAAAhAFr0LFu/AAAAFQEAAAsA&#10;AAAAAAAAAAAAAAAAHwEAAF9yZWxzLy5yZWxzUEsBAi0AFAAGAAgAAAAhAJjdlU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76045F" w:rsidRDefault="0076045F" w:rsidP="00E712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8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76045F" w:rsidRDefault="0076045F" w:rsidP="00E712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9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:rsidR="0076045F" w:rsidRDefault="0076045F" w:rsidP="00E712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50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:rsidR="0076045F" w:rsidRDefault="0076045F" w:rsidP="00E712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1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B3A9" w14:textId="77777777" w:rsidR="0076045F" w:rsidRDefault="0076045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E4863C5" wp14:editId="0A2843E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17D5CF" w14:textId="77777777" w:rsidR="0076045F" w:rsidRDefault="0076045F" w:rsidP="007823D0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603932" w14:textId="77777777" w:rsidR="0076045F" w:rsidRDefault="0076045F" w:rsidP="007823D0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7F2F6D" w14:textId="77777777" w:rsidR="0076045F" w:rsidRDefault="0076045F" w:rsidP="007823D0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96A51E" w14:textId="77777777" w:rsidR="0076045F" w:rsidRDefault="0076045F" w:rsidP="007823D0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E323B3" w14:textId="77777777" w:rsidR="0076045F" w:rsidRDefault="0076045F" w:rsidP="007823D0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BD7F4D" w14:textId="77777777" w:rsidR="0076045F" w:rsidRDefault="0076045F" w:rsidP="007823D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1012C1" w14:textId="77777777" w:rsidR="0076045F" w:rsidRDefault="0076045F" w:rsidP="007823D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061D88" w14:textId="77777777" w:rsidR="0076045F" w:rsidRDefault="0076045F" w:rsidP="007823D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67FC4F" w14:textId="77777777" w:rsidR="0076045F" w:rsidRDefault="0076045F" w:rsidP="007823D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38C1DD" w14:textId="77777777" w:rsidR="0076045F" w:rsidRDefault="0076045F" w:rsidP="007823D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5F7B51" id="Группа 1" o:spid="_x0000_s1052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group id="Группа 24" o:spid="_x0000_s105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91" o:spid="_x0000_s105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R8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hvD8kn6AnD8AAAD//wMAUEsBAi0AFAAGAAgAAAAhANvh9svuAAAAhQEAABMAAAAAAAAAAAAA&#10;AAAAAAAAAFtDb250ZW50X1R5cGVzXS54bWxQSwECLQAUAAYACAAAACEAWvQsW78AAAAVAQAACwAA&#10;AAAAAAAAAAAAAAAfAQAAX3JlbHMvLnJlbHNQSwECLQAUAAYACAAAACEA/ix0fMMAAADbAAAADwAA&#10;AAAAAAAAAAAAAAAHAgAAZHJzL2Rvd25yZXYueG1sUEsFBgAAAAADAAMAtwAAAPcCAAAAAA==&#10;" filled="f" strokeweight="1.5pt">
                    <v:textbox inset=",1mm"/>
                  </v:rect>
                  <v:group id="Группа 27" o:spid="_x0000_s105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Группа 29" o:spid="_x0000_s105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76" o:spid="_x0000_s105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    <v:line id="Line 77" o:spid="_x0000_s105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<v:line id="Line 78" o:spid="_x0000_s106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<v:line id="Line 79" o:spid="_x0000_s106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</v:group>
                    <v:line id="Line 92" o:spid="_x0000_s106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</v:group>
                </v:group>
                <v:group id="Группа 40" o:spid="_x0000_s106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Группа 42" o:spid="_x0000_s106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:rsidR="0076045F" w:rsidRDefault="0076045F" w:rsidP="007823D0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:rsidR="0076045F" w:rsidRDefault="0076045F" w:rsidP="007823D0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6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:rsidR="0076045F" w:rsidRDefault="0076045F" w:rsidP="007823D0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6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:rsidR="0076045F" w:rsidRDefault="0076045F" w:rsidP="007823D0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:rsidR="0076045F" w:rsidRDefault="0076045F" w:rsidP="007823D0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7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shape id="Text Box 87" o:spid="_x0000_s107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:rsidR="0076045F" w:rsidRDefault="0076045F" w:rsidP="007823D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76045F" w:rsidRDefault="0076045F" w:rsidP="007823D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76045F" w:rsidRDefault="0076045F" w:rsidP="007823D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76045F" w:rsidRDefault="0076045F" w:rsidP="007823D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:rsidR="0076045F" w:rsidRDefault="0076045F" w:rsidP="007823D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C2A9F" w14:textId="77777777" w:rsidR="0076045F" w:rsidRDefault="0076045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45C1A566" wp14:editId="30F3018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604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00458A" w14:textId="77777777" w:rsidR="0076045F" w:rsidRDefault="0076045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9CD99C" w14:textId="77777777" w:rsidR="0076045F" w:rsidRDefault="0076045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77015A" w14:textId="77777777" w:rsidR="0076045F" w:rsidRDefault="0076045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75E50A" w14:textId="77777777" w:rsidR="0076045F" w:rsidRDefault="0076045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6BFBD6" w14:textId="77777777" w:rsidR="0076045F" w:rsidRDefault="0076045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5E8A69" w14:textId="77777777" w:rsidR="0076045F" w:rsidRDefault="0076045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B01FAF" w14:textId="77777777" w:rsidR="0076045F" w:rsidRDefault="0076045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ED98FB" w14:textId="77777777" w:rsidR="0076045F" w:rsidRDefault="0076045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4DBED8" w14:textId="77777777" w:rsidR="0076045F" w:rsidRDefault="0076045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636534" w14:textId="77777777" w:rsidR="0076045F" w:rsidRDefault="0076045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B514EA" w14:textId="77777777" w:rsidR="0076045F" w:rsidRPr="00CB1016" w:rsidRDefault="0076045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767838" w14:textId="77777777" w:rsidR="0076045F" w:rsidRPr="005374BE" w:rsidRDefault="0076045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E6206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0489585" w14:textId="5E21315C" w:rsidR="0076045F" w:rsidRDefault="0076045F" w:rsidP="00C9778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6A2FB0" w:rsidRPr="006A2FB0">
                                      <w:t xml:space="preserve"> </w:t>
                                    </w:r>
                                    <w:r w:rsidR="006A2FB0" w:rsidRPr="00485F18">
                                      <w:t>412768098</w:t>
                                    </w:r>
                                    <w:r w:rsidRPr="00FF56C3">
                                      <w:t>.425750.ФО 001.01.</w:t>
                                    </w:r>
                                    <w:r>
                                      <w:fldChar w:fldCharType="end"/>
                                    </w:r>
                                    <w:r>
                                      <w:t xml:space="preserve"> </w:t>
                                    </w:r>
                                  </w:p>
                                  <w:p w14:paraId="1B9CCB69" w14:textId="77777777" w:rsidR="0076045F" w:rsidRDefault="0076045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5CFEEB1" w14:textId="77777777" w:rsidR="0076045F" w:rsidRPr="00945CCC" w:rsidRDefault="0076045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ECFC2DC" w14:textId="77777777" w:rsidR="0076045F" w:rsidRDefault="0076045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E304FE7" w14:textId="77777777" w:rsidR="0076045F" w:rsidRPr="005E4A3B" w:rsidRDefault="0076045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D9132BC" w14:textId="77777777" w:rsidR="0076045F" w:rsidRPr="000411E6" w:rsidRDefault="0076045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50FB42C" w14:textId="77777777" w:rsidR="0076045F" w:rsidRPr="005E4A3B" w:rsidRDefault="0076045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AA9543" w14:textId="77777777" w:rsidR="0076045F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2523CB8" w14:textId="77777777" w:rsidR="0076045F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9D4940B" w14:textId="77777777" w:rsidR="0076045F" w:rsidRPr="00945CCC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326907" w14:textId="77777777" w:rsidR="0076045F" w:rsidRPr="00945CCC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2057DE" w14:textId="77777777" w:rsidR="0076045F" w:rsidRPr="005E4A3B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FC61B3" w14:textId="77777777" w:rsidR="0076045F" w:rsidRPr="005E4A3B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3973A7" w14:textId="77777777" w:rsidR="0076045F" w:rsidRPr="000411E6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734273" w14:textId="77777777" w:rsidR="0076045F" w:rsidRPr="000411E6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5996" y="1033000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8EFE6E" w14:textId="77777777" w:rsidR="0076045F" w:rsidRPr="006C5C53" w:rsidRDefault="0076045F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005059" w14:textId="77777777" w:rsidR="0076045F" w:rsidRPr="006C5C53" w:rsidRDefault="0076045F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C1A566" id="Группа 138" o:spid="_x0000_s1077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">
              <v:group id="Группа 2" o:spid="_x0000_s1078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3" o:spid="_x0000_s107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па 4" o:spid="_x0000_s108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Группа 5" o:spid="_x0000_s108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1" o:spid="_x0000_s108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" filled="f" strokeweight="1.5pt">
                        <v:textbox inset=",1mm"/>
                      </v:rect>
                      <v:group id="Группа 7" o:spid="_x0000_s108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Группа 8" o:spid="_x0000_s108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76" o:spid="_x0000_s108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      <v:line id="Line 77" o:spid="_x0000_s108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      <v:line id="Line 78" o:spid="_x0000_s108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      <v:line id="Line 79" o:spid="_x0000_s108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    </v:group>
                        <v:line id="Line 92" o:spid="_x0000_s108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        </v:group>
                    </v:group>
                    <v:group id="Группа 14" o:spid="_x0000_s109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Группа 15" o:spid="_x0000_s109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3400458A" w14:textId="77777777" w:rsidR="0076045F" w:rsidRDefault="0076045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29CD99C" w14:textId="77777777" w:rsidR="0076045F" w:rsidRDefault="0076045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B77015A" w14:textId="77777777" w:rsidR="0076045F" w:rsidRDefault="0076045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475E50A" w14:textId="77777777" w:rsidR="0076045F" w:rsidRDefault="0076045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ys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K4Pn6JP0DmDwAAAP//AwBQSwECLQAUAAYACAAAACEA2+H2y+4AAACFAQAAEwAAAAAAAAAAAAAA&#10;AAAAAAAAW0NvbnRlbnRfVHlwZXNdLnhtbFBLAQItABQABgAIAAAAIQBa9CxbvwAAABUBAAALAAAA&#10;AAAAAAAAAAAAAB8BAABfcmVscy8ucmVsc1BLAQItABQABgAIAAAAIQBgVHys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686BFBD6" w14:textId="77777777" w:rsidR="0076045F" w:rsidRDefault="0076045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87" o:spid="_x0000_s109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Te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Jq9w/5J+gFz+AQAA//8DAFBLAQItABQABgAIAAAAIQDb4fbL7gAAAIUBAAATAAAAAAAAAAAA&#10;AAAAAAAAAABbQ29udGVudF9UeXBlc10ueG1sUEsBAi0AFAAGAAgAAAAhAFr0LFu/AAAAFQEAAAsA&#10;AAAAAAAAAAAAAAAAHwEAAF9yZWxzLy5yZWxzUEsBAi0AFAAGAAgAAAAhALSLxN7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35E8A69" w14:textId="77777777" w:rsidR="0076045F" w:rsidRDefault="0076045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5B01FAF" w14:textId="77777777" w:rsidR="0076045F" w:rsidRDefault="0076045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0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10ED98FB" w14:textId="77777777" w:rsidR="0076045F" w:rsidRDefault="0076045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eY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Xidw/5J+gFz+AQAA//8DAFBLAQItABQABgAIAAAAIQDb4fbL7gAAAIUBAAATAAAAAAAAAAAA&#10;AAAAAAAAAABbQ29udGVudF9UeXBlc10ueG1sUEsBAi0AFAAGAAgAAAAhAFr0LFu/AAAAFQEAAAsA&#10;AAAAAAAAAAAAAAAAHwEAAF9yZWxzLy5yZWxzUEsBAi0AFAAGAAgAAAAhAF4e95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14DBED8" w14:textId="77777777" w:rsidR="0076045F" w:rsidRDefault="0076045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IDxAAAANs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jP4/ZJ+gFz/AAAA//8DAFBLAQItABQABgAIAAAAIQDb4fbL7gAAAIUBAAATAAAAAAAAAAAA&#10;AAAAAAAAAABbQ29udGVudF9UeXBlc10ueG1sUEsBAi0AFAAGAAgAAAAhAFr0LFu/AAAAFQEAAAsA&#10;AAAAAAAAAAAAAAAAHwEAAF9yZWxzLy5yZWxzUEsBAi0AFAAGAAgAAAAhADFSUg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9636534" w14:textId="77777777" w:rsidR="0076045F" w:rsidRDefault="0076045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c6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en34+5J+gJz9AgAA//8DAFBLAQItABQABgAIAAAAIQDb4fbL7gAAAIUBAAATAAAAAAAAAAAA&#10;AAAAAAAAAABbQ29udGVudF9UeXBlc10ueG1sUEsBAi0AFAAGAAgAAAAhAFr0LFu/AAAAFQEAAAsA&#10;AAAAAAAAAAAAAAAAHwEAAF9yZWxzLy5yZWxzUEsBAi0AFAAGAAgAAAAhABS5RzrEAAAA2wAAAA8A&#10;AAAAAAAAAAAAAAAABwIAAGRycy9kb3ducmV2LnhtbFBLBQYAAAAAAwADALcAAAD4AgAAAAA=&#10;" filled="f" strokeweight="1.5pt">
                    <v:textbox inset=",1mm"/>
                  </v:rect>
                </v:group>
                <v:group id="Группа 37" o:spid="_x0000_s1104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8" o:spid="_x0000_s110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line id="Line 102" o:spid="_x0000_s110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0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GixQAAANs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Xgaw++X9AP04gcAAP//AwBQSwECLQAUAAYACAAAACEA2+H2y+4AAACFAQAAEwAAAAAAAAAA&#10;AAAAAAAAAAAAW0NvbnRlbnRfVHlwZXNdLnhtbFBLAQItABQABgAIAAAAIQBa9CxbvwAAABUBAAAL&#10;AAAAAAAAAAAAAAAAAB8BAABfcmVscy8ucmVsc1BLAQItABQABgAIAAAAIQA8VcGi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" strokecolor="windowText" strokeweight="1.5pt"/>
                    <v:line id="Line 98" o:spid="_x0000_s111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99" o:spid="_x0000_s111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jS6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+D/TDoCevoHAAD//wMAUEsBAi0AFAAGAAgAAAAhANvh9svuAAAAhQEAABMAAAAAAAAA&#10;AAAAAAAAAAAAAFtDb250ZW50X1R5cGVzXS54bWxQSwECLQAUAAYACAAAACEAWvQsW78AAAAVAQAA&#10;CwAAAAAAAAAAAAAAAAAfAQAAX3JlbHMvLnJlbHNQSwECLQAUAAYACAAAACEA2kI0u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11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<v:group id="Группа 480" o:spid="_x0000_s111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rect id="Rectangle 123" o:spid="_x0000_s111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" filled="f" stroked="f">
                        <v:textbox inset="1pt,.4mm,1pt,1pt">
                          <w:txbxContent>
                            <w:p w14:paraId="00B514EA" w14:textId="77777777" w:rsidR="0076045F" w:rsidRPr="00CB1016" w:rsidRDefault="0076045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" filled="f" stroked="f">
                        <v:textbox inset="1pt,.4mm,1pt,1pt">
                          <w:txbxContent>
                            <w:p w14:paraId="3E767838" w14:textId="77777777" w:rsidR="0076045F" w:rsidRPr="005374BE" w:rsidRDefault="0076045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E6206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2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" filled="f" stroked="f">
                        <v:textbox inset="1pt,.4mm,1pt,1pt">
                          <w:txbxContent>
                            <w:p w14:paraId="20489585" w14:textId="5E21315C" w:rsidR="0076045F" w:rsidRDefault="0076045F" w:rsidP="00C9778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6A2FB0" w:rsidRPr="006A2FB0">
                                <w:t xml:space="preserve"> </w:t>
                              </w:r>
                              <w:r w:rsidR="006A2FB0" w:rsidRPr="00485F18">
                                <w:t>412768098</w:t>
                              </w:r>
                              <w:r w:rsidRPr="00FF56C3">
                                <w:t>.425750.ФО 001.01.</w:t>
                              </w:r>
                              <w:r>
                                <w:fldChar w:fldCharType="end"/>
                              </w:r>
                              <w:r>
                                <w:t xml:space="preserve"> </w:t>
                              </w:r>
                            </w:p>
                            <w:p w14:paraId="1B9CCB69" w14:textId="77777777" w:rsidR="0076045F" w:rsidRDefault="0076045F" w:rsidP="00E32508">
                              <w:pPr>
                                <w:pStyle w:val="34f1"/>
                              </w:pP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rect id="Rectangle 119" o:spid="_x0000_s112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" filled="f" stroked="f">
                        <v:textbox inset="0,0,0,0">
                          <w:txbxContent>
                            <w:p w14:paraId="15CFEEB1" w14:textId="77777777" w:rsidR="0076045F" w:rsidRPr="00945CCC" w:rsidRDefault="0076045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RG5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V/jITzPxCMgZw8AAAD//wMAUEsBAi0AFAAGAAgAAAAhANvh9svuAAAAhQEAABMAAAAAAAAA&#10;AAAAAAAAAAAAAFtDb250ZW50X1R5cGVzXS54bWxQSwECLQAUAAYACAAAACEAWvQsW78AAAAVAQAA&#10;CwAAAAAAAAAAAAAAAAAfAQAAX3JlbHMvLnJlbHNQSwECLQAUAAYACAAAACEAv2URucYAAADcAAAA&#10;DwAAAAAAAAAAAAAAAAAHAgAAZHJzL2Rvd25yZXYueG1sUEsFBgAAAAADAAMAtwAAAPoCAAAAAA==&#10;" filled="f" stroked="f">
                        <v:textbox inset="0,0,0,0">
                          <w:txbxContent>
                            <w:p w14:paraId="7ECFC2DC" w14:textId="77777777" w:rsidR="0076045F" w:rsidRDefault="0076045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" filled="f" stroked="f">
                        <v:textbox inset="0,0,0,0">
                          <w:txbxContent>
                            <w:p w14:paraId="7E304FE7" w14:textId="77777777" w:rsidR="0076045F" w:rsidRPr="005E4A3B" w:rsidRDefault="0076045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" filled="f" stroked="f">
                        <v:textbox inset="0,0,0,0">
                          <w:txbxContent>
                            <w:p w14:paraId="3D9132BC" w14:textId="77777777" w:rsidR="0076045F" w:rsidRPr="000411E6" w:rsidRDefault="0076045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" filled="f" stroked="f">
                        <v:textbox inset="0,0,0,0">
                          <w:txbxContent>
                            <w:p w14:paraId="650FB42C" w14:textId="77777777" w:rsidR="0076045F" w:rsidRPr="005E4A3B" w:rsidRDefault="0076045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qLwgAAANw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" filled="f" stroked="f">
                        <v:textbox inset="0,0,0,0">
                          <w:txbxContent>
                            <w:p w14:paraId="13AA9543" w14:textId="77777777" w:rsidR="0076045F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" filled="f" stroked="f">
                        <v:textbox inset="0,0,0,0">
                          <w:txbxContent>
                            <w:p w14:paraId="62523CB8" w14:textId="77777777" w:rsidR="0076045F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FnxgAAANw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inM/g7E4+AXN4AAAD//wMAUEsBAi0AFAAGAAgAAAAhANvh9svuAAAAhQEAABMAAAAAAAAA&#10;AAAAAAAAAAAAAFtDb250ZW50X1R5cGVzXS54bWxQSwECLQAUAAYACAAAACEAWvQsW78AAAAVAQAA&#10;CwAAAAAAAAAAAAAAAAAfAQAAX3JlbHMvLnJlbHNQSwECLQAUAAYACAAAACEARYeBZ8YAAADcAAAA&#10;DwAAAAAAAAAAAAAAAAAHAgAAZHJzL2Rvd25yZXYueG1sUEsFBgAAAAADAAMAtwAAAPoCAAAAAA==&#10;" filled="f" stroked="f">
                        <v:textbox inset="0,0,0,0">
                          <w:txbxContent>
                            <w:p w14:paraId="29D4940B" w14:textId="77777777" w:rsidR="0076045F" w:rsidRPr="00945CCC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3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" filled="f" stroked="f">
                        <v:textbox inset="0,0,0,0">
                          <w:txbxContent>
                            <w:p w14:paraId="4A326907" w14:textId="77777777" w:rsidR="0076045F" w:rsidRPr="00945CCC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" filled="f" stroked="f">
                        <v:textbox inset="0,0,0,0">
                          <w:txbxContent>
                            <w:p w14:paraId="502057DE" w14:textId="77777777" w:rsidR="0076045F" w:rsidRPr="005E4A3B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" filled="f" stroked="f">
                        <v:textbox inset="0,0,0,0">
                          <w:txbxContent>
                            <w:p w14:paraId="05FC61B3" w14:textId="77777777" w:rsidR="0076045F" w:rsidRPr="005E4A3B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dk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A6vIdkxQAAANwAAAAP&#10;AAAAAAAAAAAAAAAAAAcCAABkcnMvZG93bnJldi54bWxQSwUGAAAAAAMAAwC3AAAA+QIAAAAA&#10;" filled="f" stroked="f">
                        <v:textbox inset="0,0,0,0">
                          <w:txbxContent>
                            <w:p w14:paraId="3A3973A7" w14:textId="77777777" w:rsidR="0076045F" w:rsidRPr="000411E6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L/xgAAANwAAAAPAAAAZHJzL2Rvd25yZXYueG1sRI9Pa8JA&#10;FMTvhX6H5RW8SN1Up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VfAi/8YAAADcAAAA&#10;DwAAAAAAAAAAAAAAAAAHAgAAZHJzL2Rvd25yZXYueG1sUEsFBgAAAAADAAMAtwAAAPoCAAAAAA==&#10;" filled="f" stroked="f">
                        <v:textbox inset="0,0,0,0">
                          <w:txbxContent>
                            <w:p w14:paraId="01734273" w14:textId="77777777" w:rsidR="0076045F" w:rsidRPr="000411E6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5" style="position:absolute;left:33859;top:103300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122" o:spid="_x0000_s113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" filled="f" stroked="f">
                  <v:textbox inset="1pt,.4mm,1pt,1pt">
                    <w:txbxContent>
                      <w:p w14:paraId="618EFE6E" w14:textId="77777777" w:rsidR="0076045F" w:rsidRPr="006C5C53" w:rsidRDefault="0076045F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" filled="f" stroked="f">
                  <v:textbox inset="1pt,.4mm,1pt,1pt">
                    <w:txbxContent>
                      <w:p w14:paraId="7D005059" w14:textId="77777777" w:rsidR="0076045F" w:rsidRPr="006C5C53" w:rsidRDefault="0076045F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984C" w14:textId="77777777" w:rsidR="0076045F" w:rsidRDefault="0076045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758EC98C" wp14:editId="01D6E57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604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F3BC77" w14:textId="77777777" w:rsidR="0076045F" w:rsidRDefault="0076045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A3ED52" w14:textId="77777777" w:rsidR="0076045F" w:rsidRDefault="0076045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5AFE5D" w14:textId="77777777" w:rsidR="0076045F" w:rsidRDefault="0076045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2C1021" w14:textId="77777777" w:rsidR="0076045F" w:rsidRDefault="0076045F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A18E8E" w14:textId="77777777" w:rsidR="0076045F" w:rsidRDefault="0076045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B5E6AB" w14:textId="77777777" w:rsidR="0076045F" w:rsidRDefault="0076045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B051D6" w14:textId="77777777" w:rsidR="0076045F" w:rsidRDefault="0076045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28EE18" w14:textId="77777777" w:rsidR="0076045F" w:rsidRDefault="0076045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E2FBF8" w14:textId="77777777" w:rsidR="0076045F" w:rsidRDefault="0076045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5D712B" w14:textId="77777777" w:rsidR="0076045F" w:rsidRDefault="0076045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38969A" w14:textId="77777777" w:rsidR="0076045F" w:rsidRPr="00945CCC" w:rsidRDefault="0076045F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FCD8F2" w14:textId="77777777" w:rsidR="0076045F" w:rsidRDefault="0076045F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C84DB7" w14:textId="77777777" w:rsidR="0076045F" w:rsidRDefault="0076045F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224B23" w14:textId="77777777" w:rsidR="0076045F" w:rsidRPr="005E4A3B" w:rsidRDefault="0076045F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C7D454" w14:textId="77777777" w:rsidR="0076045F" w:rsidRPr="000411E6" w:rsidRDefault="0076045F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FF2F16" w14:textId="77777777" w:rsidR="0076045F" w:rsidRDefault="0076045F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E17ABF" w14:textId="77777777" w:rsidR="0076045F" w:rsidRDefault="0076045F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F01303" w14:textId="77777777" w:rsidR="0076045F" w:rsidRPr="005E4A3B" w:rsidRDefault="0076045F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17267A" w14:textId="77777777" w:rsidR="0076045F" w:rsidRPr="00931BFC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271E7E" w14:textId="77777777" w:rsidR="0076045F" w:rsidRPr="00A32665" w:rsidRDefault="0076045F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B6373F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C25D9A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5EFB09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B97459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1F82DE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C6DF35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BC5514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6AE1B4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09FA16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60410B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DA0A6E" w14:textId="59F92ECA" w:rsidR="0076045F" w:rsidRPr="0079077B" w:rsidRDefault="006A2FB0" w:rsidP="00FF56C3">
                                  <w:pPr>
                                    <w:pStyle w:val="34f1"/>
                                  </w:pPr>
                                  <w:r>
                                    <w:t>ООО «</w:t>
                                  </w:r>
                                  <w:proofErr w:type="spellStart"/>
                                  <w:r>
                                    <w:t>Бетонсити</w:t>
                                  </w:r>
                                  <w:proofErr w:type="spellEnd"/>
                                  <w:r w:rsidRPr="0000780F">
                                    <w:t>».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EB91D1" w14:textId="77777777" w:rsidR="0076045F" w:rsidRPr="00A32665" w:rsidRDefault="0076045F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9086BC" w14:textId="77777777" w:rsidR="0076045F" w:rsidRPr="00CB1016" w:rsidRDefault="0076045F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224CF5" w14:textId="77777777" w:rsidR="0076045F" w:rsidRPr="00CB1016" w:rsidRDefault="0076045F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E291C1" w14:textId="2A5F81EA" w:rsidR="0076045F" w:rsidRPr="005374BE" w:rsidRDefault="0076045F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A2FB0" w:rsidRPr="006A2FB0">
                                    <w:rPr>
                                      <w:noProof/>
                                    </w:rPr>
                                    <w:instrText>26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A2FB0">
                                    <w:rPr>
                                      <w:noProof/>
                                    </w:rPr>
                                    <w:t>26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B9C541" w14:textId="77777777" w:rsidR="0076045F" w:rsidRPr="005374BE" w:rsidRDefault="0076045F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E6206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4AD3C7" w14:textId="77777777" w:rsidR="0076045F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8426CF" w14:textId="196B980E" w:rsidR="0076045F" w:rsidRDefault="0076045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6A2FB0" w:rsidRPr="006A2FB0">
                                    <w:t>412768098</w:t>
                                  </w:r>
                                  <w:r w:rsidRPr="00FF56C3">
                                    <w:t>.425750.ФО 001.01.</w:t>
                                  </w:r>
                                  <w:r>
                                    <w:fldChar w:fldCharType="end"/>
                                  </w: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0E0B28" w14:textId="77777777" w:rsidR="0076045F" w:rsidRDefault="0076045F" w:rsidP="00B2745D">
                                  <w:pPr>
                                    <w:pStyle w:val="34f1"/>
                                  </w:pPr>
                                  <w:r w:rsidRPr="00FF56C3">
                                    <w:t>Расширение для «1</w:t>
                                  </w:r>
                                  <w:proofErr w:type="gramStart"/>
                                  <w:r w:rsidRPr="00FF56C3">
                                    <w:t>С:БУХГАЛТЕРИЯ</w:t>
                                  </w:r>
                                  <w:proofErr w:type="gramEnd"/>
                                  <w:r w:rsidRPr="00FF56C3">
                                    <w:t xml:space="preserve"> 3.0» </w:t>
                                  </w:r>
                                  <w:r>
                                    <w:t>для управления автотранспортом(УАТ).</w:t>
                                  </w:r>
                                </w:p>
                                <w:p w14:paraId="53CEBB7F" w14:textId="77777777" w:rsidR="0076045F" w:rsidRPr="00456DA0" w:rsidRDefault="0076045F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Формуляр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CBEA24" w14:textId="77777777" w:rsidR="0076045F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8066FE" w14:textId="77777777" w:rsidR="0076045F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370711" w14:textId="77777777" w:rsidR="0076045F" w:rsidRPr="00945CCC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E17261" w14:textId="77777777" w:rsidR="0076045F" w:rsidRPr="00945CCC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B37784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38F7B3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C40F7F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DA12E7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5996" y="1033000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F90823" w14:textId="77777777" w:rsidR="0076045F" w:rsidRPr="006C5C53" w:rsidRDefault="0076045F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BDE971" w14:textId="77777777" w:rsidR="0076045F" w:rsidRPr="006C5C53" w:rsidRDefault="0076045F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8EC98C" id="Группа 137" o:spid="_x0000_s1138" style="position:absolute;left:0;text-align:left;margin-left:22.7pt;margin-top:14.2pt;width:558.45pt;height:826.3pt;z-index:251681792;mso-position-horizontal-relative:page;mso-position-vertical-relative:page;mso-width-relative:margin;mso-height-relative:margin" coordsize="70920,10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cewQ4AAOe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">
              <v:group id="Группа 448" o:spid="_x0000_s1139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4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5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AF3BC77" w14:textId="77777777" w:rsidR="0076045F" w:rsidRDefault="0076045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5A3ED52" w14:textId="77777777" w:rsidR="0076045F" w:rsidRDefault="0076045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25AFE5D" w14:textId="77777777" w:rsidR="0076045F" w:rsidRDefault="0076045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52C1021" w14:textId="77777777" w:rsidR="0076045F" w:rsidRDefault="0076045F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8A18E8E" w14:textId="77777777" w:rsidR="0076045F" w:rsidRDefault="0076045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25B5E6AB" w14:textId="77777777" w:rsidR="0076045F" w:rsidRDefault="0076045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6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CB051D6" w14:textId="77777777" w:rsidR="0076045F" w:rsidRDefault="0076045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5528EE18" w14:textId="77777777" w:rsidR="0076045F" w:rsidRDefault="0076045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AE2FBF8" w14:textId="77777777" w:rsidR="0076045F" w:rsidRDefault="0076045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475D712B" w14:textId="77777777" w:rsidR="0076045F" w:rsidRDefault="0076045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5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6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7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8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9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70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1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2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3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4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5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6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7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8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9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80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1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2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3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4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5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6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7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8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9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2238969A" w14:textId="77777777" w:rsidR="0076045F" w:rsidRPr="00945CCC" w:rsidRDefault="0076045F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90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7FCD8F2" w14:textId="77777777" w:rsidR="0076045F" w:rsidRDefault="0076045F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1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30C84DB7" w14:textId="77777777" w:rsidR="0076045F" w:rsidRDefault="0076045F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2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13224B23" w14:textId="77777777" w:rsidR="0076045F" w:rsidRPr="005E4A3B" w:rsidRDefault="0076045F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3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69C7D454" w14:textId="77777777" w:rsidR="0076045F" w:rsidRPr="000411E6" w:rsidRDefault="0076045F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4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7EFF2F16" w14:textId="77777777" w:rsidR="0076045F" w:rsidRDefault="0076045F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5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04E17ABF" w14:textId="77777777" w:rsidR="0076045F" w:rsidRDefault="0076045F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6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6EF01303" w14:textId="77777777" w:rsidR="0076045F" w:rsidRPr="005E4A3B" w:rsidRDefault="0076045F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7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7317267A" w14:textId="77777777" w:rsidR="0076045F" w:rsidRPr="00931BFC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8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66271E7E" w14:textId="77777777" w:rsidR="0076045F" w:rsidRPr="00A32665" w:rsidRDefault="0076045F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9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28B6373F" w14:textId="77777777"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42C25D9A" w14:textId="77777777"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1A5EFB09" w14:textId="77777777"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21B97459" w14:textId="77777777"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3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461F82DE" w14:textId="77777777"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0C6DF35" w14:textId="77777777"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75BC5514" w14:textId="77777777"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376AE1B4" w14:textId="77777777"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2909FA16" w14:textId="77777777"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8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6E60410B" w14:textId="77777777"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9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54DA0A6E" w14:textId="59F92ECA" w:rsidR="0076045F" w:rsidRPr="0079077B" w:rsidRDefault="006A2FB0" w:rsidP="00FF56C3">
                            <w:pPr>
                              <w:pStyle w:val="34f1"/>
                            </w:pPr>
                            <w:r>
                              <w:t>ООО «</w:t>
                            </w:r>
                            <w:proofErr w:type="spellStart"/>
                            <w:r>
                              <w:t>Бетонсити</w:t>
                            </w:r>
                            <w:proofErr w:type="spellEnd"/>
                            <w:r w:rsidRPr="0000780F">
                              <w:t>».</w:t>
                            </w:r>
                          </w:p>
                        </w:txbxContent>
                      </v:textbox>
                    </v:rect>
                    <v:rect id="Rectangle 122" o:spid="_x0000_s1210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5CEB91D1" w14:textId="77777777" w:rsidR="0076045F" w:rsidRPr="00A32665" w:rsidRDefault="0076045F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1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199086BC" w14:textId="77777777" w:rsidR="0076045F" w:rsidRPr="00CB1016" w:rsidRDefault="0076045F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2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4D224CF5" w14:textId="77777777" w:rsidR="0076045F" w:rsidRPr="00CB1016" w:rsidRDefault="0076045F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3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6FE291C1" w14:textId="2A5F81EA" w:rsidR="0076045F" w:rsidRPr="005374BE" w:rsidRDefault="0076045F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A2FB0" w:rsidRPr="006A2FB0">
                              <w:rPr>
                                <w:noProof/>
                              </w:rPr>
                              <w:instrText>26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A2FB0">
                              <w:rPr>
                                <w:noProof/>
                              </w:rPr>
                              <w:t>26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4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7FB9C541" w14:textId="77777777" w:rsidR="0076045F" w:rsidRPr="005374BE" w:rsidRDefault="0076045F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E6206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5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3D4AD3C7" w14:textId="77777777" w:rsidR="0076045F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6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1A8426CF" w14:textId="196B980E" w:rsidR="0076045F" w:rsidRDefault="0076045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6A2FB0" w:rsidRPr="006A2FB0">
                              <w:t>412768098</w:t>
                            </w:r>
                            <w:r w:rsidRPr="00FF56C3">
                              <w:t>.425750.ФО 001.01.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29" o:spid="_x0000_s1217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360E0B28" w14:textId="77777777" w:rsidR="0076045F" w:rsidRDefault="0076045F" w:rsidP="00B2745D">
                            <w:pPr>
                              <w:pStyle w:val="34f1"/>
                            </w:pPr>
                            <w:r w:rsidRPr="00FF56C3">
                              <w:t>Расширение для «1</w:t>
                            </w:r>
                            <w:proofErr w:type="gramStart"/>
                            <w:r w:rsidRPr="00FF56C3">
                              <w:t>С:БУХГАЛТЕРИЯ</w:t>
                            </w:r>
                            <w:proofErr w:type="gramEnd"/>
                            <w:r w:rsidRPr="00FF56C3">
                              <w:t xml:space="preserve"> 3.0» </w:t>
                            </w:r>
                            <w:r>
                              <w:t>для управления автотранспортом(УАТ).</w:t>
                            </w:r>
                          </w:p>
                          <w:p w14:paraId="53CEBB7F" w14:textId="77777777" w:rsidR="0076045F" w:rsidRPr="00456DA0" w:rsidRDefault="0076045F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Формуляр</w:t>
                              </w:r>
                            </w:fldSimple>
                            <w:r>
                              <w:t>.</w:t>
                            </w:r>
                          </w:p>
                        </w:txbxContent>
                      </v:textbox>
                    </v:rect>
                    <v:rect id="Rectangle 115" o:spid="_x0000_s121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24CBEA24" w14:textId="77777777" w:rsidR="0076045F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9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268066FE" w14:textId="77777777" w:rsidR="0076045F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28370711" w14:textId="77777777" w:rsidR="0076045F" w:rsidRPr="00945CCC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1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22E17261" w14:textId="77777777" w:rsidR="0076045F" w:rsidRPr="00945CCC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65B37784" w14:textId="77777777"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3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7138F7B3" w14:textId="77777777"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AC40F7F" w14:textId="77777777"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5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21DA12E7" w14:textId="77777777"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6" style="position:absolute;left:33859;top:103300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rect id="Rectangle 122" o:spid="_x0000_s122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" filled="f" stroked="f">
                  <v:textbox inset="1pt,.4mm,1pt,1pt">
                    <w:txbxContent>
                      <w:p w14:paraId="07F90823" w14:textId="77777777" w:rsidR="0076045F" w:rsidRPr="006C5C53" w:rsidRDefault="0076045F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" filled="f" stroked="f">
                  <v:textbox inset="1pt,.4mm,1pt,1pt">
                    <w:txbxContent>
                      <w:p w14:paraId="2EBDE971" w14:textId="77777777" w:rsidR="0076045F" w:rsidRPr="006C5C53" w:rsidRDefault="0076045F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D7CDF" w14:textId="77777777" w:rsidR="0076045F" w:rsidRDefault="0076045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2C2DC566" wp14:editId="72FA924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604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7BB067" w14:textId="77777777" w:rsidR="0076045F" w:rsidRDefault="0076045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6956E0" w14:textId="77777777" w:rsidR="0076045F" w:rsidRDefault="0076045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33C48B" w14:textId="77777777" w:rsidR="0076045F" w:rsidRDefault="0076045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AB0D1A" w14:textId="77777777" w:rsidR="0076045F" w:rsidRDefault="0076045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36511F" w14:textId="77777777" w:rsidR="0076045F" w:rsidRDefault="0076045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5C4BBF" w14:textId="77777777" w:rsidR="0076045F" w:rsidRDefault="0076045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2C03AB" w14:textId="77777777" w:rsidR="0076045F" w:rsidRDefault="0076045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7486BF" w14:textId="77777777" w:rsidR="0076045F" w:rsidRDefault="0076045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971227" w14:textId="77777777" w:rsidR="0076045F" w:rsidRDefault="0076045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D99478" w14:textId="77777777" w:rsidR="0076045F" w:rsidRDefault="0076045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249C32" w14:textId="77777777" w:rsidR="0076045F" w:rsidRPr="00CB1016" w:rsidRDefault="0076045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3B3F6D8" w14:textId="77777777" w:rsidR="0076045F" w:rsidRPr="005374BE" w:rsidRDefault="0076045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E6206">
                                      <w:rPr>
                                        <w:noProof/>
                                        <w:lang w:val="en-US"/>
                                      </w:rPr>
                                      <w:t>14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DFF075" w14:textId="77777777" w:rsidR="0076045F" w:rsidRPr="0066037E" w:rsidRDefault="0076045F" w:rsidP="00A067F0">
                                    <w:pPr>
                                      <w:pStyle w:val="34f5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Pr="0066037E">
                                      <w:fldChar w:fldCharType="begin"/>
                                    </w:r>
                                    <w:r w:rsidRPr="0066037E">
                                      <w:instrText xml:space="preserve"> DOCPROPERTY  </w:instrText>
                                    </w:r>
                                    <w:r w:rsidRPr="0066037E">
                                      <w:rPr>
                                        <w:highlight w:val="lightGray"/>
                                      </w:rPr>
                                      <w:instrText>обозначение</w:instrText>
                                    </w:r>
                                    <w:r w:rsidRPr="0066037E">
                                      <w:instrText xml:space="preserve">_документа  \* MERGEFORMAT </w:instrText>
                                    </w:r>
                                    <w:r w:rsidRPr="0066037E">
                                      <w:fldChar w:fldCharType="separate"/>
                                    </w:r>
                                    <w:r w:rsidRPr="0066037E">
                                      <w:t>1604389.</w:t>
                                    </w:r>
                                    <w:r w:rsidRPr="0066037E">
                                      <w:rPr>
                                        <w:color w:val="000000"/>
                                      </w:rPr>
                                      <w:t>425750.</w:t>
                                    </w:r>
                                    <w:r>
                                      <w:rPr>
                                        <w:color w:val="000000"/>
                                      </w:rPr>
                                      <w:t xml:space="preserve">ФО </w:t>
                                    </w:r>
                                    <w:r w:rsidRPr="0066037E">
                                      <w:t>001.01</w:t>
                                    </w:r>
                                    <w:r w:rsidRPr="0066037E">
                                      <w:fldChar w:fldCharType="end"/>
                                    </w:r>
                                    <w:r>
                                      <w:t>.</w:t>
                                    </w:r>
                                  </w:p>
                                  <w:p w14:paraId="3018A06E" w14:textId="77777777" w:rsidR="0076045F" w:rsidRDefault="0076045F" w:rsidP="00E32508">
                                    <w:pPr>
                                      <w:pStyle w:val="34f1"/>
                                    </w:pPr>
                                    <w:proofErr w:type="gramStart"/>
                                    <w:r>
                                      <w:t>.ФО.XX</w:t>
                                    </w:r>
                                    <w:proofErr w:type="gramEnd"/>
                                    <w:r>
                                      <w:t>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0882F6A" w14:textId="77777777" w:rsidR="0076045F" w:rsidRPr="00945CCC" w:rsidRDefault="0076045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6359E9" w14:textId="77777777" w:rsidR="0076045F" w:rsidRDefault="0076045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015EFE0" w14:textId="77777777" w:rsidR="0076045F" w:rsidRPr="005E4A3B" w:rsidRDefault="0076045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5C9CFC2" w14:textId="77777777" w:rsidR="0076045F" w:rsidRPr="000411E6" w:rsidRDefault="0076045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963615" w14:textId="77777777" w:rsidR="0076045F" w:rsidRPr="005E4A3B" w:rsidRDefault="0076045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0D28583" w14:textId="77777777" w:rsidR="0076045F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1B92B63" w14:textId="77777777" w:rsidR="0076045F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7B64D3" w14:textId="77777777" w:rsidR="0076045F" w:rsidRPr="00945CCC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136A835" w14:textId="77777777" w:rsidR="0076045F" w:rsidRPr="00945CCC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E65197" w14:textId="77777777" w:rsidR="0076045F" w:rsidRPr="005E4A3B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051895" w14:textId="77777777" w:rsidR="0076045F" w:rsidRPr="005E4A3B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70EE84" w14:textId="77777777" w:rsidR="0076045F" w:rsidRPr="000411E6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31B485" w14:textId="77777777" w:rsidR="0076045F" w:rsidRPr="000411E6" w:rsidRDefault="0076045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5996" y="1033000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FCC505" w14:textId="77777777" w:rsidR="0076045F" w:rsidRPr="006C5C53" w:rsidRDefault="0076045F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7B45D2" w14:textId="77777777" w:rsidR="0076045F" w:rsidRPr="006C5C53" w:rsidRDefault="0076045F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983F04" id="Группа 550" o:spid="_x0000_s1229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">
              <v:group id="Группа 551" o:spid="_x0000_s1230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4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:rsidR="0076045F" w:rsidRDefault="0076045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:rsidR="0076045F" w:rsidRDefault="0076045F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24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:rsidR="0076045F" w:rsidRDefault="0076045F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6045F" w:rsidRDefault="0076045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:rsidR="0076045F" w:rsidRDefault="0076045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5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:rsidR="0076045F" w:rsidRDefault="0076045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:rsidR="0076045F" w:rsidRDefault="0076045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:rsidR="0076045F" w:rsidRDefault="0076045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:rsidR="0076045F" w:rsidRDefault="0076045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:rsidR="0076045F" w:rsidRDefault="0076045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6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7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8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9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60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1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2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3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4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5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6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7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8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9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70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:rsidR="0076045F" w:rsidRPr="00CB1016" w:rsidRDefault="0076045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1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:rsidR="0076045F" w:rsidRPr="005374BE" w:rsidRDefault="0076045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E6206">
                                <w:rPr>
                                  <w:noProof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2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:rsidR="0076045F" w:rsidRPr="0066037E" w:rsidRDefault="0076045F" w:rsidP="00A067F0">
                              <w:pPr>
                                <w:pStyle w:val="34f5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Pr="0066037E">
                                <w:fldChar w:fldCharType="begin"/>
                              </w:r>
                              <w:r w:rsidRPr="0066037E">
                                <w:instrText xml:space="preserve"> DOCPROPERTY  </w:instrText>
                              </w:r>
                              <w:r w:rsidRPr="0066037E">
                                <w:rPr>
                                  <w:highlight w:val="lightGray"/>
                                </w:rPr>
                                <w:instrText>обозначение</w:instrText>
                              </w:r>
                              <w:r w:rsidRPr="0066037E">
                                <w:instrText xml:space="preserve">_документа  \* MERGEFORMAT </w:instrText>
                              </w:r>
                              <w:r w:rsidRPr="0066037E">
                                <w:fldChar w:fldCharType="separate"/>
                              </w:r>
                              <w:r w:rsidRPr="0066037E">
                                <w:t>1604389.</w:t>
                              </w:r>
                              <w:r w:rsidRPr="0066037E">
                                <w:rPr>
                                  <w:color w:val="000000"/>
                                </w:rPr>
                                <w:t>425750.</w:t>
                              </w:r>
                              <w:r>
                                <w:rPr>
                                  <w:color w:val="000000"/>
                                </w:rPr>
                                <w:t xml:space="preserve">ФО </w:t>
                              </w:r>
                              <w:r w:rsidRPr="0066037E">
                                <w:t>001.01</w:t>
                              </w:r>
                              <w:r w:rsidRPr="0066037E">
                                <w:fldChar w:fldCharType="end"/>
                              </w:r>
                              <w:r>
                                <w:t>.</w:t>
                              </w:r>
                            </w:p>
                            <w:p w:rsidR="0076045F" w:rsidRDefault="0076045F" w:rsidP="00E32508">
                              <w:pPr>
                                <w:pStyle w:val="34f1"/>
                              </w:pPr>
                              <w:r>
                                <w:t>.ФО.XX.X-X.X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3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4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:rsidR="0076045F" w:rsidRPr="00945CCC" w:rsidRDefault="0076045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5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:rsidR="0076045F" w:rsidRDefault="0076045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6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:rsidR="0076045F" w:rsidRPr="005E4A3B" w:rsidRDefault="0076045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7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:rsidR="0076045F" w:rsidRPr="000411E6" w:rsidRDefault="0076045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8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:rsidR="0076045F" w:rsidRPr="005E4A3B" w:rsidRDefault="0076045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:rsidR="0076045F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80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:rsidR="0076045F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:rsidR="0076045F" w:rsidRPr="00945CCC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2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:rsidR="0076045F" w:rsidRPr="00945CCC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:rsidR="0076045F" w:rsidRPr="005E4A3B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4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:rsidR="0076045F" w:rsidRPr="005E4A3B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:rsidR="0076045F" w:rsidRPr="000411E6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6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:rsidR="0076045F" w:rsidRPr="000411E6" w:rsidRDefault="0076045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7" style="position:absolute;left:33859;top:103300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:rsidR="0076045F" w:rsidRPr="006C5C53" w:rsidRDefault="0076045F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:rsidR="0076045F" w:rsidRPr="006C5C53" w:rsidRDefault="0076045F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8783C" w14:textId="77777777" w:rsidR="0076045F" w:rsidRDefault="0076045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11C99AF0" wp14:editId="7E499C0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604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0666B1" w14:textId="77777777" w:rsidR="0076045F" w:rsidRDefault="0076045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17B043" w14:textId="77777777" w:rsidR="0076045F" w:rsidRDefault="0076045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61F876" w14:textId="77777777" w:rsidR="0076045F" w:rsidRDefault="0076045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E3AEE9" w14:textId="77777777" w:rsidR="0076045F" w:rsidRDefault="0076045F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8E58FC" w14:textId="77777777" w:rsidR="0076045F" w:rsidRDefault="0076045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4F7BCC" w14:textId="77777777" w:rsidR="0076045F" w:rsidRDefault="0076045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90C28" w14:textId="77777777" w:rsidR="0076045F" w:rsidRDefault="0076045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A5C8B0" w14:textId="77777777" w:rsidR="0076045F" w:rsidRDefault="0076045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DAF62D" w14:textId="77777777" w:rsidR="0076045F" w:rsidRDefault="0076045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06BB3B" w14:textId="77777777" w:rsidR="0076045F" w:rsidRDefault="0076045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8A4195" w14:textId="77777777" w:rsidR="0076045F" w:rsidRPr="00945CCC" w:rsidRDefault="0076045F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745458" w14:textId="77777777" w:rsidR="0076045F" w:rsidRDefault="0076045F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68BCE1" w14:textId="77777777" w:rsidR="0076045F" w:rsidRDefault="0076045F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FDB215" w14:textId="77777777" w:rsidR="0076045F" w:rsidRPr="005E4A3B" w:rsidRDefault="0076045F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F64E33" w14:textId="77777777" w:rsidR="0076045F" w:rsidRPr="000411E6" w:rsidRDefault="0076045F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595EE2" w14:textId="77777777" w:rsidR="0076045F" w:rsidRDefault="0076045F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0E25C9" w14:textId="77777777" w:rsidR="0076045F" w:rsidRDefault="0076045F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AC2490" w14:textId="77777777" w:rsidR="0076045F" w:rsidRPr="005E4A3B" w:rsidRDefault="0076045F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14FECD" w14:textId="77777777" w:rsidR="0076045F" w:rsidRPr="00931BFC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B27646" w14:textId="77777777" w:rsidR="0076045F" w:rsidRPr="00A32665" w:rsidRDefault="0076045F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464876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4A1B7A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D18076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C87E45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E599B8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63D2ED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BE991A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74C8F7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D9D308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DA519D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5B0466" w14:textId="77777777" w:rsidR="0076045F" w:rsidRPr="0079077B" w:rsidRDefault="0076045F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0381B6" w14:textId="77777777" w:rsidR="0076045F" w:rsidRPr="00A32665" w:rsidRDefault="0076045F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EE8293" w14:textId="77777777" w:rsidR="0076045F" w:rsidRPr="00CB1016" w:rsidRDefault="0076045F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613083" w14:textId="77777777" w:rsidR="0076045F" w:rsidRPr="00CB1016" w:rsidRDefault="0076045F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2C4721" w14:textId="77777777" w:rsidR="0076045F" w:rsidRPr="005374BE" w:rsidRDefault="0076045F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Pr="0085246A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029F8D" w14:textId="77777777" w:rsidR="0076045F" w:rsidRPr="005374BE" w:rsidRDefault="0076045F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2C7CB5" w14:textId="77777777" w:rsidR="0076045F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125320" w14:textId="77777777" w:rsidR="0076045F" w:rsidRDefault="0076045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A.B.XXX.ФО.XX.X-X.X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E83B56" w14:textId="77777777" w:rsidR="0076045F" w:rsidRDefault="0076045F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14:paraId="3938F89B" w14:textId="77777777" w:rsidR="0076045F" w:rsidRPr="00715FA1" w:rsidRDefault="0076045F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715FA1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715FA1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715FA1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34fe"/>
                                    </w:rPr>
                                    <w:t>Формуляр</w:t>
                                  </w:r>
                                  <w:r w:rsidRPr="00715FA1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F87F7A" w14:textId="77777777" w:rsidR="0076045F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3BC858" w14:textId="77777777" w:rsidR="0076045F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72BC30" w14:textId="77777777" w:rsidR="0076045F" w:rsidRPr="00945CCC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318686" w14:textId="77777777" w:rsidR="0076045F" w:rsidRPr="00945CCC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9A733C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756696" w14:textId="77777777" w:rsidR="0076045F" w:rsidRPr="005E4A3B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5885C7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52C170" w14:textId="77777777" w:rsidR="0076045F" w:rsidRPr="000411E6" w:rsidRDefault="0076045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5996" y="1033000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DB1895" w14:textId="77777777" w:rsidR="0076045F" w:rsidRPr="006C5C53" w:rsidRDefault="0076045F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03712A" w14:textId="77777777" w:rsidR="0076045F" w:rsidRPr="006C5C53" w:rsidRDefault="0076045F" w:rsidP="005F4BA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6163CC" id="Группа 139" o:spid="_x0000_s1290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RxbX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">
              <v:group id="Группа 140" o:spid="_x0000_s1291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group id="Группа 141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group id="Группа 142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group id="Группа 143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" filled="f" strokeweight="1.5pt">
                        <v:textbox inset=",1mm"/>
                      </v:rect>
                      <v:group id="Группа 145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group id="Группа 146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z8K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P1vA7zPpArn+AQAA//8DAFBLAQItABQABgAIAAAAIQDb4fbL7gAAAIUBAAATAAAAAAAAAAAAAAAA&#10;AAAAAABbQ29udGVudF9UeXBlc10ueG1sUEsBAi0AFAAGAAgAAAAhAFr0LFu/AAAAFQEAAAsAAAAA&#10;AAAAAAAAAAAAHwEAAF9yZWxzLy5yZWxzUEsBAi0AFAAGAAgAAAAhAHWXPwrBAAAA3AAAAA8AAAAA&#10;AAAAAAAAAAAABwIAAGRycy9kb3ducmV2LnhtbFBLBQYAAAAAAwADALcAAAD1AgAAAAA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/v:group>
                    </v:group>
                    <v:group id="Группа 152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group id="Группа 153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6045F" w:rsidRDefault="0076045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:rsidR="0076045F" w:rsidRDefault="0076045F" w:rsidP="00B2745D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6045F" w:rsidRDefault="0076045F" w:rsidP="00B2745D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:rsidR="0076045F" w:rsidRDefault="0076045F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6045F" w:rsidRDefault="0076045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:rsidR="0076045F" w:rsidRDefault="0076045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:rsidR="0076045F" w:rsidRDefault="0076045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:rsidR="0076045F" w:rsidRDefault="0076045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lY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JG9yfSRfIxR8AAAD//wMAUEsBAi0AFAAGAAgAAAAhANvh9svuAAAAhQEAABMAAAAAAAAAAAAA&#10;AAAAAAAAAFtDb250ZW50X1R5cGVzXS54bWxQSwECLQAUAAYACAAAACEAWvQsW78AAAAVAQAACwAA&#10;AAAAAAAAAAAAAAAfAQAAX3JlbHMvLnJlbHNQSwECLQAUAAYACAAAACEAlW85WM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:rsidR="0076045F" w:rsidRDefault="0076045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:rsidR="0076045F" w:rsidRDefault="0076045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" filled="f" strokeweight="1.5pt">
                    <v:textbox inset=",1mm"/>
                  </v:rect>
                </v:group>
                <v:group id="Группа 166" o:spid="_x0000_s1317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318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line id="Line 102" o:spid="_x0000_s1319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20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9" o:spid="_x0000_s1321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2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3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4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Jc+xAAAANwAAAAPAAAAZHJzL2Rvd25yZXYueG1sRE9Na8JA&#10;EL0X+h+WEbwU3dTC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Lcslz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0" o:spid="_x0000_s1325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Q9KxAAAANwAAAAPAAAAZHJzL2Rvd25yZXYueG1sRE9Na8JA&#10;EL0X+h+WEbwU3VTK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DjFD0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4" o:spid="_x0000_s1326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<v:line id="Line 135" o:spid="_x0000_s1327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5M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LcU7s/EC+TsBgAA//8DAFBLAQItABQABgAIAAAAIQDb4fbL7gAAAIUBAAATAAAAAAAAAAAA&#10;AAAAAAAAAABbQ29udGVudF9UeXBlc10ueG1sUEsBAi0AFAAGAAgAAAAhAFr0LFu/AAAAFQEAAAsA&#10;AAAAAAAAAAAAAAAAHwEAAF9yZWxzLy5yZWxzUEsBAi0AFAAGAAgAAAAhAC5aTkzEAAAA3AAAAA8A&#10;AAAAAAAAAAAAAAAABwIAAGRycy9kb3ducmV2LnhtbFBLBQYAAAAAAwADALcAAAD4AgAAAAA=&#10;"/>
                    <v:line id="Прямая соединительная линия 18" o:spid="_x0000_s132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" strokecolor="windowText" strokeweight="1.5pt"/>
                    <v:line id="Line 98" o:spid="_x0000_s1329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30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0" o:spid="_x0000_s1331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2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3" o:spid="_x0000_s1333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4" o:spid="_x0000_s1334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5" o:spid="_x0000_s1335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cjwwAAANwAAAAPAAAAZHJzL2Rvd25yZXYueG1sRI9Bi8Iw&#10;EIXvgv8hjOBNU0VE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nzNXI8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7" o:spid="_x0000_s1336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/K4wwAAANwAAAAPAAAAZHJzL2Rvd25yZXYueG1sRI9Bi8Iw&#10;EIXvgv8hjOBNUwVF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8H/yuM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8" o:spid="_x0000_s1337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338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8" o:spid="_x0000_s1339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40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:rsidR="0076045F" w:rsidRPr="00945CCC" w:rsidRDefault="0076045F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2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:rsidR="0076045F" w:rsidRDefault="0076045F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3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:rsidR="0076045F" w:rsidRDefault="0076045F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4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:rsidR="0076045F" w:rsidRPr="005E4A3B" w:rsidRDefault="0076045F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5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:rsidR="0076045F" w:rsidRPr="000411E6" w:rsidRDefault="0076045F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6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:rsidR="0076045F" w:rsidRDefault="0076045F" w:rsidP="00B2745D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7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:rsidR="0076045F" w:rsidRDefault="0076045F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8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:rsidR="0076045F" w:rsidRPr="005E4A3B" w:rsidRDefault="0076045F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9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:rsidR="0076045F" w:rsidRPr="00931BFC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50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:rsidR="0076045F" w:rsidRPr="00A32665" w:rsidRDefault="0076045F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1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5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60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1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:rsidR="0076045F" w:rsidRPr="0079077B" w:rsidRDefault="0076045F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2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:rsidR="0076045F" w:rsidRPr="00A32665" w:rsidRDefault="0076045F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3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:rsidR="0076045F" w:rsidRPr="00CB1016" w:rsidRDefault="0076045F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4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:rsidR="0076045F" w:rsidRPr="00CB1016" w:rsidRDefault="0076045F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5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:rsidR="0076045F" w:rsidRPr="005374BE" w:rsidRDefault="0076045F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85246A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6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:rsidR="0076045F" w:rsidRPr="005374BE" w:rsidRDefault="0076045F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7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:rsidR="0076045F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8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:rsidR="0076045F" w:rsidRDefault="0076045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A.B.XXX.ФО.XX.X-X.X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9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:rsidR="0076045F" w:rsidRDefault="0076045F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>
                              <w:t>.</w:t>
                            </w:r>
                          </w:p>
                          <w:p w:rsidR="0076045F" w:rsidRPr="00715FA1" w:rsidRDefault="0076045F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715FA1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715FA1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715FA1">
                              <w:rPr>
                                <w:rStyle w:val="34fe"/>
                              </w:rPr>
                              <w:fldChar w:fldCharType="separate"/>
                            </w:r>
                            <w:r>
                              <w:rPr>
                                <w:rStyle w:val="34fe"/>
                              </w:rPr>
                              <w:t>Формуляр</w:t>
                            </w:r>
                            <w:r w:rsidRPr="00715FA1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7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:rsidR="0076045F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1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:rsidR="0076045F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:rsidR="0076045F" w:rsidRPr="00945CCC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3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:rsidR="0076045F" w:rsidRPr="00945CCC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5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:rsidR="0076045F" w:rsidRPr="005E4A3B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7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:rsidR="0076045F" w:rsidRPr="000411E6" w:rsidRDefault="0076045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8" style="position:absolute;left:33859;top:103300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:rsidR="0076045F" w:rsidRPr="006C5C53" w:rsidRDefault="0076045F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8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:rsidR="0076045F" w:rsidRPr="006C5C53" w:rsidRDefault="0076045F" w:rsidP="005F4BA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E7FB7"/>
    <w:multiLevelType w:val="multilevel"/>
    <w:tmpl w:val="A8E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B8B62AA"/>
    <w:multiLevelType w:val="multilevel"/>
    <w:tmpl w:val="CCF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740B7"/>
    <w:multiLevelType w:val="multilevel"/>
    <w:tmpl w:val="F9D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709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-709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52C75321"/>
    <w:multiLevelType w:val="multilevel"/>
    <w:tmpl w:val="D78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76BFD"/>
    <w:multiLevelType w:val="multilevel"/>
    <w:tmpl w:val="1632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83CC5"/>
    <w:multiLevelType w:val="multilevel"/>
    <w:tmpl w:val="390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F25F6"/>
    <w:multiLevelType w:val="multilevel"/>
    <w:tmpl w:val="2EC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86538BB"/>
    <w:multiLevelType w:val="hybridMultilevel"/>
    <w:tmpl w:val="25208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435984"/>
    <w:multiLevelType w:val="multilevel"/>
    <w:tmpl w:val="E584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909458">
    <w:abstractNumId w:val="21"/>
  </w:num>
  <w:num w:numId="2" w16cid:durableId="2099058378">
    <w:abstractNumId w:val="3"/>
  </w:num>
  <w:num w:numId="3" w16cid:durableId="1923372386">
    <w:abstractNumId w:val="18"/>
  </w:num>
  <w:num w:numId="4" w16cid:durableId="532499859">
    <w:abstractNumId w:val="1"/>
  </w:num>
  <w:num w:numId="5" w16cid:durableId="333384695">
    <w:abstractNumId w:val="11"/>
  </w:num>
  <w:num w:numId="6" w16cid:durableId="1988824195">
    <w:abstractNumId w:val="4"/>
  </w:num>
  <w:num w:numId="7" w16cid:durableId="1109740816">
    <w:abstractNumId w:val="13"/>
  </w:num>
  <w:num w:numId="8" w16cid:durableId="1461262552">
    <w:abstractNumId w:val="10"/>
  </w:num>
  <w:num w:numId="9" w16cid:durableId="29301687">
    <w:abstractNumId w:val="25"/>
  </w:num>
  <w:num w:numId="10" w16cid:durableId="1874229912">
    <w:abstractNumId w:val="15"/>
  </w:num>
  <w:num w:numId="11" w16cid:durableId="1828666808">
    <w:abstractNumId w:val="0"/>
  </w:num>
  <w:num w:numId="12" w16cid:durableId="258491053">
    <w:abstractNumId w:val="23"/>
  </w:num>
  <w:num w:numId="13" w16cid:durableId="1212495083">
    <w:abstractNumId w:val="5"/>
  </w:num>
  <w:num w:numId="14" w16cid:durableId="1556549509">
    <w:abstractNumId w:val="26"/>
  </w:num>
  <w:num w:numId="15" w16cid:durableId="1889492128">
    <w:abstractNumId w:val="12"/>
  </w:num>
  <w:num w:numId="16" w16cid:durableId="1078861503">
    <w:abstractNumId w:val="7"/>
  </w:num>
  <w:num w:numId="17" w16cid:durableId="90858312">
    <w:abstractNumId w:val="6"/>
  </w:num>
  <w:num w:numId="18" w16cid:durableId="714744238">
    <w:abstractNumId w:val="14"/>
  </w:num>
  <w:num w:numId="19" w16cid:durableId="855000379">
    <w:abstractNumId w:val="20"/>
  </w:num>
  <w:num w:numId="20" w16cid:durableId="1784567506">
    <w:abstractNumId w:val="16"/>
  </w:num>
  <w:num w:numId="21" w16cid:durableId="2063095331">
    <w:abstractNumId w:val="19"/>
  </w:num>
  <w:num w:numId="22" w16cid:durableId="994990657">
    <w:abstractNumId w:val="2"/>
  </w:num>
  <w:num w:numId="23" w16cid:durableId="290063244">
    <w:abstractNumId w:val="17"/>
  </w:num>
  <w:num w:numId="24" w16cid:durableId="1219171855">
    <w:abstractNumId w:val="9"/>
  </w:num>
  <w:num w:numId="25" w16cid:durableId="1891918529">
    <w:abstractNumId w:val="8"/>
  </w:num>
  <w:num w:numId="26" w16cid:durableId="393241657">
    <w:abstractNumId w:val="22"/>
  </w:num>
  <w:num w:numId="27" w16cid:durableId="1282493478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232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5C6E"/>
    <w:rsid w:val="000361C2"/>
    <w:rsid w:val="000376F6"/>
    <w:rsid w:val="00037995"/>
    <w:rsid w:val="0004091C"/>
    <w:rsid w:val="00040DB6"/>
    <w:rsid w:val="000425E4"/>
    <w:rsid w:val="000425EA"/>
    <w:rsid w:val="000432A0"/>
    <w:rsid w:val="00044633"/>
    <w:rsid w:val="000460EE"/>
    <w:rsid w:val="000478DB"/>
    <w:rsid w:val="00047CEA"/>
    <w:rsid w:val="00047E5B"/>
    <w:rsid w:val="00047E67"/>
    <w:rsid w:val="000501A2"/>
    <w:rsid w:val="00050F69"/>
    <w:rsid w:val="000515E0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4BE5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4D7"/>
    <w:rsid w:val="000B0CE2"/>
    <w:rsid w:val="000B124E"/>
    <w:rsid w:val="000B283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0CB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011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BCE"/>
    <w:rsid w:val="00120D35"/>
    <w:rsid w:val="00120F79"/>
    <w:rsid w:val="00122BC0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370B"/>
    <w:rsid w:val="001549A0"/>
    <w:rsid w:val="00155154"/>
    <w:rsid w:val="001552D3"/>
    <w:rsid w:val="00155C2A"/>
    <w:rsid w:val="00156F45"/>
    <w:rsid w:val="001611C1"/>
    <w:rsid w:val="00162414"/>
    <w:rsid w:val="00162657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629B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17306"/>
    <w:rsid w:val="00220381"/>
    <w:rsid w:val="0022057E"/>
    <w:rsid w:val="00221122"/>
    <w:rsid w:val="00221A3B"/>
    <w:rsid w:val="002225C6"/>
    <w:rsid w:val="00222FA0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1C49"/>
    <w:rsid w:val="00242490"/>
    <w:rsid w:val="00242DED"/>
    <w:rsid w:val="00244A20"/>
    <w:rsid w:val="002456CA"/>
    <w:rsid w:val="00245EE5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07B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E75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041"/>
    <w:rsid w:val="0029124A"/>
    <w:rsid w:val="00291261"/>
    <w:rsid w:val="0029133D"/>
    <w:rsid w:val="002918AB"/>
    <w:rsid w:val="002921C3"/>
    <w:rsid w:val="002921DA"/>
    <w:rsid w:val="0029259F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5445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4875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D54AD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AB"/>
    <w:rsid w:val="00421ED7"/>
    <w:rsid w:val="004255CA"/>
    <w:rsid w:val="004261CD"/>
    <w:rsid w:val="00426EC9"/>
    <w:rsid w:val="00427749"/>
    <w:rsid w:val="004307E3"/>
    <w:rsid w:val="004324BE"/>
    <w:rsid w:val="0043323C"/>
    <w:rsid w:val="0043645B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56DA0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67C7E"/>
    <w:rsid w:val="004705B4"/>
    <w:rsid w:val="00470F4B"/>
    <w:rsid w:val="00471D5C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2F00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4B38"/>
    <w:rsid w:val="004C5958"/>
    <w:rsid w:val="004C71E4"/>
    <w:rsid w:val="004D026C"/>
    <w:rsid w:val="004D037D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206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2DEA"/>
    <w:rsid w:val="00503A7F"/>
    <w:rsid w:val="00503FE2"/>
    <w:rsid w:val="00504160"/>
    <w:rsid w:val="00505507"/>
    <w:rsid w:val="00505C8A"/>
    <w:rsid w:val="00505CC1"/>
    <w:rsid w:val="00506A06"/>
    <w:rsid w:val="00507241"/>
    <w:rsid w:val="00510268"/>
    <w:rsid w:val="00510E9A"/>
    <w:rsid w:val="00511CEE"/>
    <w:rsid w:val="00511EC1"/>
    <w:rsid w:val="005121B4"/>
    <w:rsid w:val="00513AF4"/>
    <w:rsid w:val="0051449D"/>
    <w:rsid w:val="00514EDA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1480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94B"/>
    <w:rsid w:val="00565F5A"/>
    <w:rsid w:val="00566370"/>
    <w:rsid w:val="00566B48"/>
    <w:rsid w:val="005701FE"/>
    <w:rsid w:val="0057184E"/>
    <w:rsid w:val="00572AB8"/>
    <w:rsid w:val="00575A58"/>
    <w:rsid w:val="005809D8"/>
    <w:rsid w:val="005809FD"/>
    <w:rsid w:val="0058102B"/>
    <w:rsid w:val="00581FD2"/>
    <w:rsid w:val="00582682"/>
    <w:rsid w:val="00585447"/>
    <w:rsid w:val="00586413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28E2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015D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C7"/>
    <w:rsid w:val="005E29E3"/>
    <w:rsid w:val="005E38CF"/>
    <w:rsid w:val="005E3B2C"/>
    <w:rsid w:val="005E4788"/>
    <w:rsid w:val="005E483F"/>
    <w:rsid w:val="005E4C84"/>
    <w:rsid w:val="005E58A7"/>
    <w:rsid w:val="005E59CF"/>
    <w:rsid w:val="005E6579"/>
    <w:rsid w:val="005E6F27"/>
    <w:rsid w:val="005F0E6A"/>
    <w:rsid w:val="005F2F67"/>
    <w:rsid w:val="005F37EE"/>
    <w:rsid w:val="005F48B5"/>
    <w:rsid w:val="005F4BA8"/>
    <w:rsid w:val="005F729A"/>
    <w:rsid w:val="005F78B4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0FA8"/>
    <w:rsid w:val="006411D1"/>
    <w:rsid w:val="00641895"/>
    <w:rsid w:val="00641E95"/>
    <w:rsid w:val="0064277A"/>
    <w:rsid w:val="006430BB"/>
    <w:rsid w:val="006434F6"/>
    <w:rsid w:val="00645508"/>
    <w:rsid w:val="0064559D"/>
    <w:rsid w:val="00650080"/>
    <w:rsid w:val="00650C72"/>
    <w:rsid w:val="006510CF"/>
    <w:rsid w:val="00651C0A"/>
    <w:rsid w:val="00652E71"/>
    <w:rsid w:val="00652E9A"/>
    <w:rsid w:val="00654670"/>
    <w:rsid w:val="00654B1A"/>
    <w:rsid w:val="006563C0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1D3"/>
    <w:rsid w:val="00677668"/>
    <w:rsid w:val="00682254"/>
    <w:rsid w:val="006830FA"/>
    <w:rsid w:val="00683D99"/>
    <w:rsid w:val="00685512"/>
    <w:rsid w:val="00685B5E"/>
    <w:rsid w:val="006865B3"/>
    <w:rsid w:val="00686A33"/>
    <w:rsid w:val="006873A0"/>
    <w:rsid w:val="00687BD9"/>
    <w:rsid w:val="0069117E"/>
    <w:rsid w:val="0069276D"/>
    <w:rsid w:val="00694377"/>
    <w:rsid w:val="00694466"/>
    <w:rsid w:val="00694D01"/>
    <w:rsid w:val="006950ED"/>
    <w:rsid w:val="00696BE5"/>
    <w:rsid w:val="00697473"/>
    <w:rsid w:val="00697B87"/>
    <w:rsid w:val="006A03A5"/>
    <w:rsid w:val="006A2A7D"/>
    <w:rsid w:val="006A2FB0"/>
    <w:rsid w:val="006A436C"/>
    <w:rsid w:val="006B078B"/>
    <w:rsid w:val="006B14AE"/>
    <w:rsid w:val="006B14ED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4DAF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519"/>
    <w:rsid w:val="006F5C60"/>
    <w:rsid w:val="006F6047"/>
    <w:rsid w:val="006F677F"/>
    <w:rsid w:val="006F6CF7"/>
    <w:rsid w:val="006F7C87"/>
    <w:rsid w:val="007023C3"/>
    <w:rsid w:val="00702504"/>
    <w:rsid w:val="00702E38"/>
    <w:rsid w:val="00703206"/>
    <w:rsid w:val="0070335A"/>
    <w:rsid w:val="00704B4F"/>
    <w:rsid w:val="007065DD"/>
    <w:rsid w:val="0071287A"/>
    <w:rsid w:val="007131F0"/>
    <w:rsid w:val="00714F99"/>
    <w:rsid w:val="00715D42"/>
    <w:rsid w:val="00715FA1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00C1"/>
    <w:rsid w:val="00753D35"/>
    <w:rsid w:val="007547F9"/>
    <w:rsid w:val="0075689A"/>
    <w:rsid w:val="00756C91"/>
    <w:rsid w:val="00757392"/>
    <w:rsid w:val="0076045F"/>
    <w:rsid w:val="00762457"/>
    <w:rsid w:val="007624C6"/>
    <w:rsid w:val="00762BAA"/>
    <w:rsid w:val="00763102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3D0"/>
    <w:rsid w:val="00782B6E"/>
    <w:rsid w:val="00783360"/>
    <w:rsid w:val="007849FB"/>
    <w:rsid w:val="007852E4"/>
    <w:rsid w:val="007854E1"/>
    <w:rsid w:val="0078676E"/>
    <w:rsid w:val="00786B9B"/>
    <w:rsid w:val="007873EA"/>
    <w:rsid w:val="00787C1D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036B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5CE"/>
    <w:rsid w:val="00843A33"/>
    <w:rsid w:val="0084483A"/>
    <w:rsid w:val="00846DF8"/>
    <w:rsid w:val="0085004F"/>
    <w:rsid w:val="00850C9B"/>
    <w:rsid w:val="0085122F"/>
    <w:rsid w:val="00851A4B"/>
    <w:rsid w:val="0085245F"/>
    <w:rsid w:val="0085246A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0DE3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47A2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2E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3FB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1388"/>
    <w:rsid w:val="009436DB"/>
    <w:rsid w:val="00945381"/>
    <w:rsid w:val="00946D05"/>
    <w:rsid w:val="0094795F"/>
    <w:rsid w:val="00947CAE"/>
    <w:rsid w:val="00951171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5859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3E5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9F7F0F"/>
    <w:rsid w:val="00A007CB"/>
    <w:rsid w:val="00A0097F"/>
    <w:rsid w:val="00A00DF2"/>
    <w:rsid w:val="00A01431"/>
    <w:rsid w:val="00A01D51"/>
    <w:rsid w:val="00A05392"/>
    <w:rsid w:val="00A067F0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621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6750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2DDA"/>
    <w:rsid w:val="00A84ECF"/>
    <w:rsid w:val="00A877E5"/>
    <w:rsid w:val="00A87BB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0E99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5782"/>
    <w:rsid w:val="00AB6FF3"/>
    <w:rsid w:val="00AB7D92"/>
    <w:rsid w:val="00AC0991"/>
    <w:rsid w:val="00AC1CE4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4AD4"/>
    <w:rsid w:val="00AD52FC"/>
    <w:rsid w:val="00AD5C19"/>
    <w:rsid w:val="00AD7411"/>
    <w:rsid w:val="00AE0908"/>
    <w:rsid w:val="00AE1140"/>
    <w:rsid w:val="00AE1320"/>
    <w:rsid w:val="00AE27B8"/>
    <w:rsid w:val="00AE29F8"/>
    <w:rsid w:val="00AE457B"/>
    <w:rsid w:val="00AE45F9"/>
    <w:rsid w:val="00AE55F7"/>
    <w:rsid w:val="00AE5FBF"/>
    <w:rsid w:val="00AE5FCA"/>
    <w:rsid w:val="00AF06F9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1E3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23F2"/>
    <w:rsid w:val="00B4466D"/>
    <w:rsid w:val="00B450C5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02CF"/>
    <w:rsid w:val="00B60EFA"/>
    <w:rsid w:val="00B610AE"/>
    <w:rsid w:val="00B644FF"/>
    <w:rsid w:val="00B655CA"/>
    <w:rsid w:val="00B65FD8"/>
    <w:rsid w:val="00B66E18"/>
    <w:rsid w:val="00B6711A"/>
    <w:rsid w:val="00B70AF3"/>
    <w:rsid w:val="00B70FF0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4847"/>
    <w:rsid w:val="00B97623"/>
    <w:rsid w:val="00B9771A"/>
    <w:rsid w:val="00BA00BF"/>
    <w:rsid w:val="00BA03DD"/>
    <w:rsid w:val="00BA08D5"/>
    <w:rsid w:val="00BA3313"/>
    <w:rsid w:val="00BA3CCE"/>
    <w:rsid w:val="00BA3F9F"/>
    <w:rsid w:val="00BA5FA4"/>
    <w:rsid w:val="00BB01B2"/>
    <w:rsid w:val="00BB0C69"/>
    <w:rsid w:val="00BB1A01"/>
    <w:rsid w:val="00BB2474"/>
    <w:rsid w:val="00BB256A"/>
    <w:rsid w:val="00BB2628"/>
    <w:rsid w:val="00BB2A67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B7B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5B7D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B16"/>
    <w:rsid w:val="00C55CEA"/>
    <w:rsid w:val="00C5770F"/>
    <w:rsid w:val="00C6105A"/>
    <w:rsid w:val="00C6216B"/>
    <w:rsid w:val="00C62893"/>
    <w:rsid w:val="00C62D59"/>
    <w:rsid w:val="00C62F46"/>
    <w:rsid w:val="00C64348"/>
    <w:rsid w:val="00C659F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3BCD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788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5CB4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1BD7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6D73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51A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96F6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527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04D9"/>
    <w:rsid w:val="00DE2580"/>
    <w:rsid w:val="00DE3316"/>
    <w:rsid w:val="00DE3CA0"/>
    <w:rsid w:val="00DE631A"/>
    <w:rsid w:val="00DE651F"/>
    <w:rsid w:val="00DF1C1A"/>
    <w:rsid w:val="00DF1EB6"/>
    <w:rsid w:val="00DF4224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6D4"/>
    <w:rsid w:val="00E077E2"/>
    <w:rsid w:val="00E1081E"/>
    <w:rsid w:val="00E13F43"/>
    <w:rsid w:val="00E14517"/>
    <w:rsid w:val="00E153A2"/>
    <w:rsid w:val="00E161C0"/>
    <w:rsid w:val="00E16A32"/>
    <w:rsid w:val="00E20E33"/>
    <w:rsid w:val="00E21551"/>
    <w:rsid w:val="00E23292"/>
    <w:rsid w:val="00E2377D"/>
    <w:rsid w:val="00E2455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3E20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1244"/>
    <w:rsid w:val="00E721A5"/>
    <w:rsid w:val="00E7290C"/>
    <w:rsid w:val="00E72D33"/>
    <w:rsid w:val="00E738CB"/>
    <w:rsid w:val="00E75B94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874F3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043F"/>
    <w:rsid w:val="00ED14F3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EF5E76"/>
    <w:rsid w:val="00EF6E8F"/>
    <w:rsid w:val="00F01874"/>
    <w:rsid w:val="00F01B26"/>
    <w:rsid w:val="00F02EFE"/>
    <w:rsid w:val="00F0351F"/>
    <w:rsid w:val="00F03718"/>
    <w:rsid w:val="00F03881"/>
    <w:rsid w:val="00F052AE"/>
    <w:rsid w:val="00F05994"/>
    <w:rsid w:val="00F05D46"/>
    <w:rsid w:val="00F07736"/>
    <w:rsid w:val="00F07DDB"/>
    <w:rsid w:val="00F13636"/>
    <w:rsid w:val="00F161E5"/>
    <w:rsid w:val="00F22917"/>
    <w:rsid w:val="00F22C97"/>
    <w:rsid w:val="00F239B8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9EC"/>
    <w:rsid w:val="00F37A19"/>
    <w:rsid w:val="00F40D8C"/>
    <w:rsid w:val="00F41155"/>
    <w:rsid w:val="00F4146E"/>
    <w:rsid w:val="00F420F5"/>
    <w:rsid w:val="00F42781"/>
    <w:rsid w:val="00F428BE"/>
    <w:rsid w:val="00F43383"/>
    <w:rsid w:val="00F4352F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770AC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58B8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2C54"/>
    <w:rsid w:val="00FB3846"/>
    <w:rsid w:val="00FB4081"/>
    <w:rsid w:val="00FB5B38"/>
    <w:rsid w:val="00FC0E09"/>
    <w:rsid w:val="00FC23CE"/>
    <w:rsid w:val="00FC2B1B"/>
    <w:rsid w:val="00FC3300"/>
    <w:rsid w:val="00FC33E3"/>
    <w:rsid w:val="00FC3DC6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5F4"/>
    <w:rsid w:val="00FE1DE1"/>
    <w:rsid w:val="00FE31F5"/>
    <w:rsid w:val="00FE34DF"/>
    <w:rsid w:val="00FE3FCE"/>
    <w:rsid w:val="00FE67C2"/>
    <w:rsid w:val="00FE6A78"/>
    <w:rsid w:val="00FF09A2"/>
    <w:rsid w:val="00FF111F"/>
    <w:rsid w:val="00FF1B91"/>
    <w:rsid w:val="00FF46AC"/>
    <w:rsid w:val="00FF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7"/>
    <o:shapelayout v:ext="edit">
      <o:idmap v:ext="edit" data="1"/>
    </o:shapelayout>
  </w:shapeDefaults>
  <w:decimalSymbol w:val=","/>
  <w:listSeparator w:val=";"/>
  <w14:docId w14:val="689018C7"/>
  <w15:docId w15:val="{F4C95DF0-BF05-4529-A912-8DB2C46A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iPriority="22" w:qFormat="1"/>
    <w:lsdException w:name="Emphasis" w:semiHidden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5246A"/>
    <w:rPr>
      <w:sz w:val="24"/>
    </w:rPr>
  </w:style>
  <w:style w:type="paragraph" w:styleId="1">
    <w:name w:val="heading 1"/>
    <w:next w:val="34b"/>
    <w:link w:val="10"/>
    <w:qFormat/>
    <w:rsid w:val="0085246A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5246A"/>
    <w:pPr>
      <w:keepNext/>
      <w:keepLines/>
      <w:numPr>
        <w:ilvl w:val="1"/>
        <w:numId w:val="18"/>
      </w:numPr>
      <w:spacing w:before="480" w:after="240" w:line="360" w:lineRule="auto"/>
      <w:ind w:left="0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5246A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5246A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5246A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5246A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5246A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5246A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5246A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85246A"/>
    <w:rPr>
      <w:rFonts w:ascii="Calibri" w:hAnsi="Calibri"/>
    </w:rPr>
  </w:style>
  <w:style w:type="paragraph" w:customStyle="1" w:styleId="34b">
    <w:name w:val="34_Абзац_Обычный"/>
    <w:link w:val="34d"/>
    <w:qFormat/>
    <w:rsid w:val="0085246A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5246A"/>
    <w:rPr>
      <w:sz w:val="24"/>
      <w:lang w:eastAsia="x-none"/>
    </w:rPr>
  </w:style>
  <w:style w:type="character" w:customStyle="1" w:styleId="10">
    <w:name w:val="Заголовок 1 Знак"/>
    <w:link w:val="1"/>
    <w:rsid w:val="0085246A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5246A"/>
    <w:rPr>
      <w:b/>
      <w:sz w:val="32"/>
    </w:rPr>
  </w:style>
  <w:style w:type="character" w:customStyle="1" w:styleId="30">
    <w:name w:val="Заголовок 3 Знак"/>
    <w:link w:val="3"/>
    <w:rsid w:val="0085246A"/>
    <w:rPr>
      <w:b/>
      <w:bCs/>
      <w:sz w:val="28"/>
    </w:rPr>
  </w:style>
  <w:style w:type="character" w:customStyle="1" w:styleId="40">
    <w:name w:val="Заголовок 4 Знак"/>
    <w:link w:val="4"/>
    <w:rsid w:val="0085246A"/>
    <w:rPr>
      <w:b/>
      <w:sz w:val="24"/>
    </w:rPr>
  </w:style>
  <w:style w:type="character" w:customStyle="1" w:styleId="50">
    <w:name w:val="Заголовок 5 Знак"/>
    <w:link w:val="5"/>
    <w:rsid w:val="0085246A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5246A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5246A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5246A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5246A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5246A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5246A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5246A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85246A"/>
    <w:rPr>
      <w:u w:val="single"/>
    </w:rPr>
  </w:style>
  <w:style w:type="paragraph" w:customStyle="1" w:styleId="349">
    <w:name w:val="34_Список_Библиография"/>
    <w:basedOn w:val="34b"/>
    <w:rsid w:val="0085246A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456DA0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5246A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5246A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5246A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5246A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5246A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456DA0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85246A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456DA0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5246A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5246A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5246A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5246A"/>
    <w:rPr>
      <w:b w:val="0"/>
      <w:i/>
    </w:rPr>
  </w:style>
  <w:style w:type="character" w:customStyle="1" w:styleId="34fc">
    <w:name w:val="34_Знак_Название_файла"/>
    <w:qFormat/>
    <w:rsid w:val="0085246A"/>
    <w:rPr>
      <w:rFonts w:ascii="Calibri" w:hAnsi="Calibri"/>
    </w:rPr>
  </w:style>
  <w:style w:type="character" w:customStyle="1" w:styleId="34fd">
    <w:name w:val="34_Знак_Термин"/>
    <w:rsid w:val="0085246A"/>
    <w:rPr>
      <w:i/>
    </w:rPr>
  </w:style>
  <w:style w:type="character" w:customStyle="1" w:styleId="34fe">
    <w:name w:val="34_Знак_Полужирный"/>
    <w:rsid w:val="0085246A"/>
    <w:rPr>
      <w:b/>
    </w:rPr>
  </w:style>
  <w:style w:type="character" w:customStyle="1" w:styleId="34ff">
    <w:name w:val="34_Знак_Верхний_индекс"/>
    <w:rsid w:val="0085246A"/>
    <w:rPr>
      <w:vertAlign w:val="superscript"/>
    </w:rPr>
  </w:style>
  <w:style w:type="character" w:customStyle="1" w:styleId="3424">
    <w:name w:val="34_Список_Марк_2 Знак"/>
    <w:link w:val="3423"/>
    <w:rsid w:val="00122BC0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5246A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85246A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5246A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5246A"/>
    <w:pPr>
      <w:numPr>
        <w:numId w:val="12"/>
      </w:numPr>
    </w:pPr>
  </w:style>
  <w:style w:type="character" w:customStyle="1" w:styleId="3419">
    <w:name w:val="34_Список_Марк_1 Знак"/>
    <w:link w:val="3413"/>
    <w:rsid w:val="00456DA0"/>
    <w:rPr>
      <w:sz w:val="24"/>
      <w:lang w:eastAsia="x-none"/>
    </w:rPr>
  </w:style>
  <w:style w:type="paragraph" w:styleId="a4">
    <w:name w:val="footnote text"/>
    <w:basedOn w:val="34b"/>
    <w:link w:val="a5"/>
    <w:rsid w:val="0085246A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5246A"/>
    <w:pPr>
      <w:numPr>
        <w:numId w:val="11"/>
      </w:numPr>
    </w:pPr>
  </w:style>
  <w:style w:type="character" w:customStyle="1" w:styleId="341a">
    <w:name w:val="34_Список_Нум_1 Знак"/>
    <w:link w:val="341"/>
    <w:rsid w:val="00456DA0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5246A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456DA0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5246A"/>
    <w:pPr>
      <w:keepNext/>
    </w:pPr>
  </w:style>
  <w:style w:type="paragraph" w:customStyle="1" w:styleId="34f1">
    <w:name w:val="34_Рамка_Основной"/>
    <w:basedOn w:val="34b"/>
    <w:link w:val="34f0"/>
    <w:rsid w:val="0085246A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5246A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5246A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5246A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5246A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5246A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5246A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5246A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5246A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5246A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85246A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85246A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5246A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5246A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5246A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456DA0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5246A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85246A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5246A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5246A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5246A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5246A"/>
    <w:rPr>
      <w:sz w:val="18"/>
      <w:lang w:eastAsia="x-none"/>
    </w:rPr>
  </w:style>
  <w:style w:type="paragraph" w:customStyle="1" w:styleId="34fff1">
    <w:name w:val="34_Листинг"/>
    <w:basedOn w:val="34b"/>
    <w:rsid w:val="0085246A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5246A"/>
    <w:rPr>
      <w:b/>
    </w:rPr>
  </w:style>
  <w:style w:type="paragraph" w:customStyle="1" w:styleId="3440">
    <w:name w:val="34_Заголовок_4_Приложение"/>
    <w:basedOn w:val="4"/>
    <w:next w:val="34b"/>
    <w:rsid w:val="0085246A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85246A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85246A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5246A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85246A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5246A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5246A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5246A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5246A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5246A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5246A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5246A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5246A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5246A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5246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5246A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85246A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5246A"/>
  </w:style>
  <w:style w:type="paragraph" w:customStyle="1" w:styleId="34fffb">
    <w:name w:val="34_Пример_Заголовок"/>
    <w:basedOn w:val="34f8"/>
    <w:next w:val="34f8"/>
    <w:rsid w:val="0085246A"/>
    <w:pPr>
      <w:keepNext/>
      <w:spacing w:after="120"/>
    </w:pPr>
    <w:rPr>
      <w:b/>
      <w:lang w:eastAsia="ru-RU"/>
    </w:rPr>
  </w:style>
  <w:style w:type="character" w:styleId="a7">
    <w:name w:val="FollowedHyperlink"/>
    <w:rsid w:val="0085246A"/>
    <w:rPr>
      <w:color w:val="auto"/>
    </w:rPr>
  </w:style>
  <w:style w:type="character" w:customStyle="1" w:styleId="34fffc">
    <w:name w:val="34_Знак_Нижний_индекс"/>
    <w:rsid w:val="0085246A"/>
    <w:rPr>
      <w:vertAlign w:val="subscript"/>
    </w:rPr>
  </w:style>
  <w:style w:type="character" w:styleId="a8">
    <w:name w:val="footnote reference"/>
    <w:basedOn w:val="a1"/>
    <w:semiHidden/>
    <w:rsid w:val="0085246A"/>
    <w:rPr>
      <w:vertAlign w:val="superscript"/>
    </w:rPr>
  </w:style>
  <w:style w:type="paragraph" w:styleId="a9">
    <w:name w:val="header"/>
    <w:basedOn w:val="34b"/>
    <w:link w:val="aa"/>
    <w:rsid w:val="0085246A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5246A"/>
    <w:rPr>
      <w:lang w:eastAsia="x-none"/>
    </w:rPr>
  </w:style>
  <w:style w:type="paragraph" w:styleId="ab">
    <w:name w:val="footer"/>
    <w:basedOn w:val="34b"/>
    <w:link w:val="ac"/>
    <w:rsid w:val="0085246A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5246A"/>
    <w:rPr>
      <w:lang w:eastAsia="x-none"/>
    </w:rPr>
  </w:style>
  <w:style w:type="numbering" w:customStyle="1" w:styleId="a">
    <w:name w:val="Приложение"/>
    <w:uiPriority w:val="99"/>
    <w:rsid w:val="0085246A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5246A"/>
    <w:pPr>
      <w:keepNext/>
    </w:pPr>
  </w:style>
  <w:style w:type="character" w:customStyle="1" w:styleId="3434">
    <w:name w:val="34_Список_Марк_3 Знак"/>
    <w:basedOn w:val="34d"/>
    <w:link w:val="3432"/>
    <w:rsid w:val="00122BC0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5246A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5246A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456DA0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456DA0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456DA0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5246A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5246A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85246A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456DA0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5246A"/>
    <w:pPr>
      <w:keepNext/>
    </w:pPr>
  </w:style>
  <w:style w:type="character" w:customStyle="1" w:styleId="34ffff0">
    <w:name w:val="34_Процедура_Подшаг Знак"/>
    <w:basedOn w:val="34d"/>
    <w:link w:val="344"/>
    <w:rsid w:val="00456DA0"/>
    <w:rPr>
      <w:sz w:val="24"/>
      <w:lang w:eastAsia="x-none"/>
    </w:rPr>
  </w:style>
  <w:style w:type="character" w:customStyle="1" w:styleId="34ffff2">
    <w:name w:val="34_Знак_Клавиши"/>
    <w:rsid w:val="0085246A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5246A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5246A"/>
  </w:style>
  <w:style w:type="paragraph" w:styleId="ad">
    <w:name w:val="caption"/>
    <w:basedOn w:val="34b"/>
    <w:next w:val="34b"/>
    <w:rsid w:val="00276E7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5246A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5246A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5246A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456DA0"/>
    <w:rPr>
      <w:sz w:val="24"/>
      <w:lang w:eastAsia="x-none"/>
    </w:rPr>
  </w:style>
  <w:style w:type="character" w:customStyle="1" w:styleId="ae">
    <w:name w:val="Основной текст Знак"/>
    <w:semiHidden/>
    <w:rsid w:val="0085246A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5246A"/>
    <w:rPr>
      <w:rFonts w:ascii="Arial" w:hAnsi="Arial"/>
    </w:rPr>
  </w:style>
  <w:style w:type="character" w:customStyle="1" w:styleId="af0">
    <w:name w:val="Тема примечания Знак"/>
    <w:semiHidden/>
    <w:rsid w:val="0085246A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5246A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5246A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5246A"/>
  </w:style>
  <w:style w:type="character" w:styleId="af3">
    <w:name w:val="annotation reference"/>
    <w:semiHidden/>
    <w:rsid w:val="0085246A"/>
    <w:rPr>
      <w:sz w:val="16"/>
      <w:szCs w:val="16"/>
    </w:rPr>
  </w:style>
  <w:style w:type="character" w:styleId="af4">
    <w:name w:val="page number"/>
    <w:rsid w:val="0085246A"/>
  </w:style>
  <w:style w:type="paragraph" w:styleId="af5">
    <w:name w:val="Body Text"/>
    <w:basedOn w:val="a0"/>
    <w:link w:val="13"/>
    <w:semiHidden/>
    <w:unhideWhenUsed/>
    <w:rsid w:val="0085246A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5246A"/>
    <w:rPr>
      <w:sz w:val="24"/>
    </w:rPr>
  </w:style>
  <w:style w:type="paragraph" w:styleId="af6">
    <w:name w:val="annotation subject"/>
    <w:basedOn w:val="af2"/>
    <w:next w:val="af2"/>
    <w:link w:val="14"/>
    <w:semiHidden/>
    <w:rsid w:val="0085246A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5246A"/>
    <w:rPr>
      <w:b/>
      <w:bCs/>
    </w:rPr>
  </w:style>
  <w:style w:type="paragraph" w:styleId="af7">
    <w:name w:val="Balloon Text"/>
    <w:basedOn w:val="a0"/>
    <w:link w:val="15"/>
    <w:semiHidden/>
    <w:rsid w:val="0085246A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5246A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5246A"/>
  </w:style>
  <w:style w:type="paragraph" w:customStyle="1" w:styleId="34ffff9">
    <w:name w:val="34_ТЛ_Подпись"/>
    <w:basedOn w:val="34f6"/>
    <w:rsid w:val="0085246A"/>
  </w:style>
  <w:style w:type="paragraph" w:customStyle="1" w:styleId="34ffffa">
    <w:name w:val="34_ТЛ_Подпись_скрытый"/>
    <w:basedOn w:val="34ffff9"/>
    <w:rsid w:val="0085246A"/>
    <w:rPr>
      <w:vanish/>
    </w:rPr>
  </w:style>
  <w:style w:type="paragraph" w:customStyle="1" w:styleId="34ffffb">
    <w:name w:val="34_Комментарий_Философта"/>
    <w:basedOn w:val="34b"/>
    <w:rsid w:val="0085246A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5246A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5246A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5246A"/>
    <w:rPr>
      <w:b/>
    </w:rPr>
  </w:style>
  <w:style w:type="paragraph" w:customStyle="1" w:styleId="34ffffe">
    <w:name w:val="34_Таблица_Сноска_Линия"/>
    <w:basedOn w:val="34fff7"/>
    <w:next w:val="34fff7"/>
    <w:rsid w:val="0085246A"/>
    <w:pPr>
      <w:keepNext/>
    </w:pPr>
  </w:style>
  <w:style w:type="paragraph" w:customStyle="1" w:styleId="34fffff">
    <w:name w:val="34_Таблица_Примечание"/>
    <w:basedOn w:val="34fff7"/>
    <w:rsid w:val="0085246A"/>
  </w:style>
  <w:style w:type="character" w:customStyle="1" w:styleId="34fffff0">
    <w:name w:val="34_Знак_Значение"/>
    <w:qFormat/>
    <w:rsid w:val="0085246A"/>
    <w:rPr>
      <w:rFonts w:ascii="Calibri" w:hAnsi="Calibri"/>
    </w:rPr>
  </w:style>
  <w:style w:type="character" w:styleId="af8">
    <w:name w:val="Hyperlink"/>
    <w:uiPriority w:val="99"/>
    <w:rsid w:val="0085246A"/>
    <w:rPr>
      <w:color w:val="0000FF"/>
      <w:u w:val="single"/>
    </w:rPr>
  </w:style>
  <w:style w:type="paragraph" w:customStyle="1" w:styleId="34fffff1">
    <w:name w:val="34_Рисунок_Подпись"/>
    <w:basedOn w:val="34b"/>
    <w:rsid w:val="0085246A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5246A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85246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5246A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85246A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5246A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5246A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E15F4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5246A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5246A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5246A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5246A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5246A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5246A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5246A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5246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5246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5246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5246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5246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524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276E75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85246A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5246A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5246A"/>
    <w:pPr>
      <w:jc w:val="center"/>
    </w:pPr>
  </w:style>
  <w:style w:type="paragraph" w:customStyle="1" w:styleId="3411">
    <w:name w:val="34_Таблица_Список_Марк_1_без_отступа"/>
    <w:basedOn w:val="34ff6"/>
    <w:rsid w:val="0085246A"/>
    <w:pPr>
      <w:numPr>
        <w:numId w:val="17"/>
      </w:numPr>
    </w:pPr>
  </w:style>
  <w:style w:type="paragraph" w:customStyle="1" w:styleId="34fffff9">
    <w:name w:val="34_Формула"/>
    <w:basedOn w:val="a0"/>
    <w:rsid w:val="0085246A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5246A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5246A"/>
    <w:pPr>
      <w:ind w:left="680"/>
    </w:pPr>
  </w:style>
  <w:style w:type="paragraph" w:styleId="afa">
    <w:name w:val="Normal (Web)"/>
    <w:basedOn w:val="a0"/>
    <w:uiPriority w:val="99"/>
    <w:semiHidden/>
    <w:unhideWhenUsed/>
    <w:rsid w:val="004C4B38"/>
    <w:pPr>
      <w:spacing w:before="100" w:beforeAutospacing="1" w:after="100" w:afterAutospacing="1"/>
    </w:pPr>
    <w:rPr>
      <w:szCs w:val="24"/>
    </w:rPr>
  </w:style>
  <w:style w:type="character" w:styleId="afb">
    <w:name w:val="Strong"/>
    <w:basedOn w:val="a1"/>
    <w:uiPriority w:val="22"/>
    <w:qFormat/>
    <w:rsid w:val="00F379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1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cntd.ru/document/1200082859" TargetMode="External"/><Relationship Id="rId2" Type="http://schemas.openxmlformats.org/officeDocument/2006/relationships/hyperlink" Target="https://docs.cntd.ru/document/1200006924" TargetMode="External"/><Relationship Id="rId1" Type="http://schemas.openxmlformats.org/officeDocument/2006/relationships/hyperlink" Target="https://docs.cntd.ru/document/120004548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50448-FF3F-4300-9B00-95043D54E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</TotalTime>
  <Pages>26</Pages>
  <Words>2005</Words>
  <Characters>18670</Characters>
  <Application>Microsoft Office Word</Application>
  <DocSecurity>0</DocSecurity>
  <Lines>155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Формуляр</vt:lpstr>
    </vt:vector>
  </TitlesOfParts>
  <Company>Название организации</Company>
  <LinksUpToDate>false</LinksUpToDate>
  <CharactersWithSpaces>20634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Формуляр</dc:title>
  <dc:creator>Полина</dc:creator>
  <cp:lastModifiedBy>Полина Варганова</cp:lastModifiedBy>
  <cp:revision>2</cp:revision>
  <cp:lastPrinted>2014-09-08T01:50:00Z</cp:lastPrinted>
  <dcterms:created xsi:type="dcterms:W3CDTF">2025-04-06T19:56:00Z</dcterms:created>
  <dcterms:modified xsi:type="dcterms:W3CDTF">2025-04-06T19:56:00Z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A.B.XXX.ФО.XX.X-X.X</vt:lpwstr>
  </property>
  <property fmtid="{D5CDD505-2E9C-101B-9397-08002B2CF9AE}" pid="8" name="год_издания">
    <vt:lpwstr>2023</vt:lpwstr>
  </property>
</Properties>
</file>